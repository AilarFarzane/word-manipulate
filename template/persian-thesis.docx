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3.xml" ContentType="application/vnd.openxmlformats-officedocument.wordprocessingml.footer+xml"/>
  <Override PartName="/word/header19.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88060" w14:textId="6C1DBE52" w:rsidR="001D144C" w:rsidRDefault="0018466F" w:rsidP="00A275E6">
      <w:pPr>
        <w:pStyle w:val="Title16"/>
        <w:rPr>
          <w:rtl/>
        </w:rPr>
      </w:pPr>
      <w:r>
        <w:rPr>
          <w:noProof/>
        </w:rPr>
        <w:drawing>
          <wp:inline distT="0" distB="0" distL="0" distR="0" wp14:anchorId="51E3EC38" wp14:editId="3BF61F5B">
            <wp:extent cx="1287780" cy="130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303020"/>
                    </a:xfrm>
                    <a:prstGeom prst="rect">
                      <a:avLst/>
                    </a:prstGeom>
                    <a:noFill/>
                    <a:ln>
                      <a:noFill/>
                    </a:ln>
                  </pic:spPr>
                </pic:pic>
              </a:graphicData>
            </a:graphic>
          </wp:inline>
        </w:drawing>
      </w:r>
    </w:p>
    <w:p w14:paraId="6F81AD80" w14:textId="77777777" w:rsidR="00421086" w:rsidRDefault="00421086" w:rsidP="001029F9">
      <w:pPr>
        <w:pStyle w:val="Title16"/>
        <w:rPr>
          <w:rtl/>
        </w:rPr>
      </w:pPr>
      <w:r w:rsidRPr="00981F76">
        <w:rPr>
          <w:sz w:val="32"/>
          <w:rtl/>
        </w:rPr>
        <w:t xml:space="preserve">دانشگاه صنعتي </w:t>
      </w:r>
      <w:r w:rsidR="001029F9" w:rsidRPr="00981F76">
        <w:rPr>
          <w:sz w:val="32"/>
          <w:rtl/>
        </w:rPr>
        <w:t>امیرکبیر</w:t>
      </w:r>
      <w:r w:rsidR="001029F9">
        <w:rPr>
          <w:rtl/>
        </w:rPr>
        <w:br/>
      </w:r>
      <w:r w:rsidR="00B76AAE">
        <w:rPr>
          <w:sz w:val="26"/>
          <w:szCs w:val="28"/>
          <w:rtl/>
        </w:rPr>
        <w:t>(پلی</w:t>
      </w:r>
      <w:r w:rsidR="00B76AAE">
        <w:rPr>
          <w:sz w:val="26"/>
          <w:szCs w:val="28"/>
        </w:rPr>
        <w:softHyphen/>
      </w:r>
      <w:r w:rsidR="001029F9" w:rsidRPr="0050333C">
        <w:rPr>
          <w:sz w:val="26"/>
          <w:szCs w:val="28"/>
          <w:rtl/>
        </w:rPr>
        <w:t>تکنیک تهران)</w:t>
      </w:r>
    </w:p>
    <w:p w14:paraId="5CEA0467" w14:textId="600AF29C" w:rsidR="00421086" w:rsidRDefault="00421086" w:rsidP="0039428A">
      <w:pPr>
        <w:pStyle w:val="Title16"/>
        <w:rPr>
          <w:rtl/>
        </w:rPr>
      </w:pPr>
      <w:r>
        <w:rPr>
          <w:rtl/>
        </w:rPr>
        <w:t xml:space="preserve">دانشكده </w:t>
      </w:r>
      <w:r w:rsidR="0039428A">
        <w:t>…</w:t>
      </w:r>
    </w:p>
    <w:p w14:paraId="18B7DBD5" w14:textId="77777777" w:rsidR="002C2107" w:rsidRDefault="002C2107" w:rsidP="00902997">
      <w:pPr>
        <w:pStyle w:val="Title16"/>
        <w:rPr>
          <w:rtl/>
        </w:rPr>
      </w:pPr>
    </w:p>
    <w:p w14:paraId="607929E2" w14:textId="77777777" w:rsidR="001D144C" w:rsidRDefault="001D144C" w:rsidP="002C2107">
      <w:pPr>
        <w:pStyle w:val="Title16"/>
        <w:rPr>
          <w:rtl/>
        </w:rPr>
      </w:pPr>
      <w:r w:rsidRPr="002C2107">
        <w:rPr>
          <w:rtl/>
        </w:rPr>
        <w:t xml:space="preserve">پایان‌نامه کارشناسی یا کارشناسی‌ارشد یا </w:t>
      </w:r>
      <w:r w:rsidR="00A34CC9">
        <w:rPr>
          <w:rtl/>
        </w:rPr>
        <w:t xml:space="preserve">رسالۀ </w:t>
      </w:r>
      <w:r w:rsidRPr="002C2107">
        <w:rPr>
          <w:rtl/>
        </w:rPr>
        <w:t>دکتری</w:t>
      </w:r>
    </w:p>
    <w:p w14:paraId="2348A316" w14:textId="23DBD22F" w:rsidR="002C2107" w:rsidRDefault="00ED1CB2" w:rsidP="002C2107">
      <w:pPr>
        <w:pStyle w:val="Title16"/>
        <w:rPr>
          <w:rtl/>
        </w:rPr>
      </w:pPr>
      <w:r>
        <w:rPr>
          <w:rFonts w:hint="cs"/>
          <w:rtl/>
        </w:rPr>
        <w:t xml:space="preserve">رشته و </w:t>
      </w:r>
      <w:r w:rsidR="002C2107">
        <w:rPr>
          <w:rtl/>
        </w:rPr>
        <w:t xml:space="preserve">گرایش </w:t>
      </w:r>
      <w:r w:rsidR="0039428A">
        <w:t>…</w:t>
      </w:r>
    </w:p>
    <w:p w14:paraId="34A5509E" w14:textId="77777777" w:rsidR="009C7178" w:rsidRPr="002C2107" w:rsidRDefault="009C7178" w:rsidP="002C2107">
      <w:pPr>
        <w:pStyle w:val="Title16"/>
        <w:rPr>
          <w:rtl/>
        </w:rPr>
      </w:pPr>
    </w:p>
    <w:p w14:paraId="45129E22" w14:textId="77777777" w:rsidR="00956B7A" w:rsidRDefault="00956B7A" w:rsidP="00E9323F">
      <w:pPr>
        <w:pStyle w:val="Title24"/>
        <w:rPr>
          <w:sz w:val="30"/>
          <w:szCs w:val="32"/>
        </w:rPr>
      </w:pPr>
    </w:p>
    <w:p w14:paraId="764944EE" w14:textId="748CC0F0" w:rsidR="00EF4BA6" w:rsidRPr="000E3862" w:rsidRDefault="0039428A" w:rsidP="00E9323F">
      <w:pPr>
        <w:pStyle w:val="Title24"/>
        <w:rPr>
          <w:sz w:val="32"/>
          <w:szCs w:val="36"/>
          <w:rtl/>
        </w:rPr>
      </w:pPr>
      <w:r w:rsidRPr="0039428A">
        <w:rPr>
          <w:rFonts w:hint="cs"/>
          <w:sz w:val="32"/>
          <w:szCs w:val="36"/>
          <w:rtl/>
        </w:rPr>
        <w:t>عنوان پایان‌نامه</w:t>
      </w:r>
      <w:r w:rsidR="00E9323F">
        <w:rPr>
          <w:rFonts w:cs="Times New Roman"/>
          <w:sz w:val="32"/>
          <w:szCs w:val="36"/>
          <w:rtl/>
        </w:rPr>
        <w:t>–</w:t>
      </w:r>
      <w:r w:rsidR="00E9323F">
        <w:rPr>
          <w:sz w:val="32"/>
          <w:szCs w:val="36"/>
          <w:rtl/>
        </w:rPr>
        <w:t xml:space="preserve"> </w:t>
      </w:r>
      <w:r w:rsidR="00FC1C22">
        <w:rPr>
          <w:sz w:val="32"/>
          <w:szCs w:val="36"/>
          <w:rtl/>
        </w:rPr>
        <w:t>دستورالعمل</w:t>
      </w:r>
      <w:r w:rsidR="00E9323F">
        <w:rPr>
          <w:sz w:val="32"/>
          <w:szCs w:val="36"/>
          <w:rtl/>
        </w:rPr>
        <w:t xml:space="preserve"> و راهنمای نگارش</w:t>
      </w:r>
      <w:r w:rsidR="00E84F69">
        <w:rPr>
          <w:sz w:val="32"/>
          <w:szCs w:val="36"/>
          <w:rtl/>
        </w:rPr>
        <w:t xml:space="preserve"> پایان</w:t>
      </w:r>
      <w:r w:rsidR="00E84F69">
        <w:rPr>
          <w:sz w:val="32"/>
          <w:szCs w:val="36"/>
          <w:rtl/>
        </w:rPr>
        <w:softHyphen/>
      </w:r>
      <w:r w:rsidR="00FC1C22">
        <w:rPr>
          <w:sz w:val="32"/>
          <w:szCs w:val="36"/>
          <w:rtl/>
        </w:rPr>
        <w:t>نامه</w:t>
      </w:r>
    </w:p>
    <w:p w14:paraId="73E662B5" w14:textId="77777777" w:rsidR="00A275E6" w:rsidRDefault="00A275E6" w:rsidP="001029F9">
      <w:pPr>
        <w:pStyle w:val="Title18"/>
        <w:jc w:val="both"/>
        <w:rPr>
          <w:rtl/>
        </w:rPr>
      </w:pPr>
    </w:p>
    <w:p w14:paraId="6865AA85" w14:textId="77777777" w:rsidR="00902997" w:rsidRDefault="00B76AAE" w:rsidP="00B76AAE">
      <w:pPr>
        <w:pStyle w:val="Title16"/>
        <w:rPr>
          <w:rtl/>
          <w:lang w:bidi="fa-IR"/>
        </w:rPr>
      </w:pPr>
      <w:r>
        <w:rPr>
          <w:rFonts w:hint="cs"/>
          <w:rtl/>
          <w:lang w:bidi="fa-IR"/>
        </w:rPr>
        <w:t>نگارش</w:t>
      </w:r>
    </w:p>
    <w:p w14:paraId="614B9D53" w14:textId="7BD8D4AD" w:rsidR="0039428A" w:rsidRDefault="0039428A" w:rsidP="0039428A">
      <w:pPr>
        <w:pStyle w:val="Title16"/>
        <w:rPr>
          <w:sz w:val="34"/>
          <w:szCs w:val="36"/>
          <w:rtl/>
        </w:rPr>
      </w:pPr>
      <w:r w:rsidRPr="0039428A">
        <w:rPr>
          <w:sz w:val="34"/>
          <w:szCs w:val="36"/>
          <w:rtl/>
        </w:rPr>
        <w:t xml:space="preserve">نام کامل نویسنده </w:t>
      </w:r>
    </w:p>
    <w:p w14:paraId="4863EDC1" w14:textId="77777777" w:rsidR="0039428A" w:rsidRPr="0039428A" w:rsidRDefault="0039428A" w:rsidP="0039428A">
      <w:pPr>
        <w:pStyle w:val="Title16"/>
        <w:rPr>
          <w:sz w:val="34"/>
          <w:szCs w:val="36"/>
          <w:rtl/>
        </w:rPr>
      </w:pPr>
    </w:p>
    <w:p w14:paraId="613E2581" w14:textId="77777777" w:rsidR="00357635" w:rsidRDefault="00357635" w:rsidP="00A275E6">
      <w:pPr>
        <w:pStyle w:val="Title16"/>
        <w:rPr>
          <w:rtl/>
        </w:rPr>
      </w:pPr>
      <w:r w:rsidRPr="00902997">
        <w:rPr>
          <w:rtl/>
        </w:rPr>
        <w:t>استاد</w:t>
      </w:r>
      <w:r w:rsidR="001D144C">
        <w:rPr>
          <w:rtl/>
        </w:rPr>
        <w:t xml:space="preserve"> راهنما</w:t>
      </w:r>
    </w:p>
    <w:p w14:paraId="606CF0E6" w14:textId="3CA4D729" w:rsidR="0039428A" w:rsidRDefault="0039428A" w:rsidP="0039428A">
      <w:pPr>
        <w:pStyle w:val="Title16"/>
        <w:rPr>
          <w:sz w:val="32"/>
          <w:szCs w:val="36"/>
          <w:rtl/>
        </w:rPr>
      </w:pPr>
      <w:r w:rsidRPr="0039428A">
        <w:rPr>
          <w:sz w:val="32"/>
          <w:szCs w:val="36"/>
          <w:rtl/>
        </w:rPr>
        <w:t xml:space="preserve">نام کامل استاد راهنما </w:t>
      </w:r>
    </w:p>
    <w:p w14:paraId="1ADF15C4" w14:textId="77777777" w:rsidR="0039428A" w:rsidRPr="0039428A" w:rsidRDefault="0039428A" w:rsidP="0039428A">
      <w:pPr>
        <w:pStyle w:val="Title16"/>
        <w:rPr>
          <w:sz w:val="32"/>
          <w:szCs w:val="36"/>
          <w:rtl/>
        </w:rPr>
      </w:pPr>
    </w:p>
    <w:p w14:paraId="1AD5E443" w14:textId="77777777" w:rsidR="001029F9" w:rsidRDefault="001029F9" w:rsidP="001029F9">
      <w:pPr>
        <w:pStyle w:val="Title16"/>
        <w:rPr>
          <w:rtl/>
        </w:rPr>
      </w:pPr>
      <w:r w:rsidRPr="00902997">
        <w:rPr>
          <w:rtl/>
        </w:rPr>
        <w:t>استاد</w:t>
      </w:r>
      <w:r w:rsidR="00B76AAE">
        <w:rPr>
          <w:rFonts w:hint="cs"/>
          <w:rtl/>
        </w:rPr>
        <w:t xml:space="preserve"> </w:t>
      </w:r>
      <w:r>
        <w:rPr>
          <w:rtl/>
        </w:rPr>
        <w:t>مشاور</w:t>
      </w:r>
    </w:p>
    <w:p w14:paraId="1022A81D" w14:textId="77777777" w:rsidR="0039428A" w:rsidRPr="0039428A" w:rsidRDefault="0039428A" w:rsidP="0039428A">
      <w:pPr>
        <w:pStyle w:val="Title16"/>
        <w:rPr>
          <w:sz w:val="32"/>
          <w:szCs w:val="36"/>
          <w:rtl/>
        </w:rPr>
      </w:pPr>
      <w:r w:rsidRPr="0039428A">
        <w:rPr>
          <w:sz w:val="32"/>
          <w:szCs w:val="36"/>
          <w:rtl/>
        </w:rPr>
        <w:t xml:space="preserve">نام کامل استاد مشاور </w:t>
      </w:r>
    </w:p>
    <w:p w14:paraId="4DF8F52B" w14:textId="77777777" w:rsidR="00754A43" w:rsidRPr="00185B51" w:rsidRDefault="00285BA5" w:rsidP="00185B51">
      <w:pPr>
        <w:pStyle w:val="Title16"/>
        <w:rPr>
          <w:sz w:val="28"/>
          <w:szCs w:val="28"/>
          <w:rtl/>
        </w:rPr>
      </w:pPr>
      <w:r>
        <w:rPr>
          <w:sz w:val="28"/>
          <w:szCs w:val="28"/>
          <w:rtl/>
        </w:rPr>
        <w:br/>
      </w:r>
      <w:r w:rsidR="00A275E6" w:rsidRPr="002B4102">
        <w:rPr>
          <w:sz w:val="28"/>
          <w:szCs w:val="28"/>
          <w:rtl/>
        </w:rPr>
        <w:t>ماه و سال</w:t>
      </w:r>
    </w:p>
    <w:p w14:paraId="1EA1DC48" w14:textId="77777777" w:rsidR="00754A43" w:rsidRDefault="0067695E" w:rsidP="004A7DBA">
      <w:pPr>
        <w:pStyle w:val="Title16"/>
        <w:jc w:val="both"/>
        <w:rPr>
          <w:b w:val="0"/>
          <w:bCs w:val="0"/>
          <w:sz w:val="26"/>
          <w:szCs w:val="28"/>
          <w:rtl/>
        </w:rPr>
      </w:pPr>
      <w:r>
        <w:rPr>
          <w:sz w:val="34"/>
          <w:szCs w:val="36"/>
          <w:rtl/>
        </w:rPr>
        <w:br w:type="page"/>
      </w:r>
      <w:r w:rsidR="004E0888" w:rsidRPr="00754A43">
        <w:rPr>
          <w:sz w:val="34"/>
          <w:szCs w:val="36"/>
          <w:rtl/>
        </w:rPr>
        <w:lastRenderedPageBreak/>
        <w:t>صفحه</w:t>
      </w:r>
      <w:r w:rsidR="00285BA5" w:rsidRPr="00754A43">
        <w:rPr>
          <w:sz w:val="34"/>
          <w:szCs w:val="36"/>
          <w:rtl/>
        </w:rPr>
        <w:t xml:space="preserve"> </w:t>
      </w:r>
      <w:r w:rsidR="004E0888" w:rsidRPr="00754A43">
        <w:rPr>
          <w:sz w:val="34"/>
          <w:szCs w:val="36"/>
          <w:rtl/>
        </w:rPr>
        <w:t>فرم</w:t>
      </w:r>
      <w:r w:rsidR="00681F07" w:rsidRPr="00754A43">
        <w:rPr>
          <w:sz w:val="34"/>
          <w:szCs w:val="36"/>
          <w:rtl/>
        </w:rPr>
        <w:t xml:space="preserve"> </w:t>
      </w:r>
      <w:r w:rsidR="00754A43" w:rsidRPr="00754A43">
        <w:rPr>
          <w:sz w:val="34"/>
          <w:szCs w:val="36"/>
          <w:rtl/>
        </w:rPr>
        <w:t xml:space="preserve">ارزیابی </w:t>
      </w:r>
      <w:r w:rsidR="004A7DBA">
        <w:rPr>
          <w:sz w:val="34"/>
          <w:szCs w:val="36"/>
          <w:rtl/>
        </w:rPr>
        <w:t>و</w:t>
      </w:r>
      <w:r w:rsidR="00754A43" w:rsidRPr="00754A43">
        <w:rPr>
          <w:sz w:val="34"/>
          <w:szCs w:val="36"/>
          <w:rtl/>
        </w:rPr>
        <w:t xml:space="preserve"> </w:t>
      </w:r>
      <w:r w:rsidR="00681F07" w:rsidRPr="00754A43">
        <w:rPr>
          <w:sz w:val="34"/>
          <w:szCs w:val="36"/>
          <w:rtl/>
        </w:rPr>
        <w:t>تصویب</w:t>
      </w:r>
      <w:r w:rsidR="00E84F69">
        <w:rPr>
          <w:sz w:val="34"/>
          <w:szCs w:val="36"/>
          <w:rtl/>
        </w:rPr>
        <w:t xml:space="preserve"> پایان</w:t>
      </w:r>
      <w:r w:rsidR="00E84F69">
        <w:rPr>
          <w:sz w:val="34"/>
          <w:szCs w:val="36"/>
          <w:rtl/>
        </w:rPr>
        <w:softHyphen/>
      </w:r>
      <w:r w:rsidR="00B06CA8">
        <w:rPr>
          <w:sz w:val="34"/>
          <w:szCs w:val="36"/>
          <w:rtl/>
        </w:rPr>
        <w:t>نامه-</w:t>
      </w:r>
      <w:r w:rsidR="004A7DBA">
        <w:rPr>
          <w:sz w:val="34"/>
          <w:szCs w:val="36"/>
          <w:rtl/>
        </w:rPr>
        <w:t xml:space="preserve"> فرم تأیید</w:t>
      </w:r>
      <w:r w:rsidR="00440555">
        <w:rPr>
          <w:sz w:val="34"/>
          <w:szCs w:val="36"/>
          <w:rtl/>
        </w:rPr>
        <w:t xml:space="preserve"> اعضا</w:t>
      </w:r>
      <w:r w:rsidR="00440555">
        <w:rPr>
          <w:rFonts w:hint="cs"/>
          <w:sz w:val="34"/>
          <w:szCs w:val="36"/>
          <w:rtl/>
          <w:lang w:bidi="fa-IR"/>
        </w:rPr>
        <w:t>ي</w:t>
      </w:r>
      <w:r w:rsidR="004E0888" w:rsidRPr="00754A43">
        <w:rPr>
          <w:sz w:val="34"/>
          <w:szCs w:val="36"/>
          <w:rtl/>
        </w:rPr>
        <w:t xml:space="preserve"> كميته دفاع</w:t>
      </w:r>
    </w:p>
    <w:p w14:paraId="428C874E" w14:textId="77777777" w:rsidR="009C7178" w:rsidRDefault="009C7178" w:rsidP="00585BDC">
      <w:pPr>
        <w:pStyle w:val="Title16"/>
        <w:jc w:val="both"/>
        <w:rPr>
          <w:b w:val="0"/>
          <w:bCs w:val="0"/>
          <w:sz w:val="26"/>
          <w:szCs w:val="28"/>
          <w:rtl/>
        </w:rPr>
      </w:pPr>
    </w:p>
    <w:p w14:paraId="242F8A50" w14:textId="77777777" w:rsidR="00185B51" w:rsidRDefault="00185B51" w:rsidP="004A7DBA">
      <w:pPr>
        <w:pStyle w:val="Title16"/>
        <w:jc w:val="both"/>
        <w:rPr>
          <w:b w:val="0"/>
          <w:bCs w:val="0"/>
          <w:sz w:val="26"/>
          <w:szCs w:val="28"/>
          <w:rtl/>
        </w:rPr>
      </w:pPr>
    </w:p>
    <w:p w14:paraId="4ED9E3C5" w14:textId="77777777" w:rsidR="004A7DBA" w:rsidRPr="00B60EB5" w:rsidRDefault="007C7941" w:rsidP="005718D4">
      <w:pPr>
        <w:pStyle w:val="Title16"/>
        <w:jc w:val="both"/>
        <w:rPr>
          <w:b w:val="0"/>
          <w:bCs w:val="0"/>
          <w:color w:val="17365D"/>
          <w:sz w:val="28"/>
          <w:szCs w:val="28"/>
        </w:rPr>
      </w:pPr>
      <w:r w:rsidRPr="00B60EB5">
        <w:rPr>
          <w:b w:val="0"/>
          <w:bCs w:val="0"/>
          <w:sz w:val="28"/>
          <w:szCs w:val="28"/>
          <w:rtl/>
        </w:rPr>
        <w:t xml:space="preserve">   </w:t>
      </w:r>
      <w:r w:rsidR="00CF0AC0" w:rsidRPr="00B60EB5">
        <w:rPr>
          <w:b w:val="0"/>
          <w:bCs w:val="0"/>
          <w:color w:val="17365D"/>
          <w:sz w:val="28"/>
          <w:szCs w:val="28"/>
          <w:rtl/>
        </w:rPr>
        <w:t>در این صفحه</w:t>
      </w:r>
      <w:r w:rsidR="00E84F69">
        <w:rPr>
          <w:rFonts w:hint="cs"/>
          <w:b w:val="0"/>
          <w:bCs w:val="0"/>
          <w:color w:val="17365D"/>
          <w:sz w:val="28"/>
          <w:szCs w:val="28"/>
          <w:rtl/>
        </w:rPr>
        <w:t xml:space="preserve"> </w:t>
      </w:r>
      <w:r w:rsidR="000E453D" w:rsidRPr="00B60EB5">
        <w:rPr>
          <w:b w:val="0"/>
          <w:bCs w:val="0"/>
          <w:color w:val="17365D"/>
          <w:sz w:val="28"/>
          <w:szCs w:val="28"/>
          <w:rtl/>
        </w:rPr>
        <w:t>(</w:t>
      </w:r>
      <w:r w:rsidR="005718D4" w:rsidRPr="00B60EB5">
        <w:rPr>
          <w:b w:val="0"/>
          <w:bCs w:val="0"/>
          <w:color w:val="17365D"/>
          <w:sz w:val="28"/>
          <w:szCs w:val="28"/>
          <w:rtl/>
        </w:rPr>
        <w:t>هر سه مقطع تحصيلي</w:t>
      </w:r>
      <w:r w:rsidR="000E453D" w:rsidRPr="00B60EB5">
        <w:rPr>
          <w:b w:val="0"/>
          <w:bCs w:val="0"/>
          <w:color w:val="17365D"/>
          <w:sz w:val="28"/>
          <w:szCs w:val="28"/>
          <w:rtl/>
        </w:rPr>
        <w:t>)</w:t>
      </w:r>
      <w:r w:rsidR="005718D4" w:rsidRPr="00B60EB5">
        <w:rPr>
          <w:b w:val="0"/>
          <w:bCs w:val="0"/>
          <w:color w:val="17365D"/>
          <w:sz w:val="28"/>
          <w:szCs w:val="28"/>
          <w:rtl/>
        </w:rPr>
        <w:t xml:space="preserve"> بايد</w:t>
      </w:r>
      <w:r w:rsidR="00CF0AC0" w:rsidRPr="00B60EB5">
        <w:rPr>
          <w:b w:val="0"/>
          <w:bCs w:val="0"/>
          <w:color w:val="17365D"/>
          <w:sz w:val="28"/>
          <w:szCs w:val="28"/>
          <w:rtl/>
        </w:rPr>
        <w:t xml:space="preserve"> </w:t>
      </w:r>
      <w:r w:rsidR="005B142C">
        <w:rPr>
          <w:rFonts w:hint="cs"/>
          <w:b w:val="0"/>
          <w:bCs w:val="0"/>
          <w:color w:val="17365D"/>
          <w:sz w:val="28"/>
          <w:szCs w:val="28"/>
          <w:rtl/>
        </w:rPr>
        <w:t xml:space="preserve">تصویر </w:t>
      </w:r>
      <w:r w:rsidR="00CF0AC0" w:rsidRPr="00B60EB5">
        <w:rPr>
          <w:b w:val="0"/>
          <w:bCs w:val="0"/>
          <w:color w:val="17365D"/>
          <w:sz w:val="28"/>
          <w:szCs w:val="28"/>
          <w:rtl/>
        </w:rPr>
        <w:t>فرم</w:t>
      </w:r>
      <w:r w:rsidR="005718D4" w:rsidRPr="00B60EB5">
        <w:rPr>
          <w:b w:val="0"/>
          <w:bCs w:val="0"/>
          <w:color w:val="17365D"/>
          <w:sz w:val="28"/>
          <w:szCs w:val="28"/>
          <w:rtl/>
        </w:rPr>
        <w:t xml:space="preserve"> ارزيابي</w:t>
      </w:r>
      <w:r w:rsidR="005B142C">
        <w:rPr>
          <w:b w:val="0"/>
          <w:bCs w:val="0"/>
          <w:color w:val="17365D"/>
          <w:sz w:val="28"/>
          <w:szCs w:val="28"/>
          <w:rtl/>
        </w:rPr>
        <w:t xml:space="preserve"> یا ت</w:t>
      </w:r>
      <w:r w:rsidR="005B142C">
        <w:rPr>
          <w:rFonts w:hint="cs"/>
          <w:b w:val="0"/>
          <w:bCs w:val="0"/>
          <w:color w:val="17365D"/>
          <w:sz w:val="28"/>
          <w:szCs w:val="28"/>
          <w:rtl/>
        </w:rPr>
        <w:t>أ</w:t>
      </w:r>
      <w:r w:rsidR="00E84F69">
        <w:rPr>
          <w:b w:val="0"/>
          <w:bCs w:val="0"/>
          <w:color w:val="17365D"/>
          <w:sz w:val="28"/>
          <w:szCs w:val="28"/>
          <w:rtl/>
        </w:rPr>
        <w:t>یید</w:t>
      </w:r>
      <w:r w:rsidR="00E84F69">
        <w:rPr>
          <w:rFonts w:hint="cs"/>
          <w:b w:val="0"/>
          <w:bCs w:val="0"/>
          <w:color w:val="17365D"/>
          <w:sz w:val="28"/>
          <w:szCs w:val="28"/>
          <w:rtl/>
        </w:rPr>
        <w:t xml:space="preserve"> </w:t>
      </w:r>
      <w:r w:rsidR="00E84F69">
        <w:rPr>
          <w:b w:val="0"/>
          <w:bCs w:val="0"/>
          <w:color w:val="17365D"/>
          <w:sz w:val="28"/>
          <w:szCs w:val="28"/>
          <w:rtl/>
        </w:rPr>
        <w:t>و</w:t>
      </w:r>
      <w:r w:rsidR="00E84F69">
        <w:rPr>
          <w:rFonts w:hint="cs"/>
          <w:b w:val="0"/>
          <w:bCs w:val="0"/>
          <w:color w:val="17365D"/>
          <w:sz w:val="28"/>
          <w:szCs w:val="28"/>
          <w:rtl/>
        </w:rPr>
        <w:t xml:space="preserve"> </w:t>
      </w:r>
      <w:r w:rsidR="005718D4" w:rsidRPr="00B60EB5">
        <w:rPr>
          <w:b w:val="0"/>
          <w:bCs w:val="0"/>
          <w:color w:val="17365D"/>
          <w:sz w:val="28"/>
          <w:szCs w:val="28"/>
          <w:rtl/>
        </w:rPr>
        <w:t>تصویب پایان</w:t>
      </w:r>
      <w:r w:rsidR="005718D4" w:rsidRPr="00B60EB5">
        <w:rPr>
          <w:b w:val="0"/>
          <w:bCs w:val="0"/>
          <w:color w:val="17365D"/>
          <w:sz w:val="28"/>
          <w:szCs w:val="28"/>
          <w:rtl/>
        </w:rPr>
        <w:softHyphen/>
      </w:r>
      <w:r w:rsidR="004A7DBA" w:rsidRPr="00B60EB5">
        <w:rPr>
          <w:b w:val="0"/>
          <w:bCs w:val="0"/>
          <w:color w:val="17365D"/>
          <w:sz w:val="28"/>
          <w:szCs w:val="28"/>
          <w:rtl/>
        </w:rPr>
        <w:t>نامه</w:t>
      </w:r>
      <w:r w:rsidR="000E453D" w:rsidRPr="00B60EB5">
        <w:rPr>
          <w:b w:val="0"/>
          <w:bCs w:val="0"/>
          <w:color w:val="17365D"/>
          <w:sz w:val="28"/>
          <w:szCs w:val="28"/>
          <w:rtl/>
        </w:rPr>
        <w:t>/رساله</w:t>
      </w:r>
      <w:r w:rsidR="004A7DBA" w:rsidRPr="00B60EB5">
        <w:rPr>
          <w:b w:val="0"/>
          <w:bCs w:val="0"/>
          <w:color w:val="17365D"/>
          <w:sz w:val="28"/>
          <w:szCs w:val="28"/>
          <w:rtl/>
        </w:rPr>
        <w:t xml:space="preserve"> موسوم به فرم کمیته دفاع</w:t>
      </w:r>
      <w:r w:rsidR="005B142C">
        <w:rPr>
          <w:b w:val="0"/>
          <w:bCs w:val="0"/>
          <w:color w:val="17365D"/>
          <w:sz w:val="28"/>
          <w:szCs w:val="28"/>
          <w:rtl/>
        </w:rPr>
        <w:t xml:space="preserve"> براي</w:t>
      </w:r>
      <w:r w:rsidR="005B142C">
        <w:rPr>
          <w:rFonts w:hint="cs"/>
          <w:b w:val="0"/>
          <w:bCs w:val="0"/>
          <w:color w:val="17365D"/>
          <w:sz w:val="28"/>
          <w:szCs w:val="28"/>
          <w:rtl/>
        </w:rPr>
        <w:t xml:space="preserve"> مقاطع</w:t>
      </w:r>
      <w:r w:rsidR="005B142C">
        <w:rPr>
          <w:b w:val="0"/>
          <w:bCs w:val="0"/>
          <w:color w:val="17365D"/>
          <w:sz w:val="28"/>
          <w:szCs w:val="28"/>
          <w:rtl/>
        </w:rPr>
        <w:softHyphen/>
      </w:r>
      <w:r w:rsidR="005B142C">
        <w:rPr>
          <w:rFonts w:hint="cs"/>
          <w:b w:val="0"/>
          <w:bCs w:val="0"/>
          <w:color w:val="17365D"/>
          <w:sz w:val="28"/>
          <w:szCs w:val="28"/>
          <w:rtl/>
        </w:rPr>
        <w:t xml:space="preserve"> کارشناسی</w:t>
      </w:r>
      <w:r w:rsidR="005B142C">
        <w:rPr>
          <w:b w:val="0"/>
          <w:bCs w:val="0"/>
          <w:color w:val="17365D"/>
          <w:sz w:val="28"/>
          <w:szCs w:val="28"/>
          <w:rtl/>
        </w:rPr>
        <w:softHyphen/>
        <w:t>ارشد و دكتر</w:t>
      </w:r>
      <w:r w:rsidR="005B142C">
        <w:rPr>
          <w:rFonts w:hint="cs"/>
          <w:b w:val="0"/>
          <w:bCs w:val="0"/>
          <w:color w:val="17365D"/>
          <w:sz w:val="28"/>
          <w:szCs w:val="28"/>
          <w:rtl/>
        </w:rPr>
        <w:t>ی</w:t>
      </w:r>
      <w:r w:rsidR="005718D4" w:rsidRPr="00B60EB5">
        <w:rPr>
          <w:b w:val="0"/>
          <w:bCs w:val="0"/>
          <w:color w:val="17365D"/>
          <w:sz w:val="28"/>
          <w:szCs w:val="28"/>
          <w:rtl/>
        </w:rPr>
        <w:t xml:space="preserve"> و </w:t>
      </w:r>
      <w:r w:rsidR="005B142C">
        <w:rPr>
          <w:rFonts w:hint="cs"/>
          <w:b w:val="0"/>
          <w:bCs w:val="0"/>
          <w:color w:val="17365D"/>
          <w:sz w:val="28"/>
          <w:szCs w:val="28"/>
          <w:rtl/>
        </w:rPr>
        <w:t xml:space="preserve">تصویر </w:t>
      </w:r>
      <w:r w:rsidR="005718D4" w:rsidRPr="00B60EB5">
        <w:rPr>
          <w:b w:val="0"/>
          <w:bCs w:val="0"/>
          <w:color w:val="17365D"/>
          <w:sz w:val="28"/>
          <w:szCs w:val="28"/>
          <w:rtl/>
        </w:rPr>
        <w:t xml:space="preserve">فرم تصويب براي </w:t>
      </w:r>
      <w:r w:rsidR="005B142C">
        <w:rPr>
          <w:rFonts w:hint="cs"/>
          <w:b w:val="0"/>
          <w:bCs w:val="0"/>
          <w:color w:val="17365D"/>
          <w:sz w:val="28"/>
          <w:szCs w:val="28"/>
          <w:rtl/>
        </w:rPr>
        <w:t xml:space="preserve">مقطع </w:t>
      </w:r>
      <w:r w:rsidR="005718D4" w:rsidRPr="00B60EB5">
        <w:rPr>
          <w:b w:val="0"/>
          <w:bCs w:val="0"/>
          <w:color w:val="17365D"/>
          <w:sz w:val="28"/>
          <w:szCs w:val="28"/>
          <w:rtl/>
        </w:rPr>
        <w:t>كارشناسي،</w:t>
      </w:r>
      <w:r w:rsidR="004A7DBA" w:rsidRPr="00B60EB5">
        <w:rPr>
          <w:b w:val="0"/>
          <w:bCs w:val="0"/>
          <w:color w:val="17365D"/>
          <w:sz w:val="28"/>
          <w:szCs w:val="28"/>
          <w:rtl/>
        </w:rPr>
        <w:t xml:space="preserve"> موجود در </w:t>
      </w:r>
      <w:r w:rsidR="004A7DBA" w:rsidRPr="005B142C">
        <w:rPr>
          <w:b w:val="0"/>
          <w:bCs w:val="0"/>
          <w:color w:val="FF0000"/>
          <w:sz w:val="28"/>
          <w:szCs w:val="28"/>
          <w:rtl/>
        </w:rPr>
        <w:t>پرونده آموزشی</w:t>
      </w:r>
      <w:r w:rsidR="005718D4" w:rsidRPr="00B60EB5">
        <w:rPr>
          <w:b w:val="0"/>
          <w:bCs w:val="0"/>
          <w:color w:val="17365D"/>
          <w:sz w:val="28"/>
          <w:szCs w:val="28"/>
          <w:rtl/>
        </w:rPr>
        <w:t xml:space="preserve"> </w:t>
      </w:r>
      <w:r w:rsidR="004A7DBA" w:rsidRPr="00B60EB5">
        <w:rPr>
          <w:b w:val="0"/>
          <w:bCs w:val="0"/>
          <w:color w:val="17365D"/>
          <w:sz w:val="28"/>
          <w:szCs w:val="28"/>
          <w:rtl/>
        </w:rPr>
        <w:t>را</w:t>
      </w:r>
      <w:r w:rsidR="00CF0AC0" w:rsidRPr="00B60EB5">
        <w:rPr>
          <w:b w:val="0"/>
          <w:bCs w:val="0"/>
          <w:color w:val="17365D"/>
          <w:sz w:val="28"/>
          <w:szCs w:val="28"/>
          <w:rtl/>
        </w:rPr>
        <w:t xml:space="preserve"> </w:t>
      </w:r>
      <w:r w:rsidR="004A7DBA" w:rsidRPr="00B60EB5">
        <w:rPr>
          <w:b w:val="0"/>
          <w:bCs w:val="0"/>
          <w:color w:val="17365D"/>
          <w:sz w:val="28"/>
          <w:szCs w:val="28"/>
          <w:rtl/>
        </w:rPr>
        <w:t>قرار</w:t>
      </w:r>
      <w:r w:rsidR="00CF0AC0" w:rsidRPr="00B60EB5">
        <w:rPr>
          <w:b w:val="0"/>
          <w:bCs w:val="0"/>
          <w:color w:val="17365D"/>
          <w:sz w:val="28"/>
          <w:szCs w:val="28"/>
          <w:rtl/>
        </w:rPr>
        <w:t xml:space="preserve"> </w:t>
      </w:r>
      <w:r w:rsidR="005718D4" w:rsidRPr="00B60EB5">
        <w:rPr>
          <w:b w:val="0"/>
          <w:bCs w:val="0"/>
          <w:color w:val="17365D"/>
          <w:sz w:val="28"/>
          <w:szCs w:val="28"/>
          <w:rtl/>
        </w:rPr>
        <w:t>دهن</w:t>
      </w:r>
      <w:r w:rsidR="004A7DBA" w:rsidRPr="00B60EB5">
        <w:rPr>
          <w:b w:val="0"/>
          <w:bCs w:val="0"/>
          <w:color w:val="17365D"/>
          <w:sz w:val="28"/>
          <w:szCs w:val="28"/>
          <w:rtl/>
        </w:rPr>
        <w:t xml:space="preserve">د. </w:t>
      </w:r>
    </w:p>
    <w:p w14:paraId="1803EC10" w14:textId="77777777" w:rsidR="0070272A" w:rsidRPr="00B60EB5" w:rsidRDefault="0070272A" w:rsidP="0070272A">
      <w:pPr>
        <w:pStyle w:val="Title16"/>
        <w:jc w:val="left"/>
        <w:rPr>
          <w:b w:val="0"/>
          <w:bCs w:val="0"/>
          <w:sz w:val="24"/>
          <w:szCs w:val="26"/>
          <w:rtl/>
        </w:rPr>
      </w:pPr>
    </w:p>
    <w:p w14:paraId="6983E013" w14:textId="77777777" w:rsidR="003446FB" w:rsidRPr="0070272A" w:rsidRDefault="003446FB" w:rsidP="00311B99">
      <w:pPr>
        <w:pStyle w:val="Title16"/>
        <w:jc w:val="left"/>
        <w:rPr>
          <w:b w:val="0"/>
          <w:bCs w:val="0"/>
          <w:sz w:val="26"/>
          <w:szCs w:val="28"/>
          <w:rtl/>
        </w:rPr>
      </w:pPr>
    </w:p>
    <w:p w14:paraId="033836F0" w14:textId="77777777" w:rsidR="00E9323F" w:rsidRPr="00185B51" w:rsidRDefault="00E9323F" w:rsidP="007C7941">
      <w:pPr>
        <w:pStyle w:val="NormalB"/>
        <w:rPr>
          <w:sz w:val="30"/>
          <w:szCs w:val="32"/>
          <w:rtl/>
        </w:rPr>
      </w:pPr>
      <w:r w:rsidRPr="00185B51">
        <w:rPr>
          <w:sz w:val="30"/>
          <w:szCs w:val="32"/>
          <w:rtl/>
        </w:rPr>
        <w:t>نک</w:t>
      </w:r>
      <w:r w:rsidR="00BD5FA3">
        <w:rPr>
          <w:sz w:val="30"/>
          <w:szCs w:val="32"/>
          <w:rtl/>
        </w:rPr>
        <w:t>ات</w:t>
      </w:r>
      <w:r w:rsidRPr="00185B51">
        <w:rPr>
          <w:sz w:val="30"/>
          <w:szCs w:val="32"/>
          <w:rtl/>
        </w:rPr>
        <w:t xml:space="preserve"> مهم: </w:t>
      </w:r>
    </w:p>
    <w:p w14:paraId="1EA0363C" w14:textId="77777777" w:rsidR="0058264F" w:rsidRPr="00B60EB5" w:rsidRDefault="00895BE1" w:rsidP="00895BE1">
      <w:pPr>
        <w:pStyle w:val="NormalB"/>
        <w:numPr>
          <w:ilvl w:val="0"/>
          <w:numId w:val="29"/>
        </w:numPr>
        <w:ind w:left="657"/>
        <w:rPr>
          <w:b w:val="0"/>
          <w:bCs w:val="0"/>
          <w:sz w:val="24"/>
          <w:szCs w:val="24"/>
        </w:rPr>
      </w:pPr>
      <w:r w:rsidRPr="00B60EB5">
        <w:rPr>
          <w:b w:val="0"/>
          <w:bCs w:val="0"/>
          <w:sz w:val="28"/>
          <w:rtl/>
        </w:rPr>
        <w:t>نگارش پایان</w:t>
      </w:r>
      <w:r w:rsidRPr="00B60EB5">
        <w:rPr>
          <w:b w:val="0"/>
          <w:bCs w:val="0"/>
          <w:sz w:val="28"/>
          <w:rtl/>
        </w:rPr>
        <w:softHyphen/>
      </w:r>
      <w:r w:rsidR="00E9323F" w:rsidRPr="00B60EB5">
        <w:rPr>
          <w:b w:val="0"/>
          <w:bCs w:val="0"/>
          <w:sz w:val="28"/>
          <w:rtl/>
        </w:rPr>
        <w:t>نامه</w:t>
      </w:r>
      <w:r w:rsidR="00CF0AC0" w:rsidRPr="00B60EB5">
        <w:rPr>
          <w:b w:val="0"/>
          <w:bCs w:val="0"/>
          <w:sz w:val="28"/>
          <w:rtl/>
        </w:rPr>
        <w:t>/رساله</w:t>
      </w:r>
      <w:r w:rsidR="00E9323F" w:rsidRPr="00B60EB5">
        <w:rPr>
          <w:b w:val="0"/>
          <w:bCs w:val="0"/>
          <w:sz w:val="28"/>
          <w:rtl/>
        </w:rPr>
        <w:t xml:space="preserve"> باید به </w:t>
      </w:r>
      <w:r w:rsidR="00E9323F" w:rsidRPr="00B60EB5">
        <w:rPr>
          <w:b w:val="0"/>
          <w:bCs w:val="0"/>
          <w:color w:val="FF0000"/>
          <w:sz w:val="28"/>
          <w:rtl/>
        </w:rPr>
        <w:t xml:space="preserve">زبان فارسی </w:t>
      </w:r>
      <w:r w:rsidR="00E9323F" w:rsidRPr="00B60EB5">
        <w:rPr>
          <w:b w:val="0"/>
          <w:bCs w:val="0"/>
          <w:sz w:val="28"/>
          <w:rtl/>
        </w:rPr>
        <w:t xml:space="preserve">و بر اساس آخرین نسخه دستورالعمل و راهنمای </w:t>
      </w:r>
      <w:r w:rsidR="007C7941" w:rsidRPr="00B60EB5">
        <w:rPr>
          <w:b w:val="0"/>
          <w:bCs w:val="0"/>
          <w:sz w:val="28"/>
          <w:rtl/>
        </w:rPr>
        <w:t xml:space="preserve">تدوین </w:t>
      </w:r>
      <w:r w:rsidRPr="00B60EB5">
        <w:rPr>
          <w:b w:val="0"/>
          <w:bCs w:val="0"/>
          <w:sz w:val="28"/>
          <w:rtl/>
        </w:rPr>
        <w:t>پایان</w:t>
      </w:r>
      <w:r w:rsidRPr="00B60EB5">
        <w:rPr>
          <w:b w:val="0"/>
          <w:bCs w:val="0"/>
          <w:sz w:val="28"/>
          <w:rtl/>
        </w:rPr>
        <w:softHyphen/>
      </w:r>
      <w:r w:rsidR="00E84F69">
        <w:rPr>
          <w:b w:val="0"/>
          <w:bCs w:val="0"/>
          <w:sz w:val="28"/>
          <w:rtl/>
        </w:rPr>
        <w:t>نامه</w:t>
      </w:r>
      <w:r w:rsidR="00E84F69">
        <w:rPr>
          <w:b w:val="0"/>
          <w:bCs w:val="0"/>
          <w:sz w:val="28"/>
          <w:rtl/>
        </w:rPr>
        <w:softHyphen/>
      </w:r>
      <w:r w:rsidR="00E9323F" w:rsidRPr="00B60EB5">
        <w:rPr>
          <w:b w:val="0"/>
          <w:bCs w:val="0"/>
          <w:sz w:val="28"/>
          <w:rtl/>
        </w:rPr>
        <w:t>های دانشگاه صنعتی امیرکبیر باشد</w:t>
      </w:r>
      <w:r w:rsidR="00E9323F" w:rsidRPr="00B60EB5">
        <w:rPr>
          <w:b w:val="0"/>
          <w:bCs w:val="0"/>
          <w:sz w:val="24"/>
          <w:szCs w:val="24"/>
          <w:rtl/>
        </w:rPr>
        <w:t>.</w:t>
      </w:r>
      <w:r w:rsidR="00E84F69">
        <w:rPr>
          <w:rFonts w:hint="cs"/>
          <w:b w:val="0"/>
          <w:bCs w:val="0"/>
          <w:sz w:val="24"/>
          <w:szCs w:val="24"/>
          <w:rtl/>
        </w:rPr>
        <w:t xml:space="preserve"> </w:t>
      </w:r>
      <w:r w:rsidR="00E9323F" w:rsidRPr="00B60EB5">
        <w:rPr>
          <w:b w:val="0"/>
          <w:bCs w:val="0"/>
          <w:sz w:val="24"/>
          <w:szCs w:val="24"/>
          <w:rtl/>
        </w:rPr>
        <w:t>(دستورالعمل و</w:t>
      </w:r>
      <w:r w:rsidR="00C734B2" w:rsidRPr="00B60EB5">
        <w:rPr>
          <w:b w:val="0"/>
          <w:bCs w:val="0"/>
          <w:sz w:val="24"/>
          <w:szCs w:val="24"/>
        </w:rPr>
        <w:t xml:space="preserve"> </w:t>
      </w:r>
      <w:r w:rsidR="00E9323F" w:rsidRPr="00B60EB5">
        <w:rPr>
          <w:b w:val="0"/>
          <w:bCs w:val="0"/>
          <w:sz w:val="24"/>
          <w:szCs w:val="24"/>
          <w:rtl/>
        </w:rPr>
        <w:t>راهنمای حاضر)</w:t>
      </w:r>
      <w:r w:rsidR="00440555">
        <w:rPr>
          <w:rFonts w:hint="cs"/>
          <w:b w:val="0"/>
          <w:bCs w:val="0"/>
          <w:sz w:val="24"/>
          <w:szCs w:val="24"/>
          <w:rtl/>
        </w:rPr>
        <w:t>؛</w:t>
      </w:r>
    </w:p>
    <w:p w14:paraId="034D5340" w14:textId="77777777" w:rsidR="00895BE1" w:rsidRPr="00B60EB5" w:rsidRDefault="00895BE1" w:rsidP="00895BE1">
      <w:pPr>
        <w:pStyle w:val="NormalB"/>
        <w:numPr>
          <w:ilvl w:val="0"/>
          <w:numId w:val="29"/>
        </w:numPr>
        <w:ind w:left="720" w:hanging="423"/>
        <w:rPr>
          <w:b w:val="0"/>
          <w:bCs w:val="0"/>
          <w:sz w:val="28"/>
        </w:rPr>
      </w:pPr>
      <w:r w:rsidRPr="00B60EB5">
        <w:rPr>
          <w:rFonts w:hint="cs"/>
          <w:b w:val="0"/>
          <w:bCs w:val="0"/>
          <w:sz w:val="28"/>
          <w:rtl/>
        </w:rPr>
        <w:t>تحويل پايان</w:t>
      </w:r>
      <w:r w:rsidRPr="00B60EB5">
        <w:rPr>
          <w:b w:val="0"/>
          <w:bCs w:val="0"/>
          <w:sz w:val="28"/>
          <w:rtl/>
        </w:rPr>
        <w:softHyphen/>
      </w:r>
      <w:r w:rsidR="00AE4D76">
        <w:rPr>
          <w:rFonts w:hint="cs"/>
          <w:b w:val="0"/>
          <w:bCs w:val="0"/>
          <w:sz w:val="28"/>
          <w:rtl/>
        </w:rPr>
        <w:t>نامه به زبان</w:t>
      </w:r>
      <w:r w:rsidRPr="00B60EB5">
        <w:rPr>
          <w:rFonts w:hint="cs"/>
          <w:b w:val="0"/>
          <w:bCs w:val="0"/>
          <w:sz w:val="28"/>
          <w:rtl/>
        </w:rPr>
        <w:t xml:space="preserve"> انگليسي، براي دانشجويان بين</w:t>
      </w:r>
      <w:r w:rsidRPr="00B60EB5">
        <w:rPr>
          <w:b w:val="0"/>
          <w:bCs w:val="0"/>
          <w:sz w:val="28"/>
          <w:rtl/>
        </w:rPr>
        <w:softHyphen/>
      </w:r>
      <w:r w:rsidRPr="00B60EB5">
        <w:rPr>
          <w:rFonts w:hint="cs"/>
          <w:b w:val="0"/>
          <w:bCs w:val="0"/>
          <w:sz w:val="28"/>
          <w:rtl/>
        </w:rPr>
        <w:t>الملل با شرايط دستورالعمل حاضر بلامانع است و داشتن صفحه عنوان فارسي به همراه چكيده مبسوط فارسي، 30</w:t>
      </w:r>
      <w:r w:rsidR="00E84F69">
        <w:rPr>
          <w:rFonts w:hint="cs"/>
          <w:b w:val="0"/>
          <w:bCs w:val="0"/>
          <w:sz w:val="28"/>
          <w:rtl/>
        </w:rPr>
        <w:t xml:space="preserve"> </w:t>
      </w:r>
      <w:r w:rsidRPr="00B60EB5">
        <w:rPr>
          <w:rFonts w:hint="cs"/>
          <w:b w:val="0"/>
          <w:bCs w:val="0"/>
          <w:sz w:val="28"/>
          <w:rtl/>
        </w:rPr>
        <w:t>صفحه براي پايان</w:t>
      </w:r>
      <w:r w:rsidRPr="00B60EB5">
        <w:rPr>
          <w:b w:val="0"/>
          <w:bCs w:val="0"/>
          <w:sz w:val="28"/>
          <w:rtl/>
        </w:rPr>
        <w:softHyphen/>
      </w:r>
      <w:r w:rsidRPr="00B60EB5">
        <w:rPr>
          <w:rFonts w:hint="cs"/>
          <w:b w:val="0"/>
          <w:bCs w:val="0"/>
          <w:sz w:val="28"/>
          <w:rtl/>
        </w:rPr>
        <w:t>نا</w:t>
      </w:r>
      <w:r w:rsidR="005B142C">
        <w:rPr>
          <w:rFonts w:hint="cs"/>
          <w:b w:val="0"/>
          <w:bCs w:val="0"/>
          <w:sz w:val="28"/>
          <w:rtl/>
        </w:rPr>
        <w:t>مه کارشناسی</w:t>
      </w:r>
      <w:r w:rsidR="005B142C">
        <w:rPr>
          <w:b w:val="0"/>
          <w:bCs w:val="0"/>
          <w:sz w:val="28"/>
          <w:rtl/>
        </w:rPr>
        <w:softHyphen/>
      </w:r>
      <w:r w:rsidR="005B142C">
        <w:rPr>
          <w:rFonts w:hint="cs"/>
          <w:b w:val="0"/>
          <w:bCs w:val="0"/>
          <w:sz w:val="28"/>
          <w:rtl/>
        </w:rPr>
        <w:t>ارشد و50</w:t>
      </w:r>
      <w:r w:rsidR="00E84F69">
        <w:rPr>
          <w:rFonts w:hint="cs"/>
          <w:b w:val="0"/>
          <w:bCs w:val="0"/>
          <w:sz w:val="28"/>
          <w:rtl/>
        </w:rPr>
        <w:t xml:space="preserve"> </w:t>
      </w:r>
      <w:r w:rsidR="005B142C">
        <w:rPr>
          <w:rFonts w:hint="cs"/>
          <w:b w:val="0"/>
          <w:bCs w:val="0"/>
          <w:sz w:val="28"/>
          <w:rtl/>
        </w:rPr>
        <w:t>صفحه براي رساله دكتری</w:t>
      </w:r>
      <w:r w:rsidR="00440555">
        <w:rPr>
          <w:rFonts w:hint="cs"/>
          <w:b w:val="0"/>
          <w:bCs w:val="0"/>
          <w:sz w:val="28"/>
          <w:rtl/>
        </w:rPr>
        <w:t xml:space="preserve"> در ابتداي آن الزامي است؛</w:t>
      </w:r>
      <w:r w:rsidRPr="00B60EB5">
        <w:rPr>
          <w:rFonts w:hint="cs"/>
          <w:b w:val="0"/>
          <w:bCs w:val="0"/>
          <w:sz w:val="28"/>
          <w:rtl/>
        </w:rPr>
        <w:t xml:space="preserve"> </w:t>
      </w:r>
    </w:p>
    <w:p w14:paraId="487F7240" w14:textId="77777777" w:rsidR="0064139A" w:rsidRDefault="0064139A" w:rsidP="00E84F69">
      <w:pPr>
        <w:pStyle w:val="NormalB"/>
        <w:numPr>
          <w:ilvl w:val="0"/>
          <w:numId w:val="29"/>
        </w:numPr>
        <w:ind w:left="657"/>
        <w:rPr>
          <w:b w:val="0"/>
          <w:bCs w:val="0"/>
          <w:sz w:val="28"/>
        </w:rPr>
      </w:pPr>
      <w:r>
        <w:rPr>
          <w:rFonts w:hint="cs"/>
          <w:b w:val="0"/>
          <w:bCs w:val="0"/>
          <w:sz w:val="28"/>
          <w:rtl/>
        </w:rPr>
        <w:t>دريافت پايان</w:t>
      </w:r>
      <w:r>
        <w:rPr>
          <w:b w:val="0"/>
          <w:bCs w:val="0"/>
          <w:sz w:val="28"/>
          <w:rtl/>
        </w:rPr>
        <w:softHyphen/>
      </w:r>
      <w:r w:rsidR="005B142C">
        <w:rPr>
          <w:rFonts w:hint="cs"/>
          <w:b w:val="0"/>
          <w:bCs w:val="0"/>
          <w:sz w:val="28"/>
          <w:rtl/>
        </w:rPr>
        <w:t>نامه كارشناسي،كارشناسي</w:t>
      </w:r>
      <w:r w:rsidR="005B142C">
        <w:rPr>
          <w:b w:val="0"/>
          <w:bCs w:val="0"/>
          <w:sz w:val="28"/>
          <w:rtl/>
        </w:rPr>
        <w:softHyphen/>
      </w:r>
      <w:r>
        <w:rPr>
          <w:rFonts w:hint="cs"/>
          <w:b w:val="0"/>
          <w:bCs w:val="0"/>
          <w:sz w:val="28"/>
          <w:rtl/>
        </w:rPr>
        <w:t>ارشد</w:t>
      </w:r>
      <w:r w:rsidR="005B142C">
        <w:rPr>
          <w:rFonts w:hint="cs"/>
          <w:b w:val="0"/>
          <w:bCs w:val="0"/>
          <w:sz w:val="28"/>
          <w:rtl/>
        </w:rPr>
        <w:t xml:space="preserve"> و رساله دکتری</w:t>
      </w:r>
      <w:r>
        <w:rPr>
          <w:rFonts w:hint="cs"/>
          <w:b w:val="0"/>
          <w:bCs w:val="0"/>
          <w:sz w:val="28"/>
          <w:rtl/>
        </w:rPr>
        <w:t xml:space="preserve">، </w:t>
      </w:r>
      <w:r w:rsidRPr="0064139A">
        <w:rPr>
          <w:rFonts w:hint="cs"/>
          <w:b w:val="0"/>
          <w:bCs w:val="0"/>
          <w:color w:val="FF0000"/>
          <w:sz w:val="28"/>
          <w:rtl/>
        </w:rPr>
        <w:t xml:space="preserve">بصورت نسخه </w:t>
      </w:r>
      <w:r w:rsidR="00E84F69">
        <w:rPr>
          <w:rFonts w:hint="cs"/>
          <w:b w:val="0"/>
          <w:bCs w:val="0"/>
          <w:color w:val="FF0000"/>
          <w:sz w:val="28"/>
          <w:rtl/>
        </w:rPr>
        <w:t>ديجيتال</w:t>
      </w:r>
      <w:r>
        <w:rPr>
          <w:rFonts w:hint="cs"/>
          <w:b w:val="0"/>
          <w:bCs w:val="0"/>
          <w:sz w:val="28"/>
          <w:rtl/>
        </w:rPr>
        <w:t xml:space="preserve"> مطابق راهنما</w:t>
      </w:r>
      <w:r w:rsidR="005B142C">
        <w:rPr>
          <w:rFonts w:hint="cs"/>
          <w:b w:val="0"/>
          <w:bCs w:val="0"/>
          <w:sz w:val="28"/>
          <w:rtl/>
        </w:rPr>
        <w:t>ی وبسایت</w:t>
      </w:r>
      <w:r>
        <w:rPr>
          <w:rFonts w:hint="cs"/>
          <w:b w:val="0"/>
          <w:bCs w:val="0"/>
          <w:sz w:val="28"/>
          <w:rtl/>
        </w:rPr>
        <w:t xml:space="preserve"> و دستورالعمل حاضر مي</w:t>
      </w:r>
      <w:r>
        <w:rPr>
          <w:b w:val="0"/>
          <w:bCs w:val="0"/>
          <w:sz w:val="28"/>
          <w:rtl/>
        </w:rPr>
        <w:softHyphen/>
      </w:r>
      <w:r w:rsidR="00440555">
        <w:rPr>
          <w:rFonts w:hint="cs"/>
          <w:b w:val="0"/>
          <w:bCs w:val="0"/>
          <w:sz w:val="28"/>
          <w:rtl/>
        </w:rPr>
        <w:t>باشد؛</w:t>
      </w:r>
    </w:p>
    <w:p w14:paraId="5C4EDD56" w14:textId="77777777" w:rsidR="005718D4" w:rsidRPr="00B60EB5" w:rsidRDefault="005718D4" w:rsidP="005718D4">
      <w:pPr>
        <w:pStyle w:val="NormalB"/>
        <w:numPr>
          <w:ilvl w:val="0"/>
          <w:numId w:val="28"/>
        </w:numPr>
        <w:rPr>
          <w:b w:val="0"/>
          <w:bCs w:val="0"/>
          <w:sz w:val="28"/>
        </w:rPr>
      </w:pPr>
      <w:r w:rsidRPr="00B60EB5">
        <w:rPr>
          <w:b w:val="0"/>
          <w:bCs w:val="0"/>
          <w:sz w:val="28"/>
          <w:rtl/>
        </w:rPr>
        <w:t>درصورتي كه يك عنوان پايان</w:t>
      </w:r>
      <w:r w:rsidRPr="00B60EB5">
        <w:rPr>
          <w:b w:val="0"/>
          <w:bCs w:val="0"/>
          <w:sz w:val="28"/>
          <w:rtl/>
        </w:rPr>
        <w:softHyphen/>
        <w:t xml:space="preserve">نامه داراي </w:t>
      </w:r>
      <w:r w:rsidRPr="00B60EB5">
        <w:rPr>
          <w:b w:val="0"/>
          <w:bCs w:val="0"/>
          <w:color w:val="FF0000"/>
          <w:sz w:val="28"/>
          <w:rtl/>
        </w:rPr>
        <w:t>دو نويسنده</w:t>
      </w:r>
      <w:r w:rsidRPr="00B60EB5">
        <w:rPr>
          <w:b w:val="0"/>
          <w:bCs w:val="0"/>
          <w:sz w:val="28"/>
          <w:rtl/>
        </w:rPr>
        <w:t xml:space="preserve"> است، فقط يكبار فايل و فرم اطلاعات آن با ذكر هر د</w:t>
      </w:r>
      <w:r w:rsidR="00440555">
        <w:rPr>
          <w:b w:val="0"/>
          <w:bCs w:val="0"/>
          <w:sz w:val="28"/>
          <w:rtl/>
        </w:rPr>
        <w:t>و نويسنده بارگذاري و تكميل گردد</w:t>
      </w:r>
      <w:r w:rsidR="00440555">
        <w:rPr>
          <w:rFonts w:hint="cs"/>
          <w:b w:val="0"/>
          <w:bCs w:val="0"/>
          <w:sz w:val="28"/>
          <w:rtl/>
        </w:rPr>
        <w:t>؛</w:t>
      </w:r>
    </w:p>
    <w:p w14:paraId="588E2626" w14:textId="77777777" w:rsidR="005718D4" w:rsidRPr="00B60EB5" w:rsidRDefault="0058264F" w:rsidP="0058264F">
      <w:pPr>
        <w:pStyle w:val="NormalB"/>
        <w:numPr>
          <w:ilvl w:val="0"/>
          <w:numId w:val="28"/>
        </w:numPr>
        <w:ind w:left="799"/>
        <w:rPr>
          <w:b w:val="0"/>
          <w:bCs w:val="0"/>
          <w:sz w:val="28"/>
          <w:rtl/>
        </w:rPr>
      </w:pPr>
      <w:r w:rsidRPr="00B60EB5">
        <w:rPr>
          <w:rFonts w:hint="cs"/>
          <w:b w:val="0"/>
          <w:bCs w:val="0"/>
          <w:sz w:val="28"/>
          <w:rtl/>
          <w:lang w:bidi="fa-IR"/>
        </w:rPr>
        <w:t xml:space="preserve">با توجه به </w:t>
      </w:r>
      <w:proofErr w:type="spellStart"/>
      <w:r w:rsidRPr="00B60EB5">
        <w:rPr>
          <w:rFonts w:hint="cs"/>
          <w:b w:val="0"/>
          <w:bCs w:val="0"/>
          <w:sz w:val="28"/>
          <w:rtl/>
          <w:lang w:bidi="fa-IR"/>
        </w:rPr>
        <w:t>اينكه</w:t>
      </w:r>
      <w:proofErr w:type="spellEnd"/>
      <w:r w:rsidRPr="00B60EB5">
        <w:rPr>
          <w:rFonts w:hint="cs"/>
          <w:b w:val="0"/>
          <w:bCs w:val="0"/>
          <w:sz w:val="28"/>
          <w:rtl/>
          <w:lang w:bidi="fa-IR"/>
        </w:rPr>
        <w:t xml:space="preserve"> در ورود</w:t>
      </w:r>
      <w:r w:rsidRPr="00B60EB5">
        <w:rPr>
          <w:rFonts w:hint="cs"/>
          <w:b w:val="0"/>
          <w:bCs w:val="0"/>
          <w:szCs w:val="26"/>
          <w:rtl/>
          <w:lang w:bidi="fa-IR"/>
        </w:rPr>
        <w:t>2016</w:t>
      </w:r>
      <w:r w:rsidRPr="00B60EB5">
        <w:rPr>
          <w:rFonts w:hint="cs"/>
          <w:b w:val="0"/>
          <w:bCs w:val="0"/>
          <w:sz w:val="28"/>
          <w:rtl/>
          <w:lang w:bidi="fa-IR"/>
        </w:rPr>
        <w:t>يا بالاتر،</w:t>
      </w:r>
      <w:r w:rsidRPr="00B60EB5">
        <w:rPr>
          <w:rFonts w:hint="cs"/>
          <w:b w:val="0"/>
          <w:bCs w:val="0"/>
          <w:sz w:val="24"/>
          <w:szCs w:val="24"/>
          <w:rtl/>
          <w:lang w:bidi="fa-IR"/>
        </w:rPr>
        <w:t xml:space="preserve"> </w:t>
      </w:r>
      <w:r w:rsidRPr="00B60EB5">
        <w:rPr>
          <w:rFonts w:hint="cs"/>
          <w:b w:val="0"/>
          <w:bCs w:val="0"/>
          <w:sz w:val="28"/>
          <w:rtl/>
          <w:lang w:bidi="fa-IR"/>
        </w:rPr>
        <w:t xml:space="preserve">احتمال </w:t>
      </w:r>
      <w:proofErr w:type="spellStart"/>
      <w:r w:rsidRPr="00B60EB5">
        <w:rPr>
          <w:rFonts w:hint="cs"/>
          <w:b w:val="0"/>
          <w:bCs w:val="0"/>
          <w:sz w:val="28"/>
          <w:rtl/>
          <w:lang w:bidi="fa-IR"/>
        </w:rPr>
        <w:t>تغيير</w:t>
      </w:r>
      <w:proofErr w:type="spellEnd"/>
      <w:r w:rsidRPr="00B60EB5">
        <w:rPr>
          <w:rFonts w:hint="cs"/>
          <w:b w:val="0"/>
          <w:bCs w:val="0"/>
          <w:sz w:val="28"/>
          <w:rtl/>
          <w:lang w:bidi="fa-IR"/>
        </w:rPr>
        <w:t xml:space="preserve"> </w:t>
      </w:r>
      <w:proofErr w:type="spellStart"/>
      <w:r w:rsidRPr="00B60EB5">
        <w:rPr>
          <w:rFonts w:hint="cs"/>
          <w:b w:val="0"/>
          <w:bCs w:val="0"/>
          <w:sz w:val="28"/>
          <w:rtl/>
          <w:lang w:bidi="fa-IR"/>
        </w:rPr>
        <w:t>ترتيب</w:t>
      </w:r>
      <w:proofErr w:type="spellEnd"/>
      <w:r w:rsidRPr="00B60EB5">
        <w:rPr>
          <w:rFonts w:hint="cs"/>
          <w:b w:val="0"/>
          <w:bCs w:val="0"/>
          <w:sz w:val="28"/>
          <w:rtl/>
          <w:lang w:bidi="fa-IR"/>
        </w:rPr>
        <w:t xml:space="preserve"> </w:t>
      </w:r>
      <w:proofErr w:type="spellStart"/>
      <w:r w:rsidRPr="00B60EB5">
        <w:rPr>
          <w:rFonts w:hint="cs"/>
          <w:b w:val="0"/>
          <w:bCs w:val="0"/>
          <w:sz w:val="28"/>
          <w:rtl/>
          <w:lang w:bidi="fa-IR"/>
        </w:rPr>
        <w:t>ذكر</w:t>
      </w:r>
      <w:proofErr w:type="spellEnd"/>
      <w:r w:rsidRPr="00B60EB5">
        <w:rPr>
          <w:rFonts w:hint="cs"/>
          <w:b w:val="0"/>
          <w:bCs w:val="0"/>
          <w:sz w:val="28"/>
          <w:rtl/>
          <w:lang w:bidi="fa-IR"/>
        </w:rPr>
        <w:t xml:space="preserve"> </w:t>
      </w:r>
      <w:proofErr w:type="spellStart"/>
      <w:r w:rsidRPr="00B60EB5">
        <w:rPr>
          <w:rFonts w:hint="cs"/>
          <w:b w:val="0"/>
          <w:bCs w:val="0"/>
          <w:sz w:val="28"/>
          <w:rtl/>
          <w:lang w:bidi="fa-IR"/>
        </w:rPr>
        <w:t>زير</w:t>
      </w:r>
      <w:proofErr w:type="spellEnd"/>
      <w:r w:rsidRPr="00B60EB5">
        <w:rPr>
          <w:rFonts w:hint="cs"/>
          <w:b w:val="0"/>
          <w:bCs w:val="0"/>
          <w:sz w:val="28"/>
          <w:rtl/>
          <w:lang w:bidi="fa-IR"/>
        </w:rPr>
        <w:t xml:space="preserve"> </w:t>
      </w:r>
      <w:proofErr w:type="spellStart"/>
      <w:r w:rsidRPr="00B60EB5">
        <w:rPr>
          <w:rFonts w:hint="cs"/>
          <w:b w:val="0"/>
          <w:bCs w:val="0"/>
          <w:sz w:val="28"/>
          <w:rtl/>
          <w:lang w:bidi="fa-IR"/>
        </w:rPr>
        <w:t>فصل</w:t>
      </w:r>
      <w:r w:rsidRPr="00B60EB5">
        <w:rPr>
          <w:b w:val="0"/>
          <w:bCs w:val="0"/>
          <w:sz w:val="28"/>
          <w:rtl/>
          <w:lang w:bidi="fa-IR"/>
        </w:rPr>
        <w:softHyphen/>
      </w:r>
      <w:r w:rsidRPr="00B60EB5">
        <w:rPr>
          <w:rFonts w:hint="cs"/>
          <w:b w:val="0"/>
          <w:bCs w:val="0"/>
          <w:sz w:val="28"/>
          <w:rtl/>
          <w:lang w:bidi="fa-IR"/>
        </w:rPr>
        <w:t>ها</w:t>
      </w:r>
      <w:proofErr w:type="spellEnd"/>
      <w:r w:rsidRPr="00B60EB5">
        <w:rPr>
          <w:rFonts w:hint="cs"/>
          <w:b w:val="0"/>
          <w:bCs w:val="0"/>
          <w:sz w:val="28"/>
          <w:rtl/>
          <w:lang w:bidi="fa-IR"/>
        </w:rPr>
        <w:t xml:space="preserve"> وجود دارد </w:t>
      </w:r>
      <w:proofErr w:type="spellStart"/>
      <w:r w:rsidRPr="00B60EB5">
        <w:rPr>
          <w:rFonts w:hint="cs"/>
          <w:b w:val="0"/>
          <w:bCs w:val="0"/>
          <w:sz w:val="28"/>
          <w:rtl/>
          <w:lang w:bidi="fa-IR"/>
        </w:rPr>
        <w:t>لطفا</w:t>
      </w:r>
      <w:proofErr w:type="spellEnd"/>
      <w:r w:rsidRPr="00B60EB5">
        <w:rPr>
          <w:rFonts w:hint="cs"/>
          <w:b w:val="0"/>
          <w:bCs w:val="0"/>
          <w:sz w:val="28"/>
          <w:rtl/>
          <w:lang w:bidi="fa-IR"/>
        </w:rPr>
        <w:t xml:space="preserve"> در انتها به </w:t>
      </w:r>
      <w:proofErr w:type="spellStart"/>
      <w:r w:rsidRPr="00B60EB5">
        <w:rPr>
          <w:rFonts w:hint="cs"/>
          <w:b w:val="0"/>
          <w:bCs w:val="0"/>
          <w:sz w:val="28"/>
          <w:rtl/>
          <w:lang w:bidi="fa-IR"/>
        </w:rPr>
        <w:t>شماره</w:t>
      </w:r>
      <w:r w:rsidRPr="00B60EB5">
        <w:rPr>
          <w:b w:val="0"/>
          <w:bCs w:val="0"/>
          <w:sz w:val="28"/>
          <w:rtl/>
          <w:lang w:bidi="fa-IR"/>
        </w:rPr>
        <w:softHyphen/>
      </w:r>
      <w:r w:rsidRPr="00B60EB5">
        <w:rPr>
          <w:rFonts w:hint="cs"/>
          <w:b w:val="0"/>
          <w:bCs w:val="0"/>
          <w:sz w:val="28"/>
          <w:rtl/>
          <w:lang w:bidi="fa-IR"/>
        </w:rPr>
        <w:t>دهي</w:t>
      </w:r>
      <w:proofErr w:type="spellEnd"/>
      <w:r w:rsidRPr="00B60EB5">
        <w:rPr>
          <w:rFonts w:hint="cs"/>
          <w:b w:val="0"/>
          <w:bCs w:val="0"/>
          <w:sz w:val="28"/>
          <w:rtl/>
          <w:lang w:bidi="fa-IR"/>
        </w:rPr>
        <w:t xml:space="preserve"> </w:t>
      </w:r>
      <w:proofErr w:type="spellStart"/>
      <w:r w:rsidRPr="00B60EB5">
        <w:rPr>
          <w:rFonts w:hint="cs"/>
          <w:b w:val="0"/>
          <w:bCs w:val="0"/>
          <w:sz w:val="28"/>
          <w:rtl/>
          <w:lang w:bidi="fa-IR"/>
        </w:rPr>
        <w:t>زير</w:t>
      </w:r>
      <w:proofErr w:type="spellEnd"/>
      <w:r w:rsidRPr="00B60EB5">
        <w:rPr>
          <w:rFonts w:hint="cs"/>
          <w:b w:val="0"/>
          <w:bCs w:val="0"/>
          <w:sz w:val="28"/>
          <w:rtl/>
          <w:lang w:bidi="fa-IR"/>
        </w:rPr>
        <w:t xml:space="preserve"> </w:t>
      </w:r>
      <w:proofErr w:type="spellStart"/>
      <w:r w:rsidRPr="00B60EB5">
        <w:rPr>
          <w:rFonts w:hint="cs"/>
          <w:b w:val="0"/>
          <w:bCs w:val="0"/>
          <w:sz w:val="28"/>
          <w:rtl/>
          <w:lang w:bidi="fa-IR"/>
        </w:rPr>
        <w:t>فصل</w:t>
      </w:r>
      <w:r w:rsidRPr="00B60EB5">
        <w:rPr>
          <w:b w:val="0"/>
          <w:bCs w:val="0"/>
          <w:sz w:val="28"/>
          <w:rtl/>
          <w:lang w:bidi="fa-IR"/>
        </w:rPr>
        <w:softHyphen/>
      </w:r>
      <w:r w:rsidRPr="00B60EB5">
        <w:rPr>
          <w:rFonts w:hint="cs"/>
          <w:b w:val="0"/>
          <w:bCs w:val="0"/>
          <w:sz w:val="28"/>
          <w:rtl/>
          <w:lang w:bidi="fa-IR"/>
        </w:rPr>
        <w:t>ها</w:t>
      </w:r>
      <w:proofErr w:type="spellEnd"/>
      <w:r w:rsidRPr="00B60EB5">
        <w:rPr>
          <w:rFonts w:hint="cs"/>
          <w:b w:val="0"/>
          <w:bCs w:val="0"/>
          <w:sz w:val="28"/>
          <w:rtl/>
          <w:lang w:bidi="fa-IR"/>
        </w:rPr>
        <w:t xml:space="preserve"> توجه </w:t>
      </w:r>
      <w:proofErr w:type="spellStart"/>
      <w:r w:rsidRPr="00B60EB5">
        <w:rPr>
          <w:rFonts w:hint="cs"/>
          <w:b w:val="0"/>
          <w:bCs w:val="0"/>
          <w:sz w:val="28"/>
          <w:rtl/>
          <w:lang w:bidi="fa-IR"/>
        </w:rPr>
        <w:t>نماييد</w:t>
      </w:r>
      <w:proofErr w:type="spellEnd"/>
      <w:r w:rsidRPr="00B60EB5">
        <w:rPr>
          <w:rFonts w:hint="cs"/>
          <w:b w:val="0"/>
          <w:bCs w:val="0"/>
          <w:sz w:val="28"/>
          <w:rtl/>
          <w:lang w:bidi="fa-IR"/>
        </w:rPr>
        <w:t xml:space="preserve"> </w:t>
      </w:r>
      <w:proofErr w:type="spellStart"/>
      <w:r w:rsidRPr="00B60EB5">
        <w:rPr>
          <w:rFonts w:hint="cs"/>
          <w:b w:val="0"/>
          <w:bCs w:val="0"/>
          <w:sz w:val="28"/>
          <w:rtl/>
          <w:lang w:bidi="fa-IR"/>
        </w:rPr>
        <w:t>كه</w:t>
      </w:r>
      <w:proofErr w:type="spellEnd"/>
      <w:r w:rsidRPr="00B60EB5">
        <w:rPr>
          <w:rFonts w:hint="cs"/>
          <w:b w:val="0"/>
          <w:bCs w:val="0"/>
          <w:sz w:val="28"/>
          <w:rtl/>
          <w:lang w:bidi="fa-IR"/>
        </w:rPr>
        <w:t xml:space="preserve"> </w:t>
      </w:r>
      <w:proofErr w:type="spellStart"/>
      <w:r w:rsidRPr="00B60EB5">
        <w:rPr>
          <w:rFonts w:hint="cs"/>
          <w:b w:val="0"/>
          <w:bCs w:val="0"/>
          <w:sz w:val="28"/>
          <w:rtl/>
          <w:lang w:bidi="fa-IR"/>
        </w:rPr>
        <w:t>بصورت</w:t>
      </w:r>
      <w:proofErr w:type="spellEnd"/>
      <w:r w:rsidRPr="00B60EB5">
        <w:rPr>
          <w:rFonts w:hint="cs"/>
          <w:b w:val="0"/>
          <w:bCs w:val="0"/>
          <w:sz w:val="28"/>
          <w:rtl/>
          <w:lang w:bidi="fa-IR"/>
        </w:rPr>
        <w:t xml:space="preserve"> </w:t>
      </w:r>
      <w:proofErr w:type="spellStart"/>
      <w:r w:rsidRPr="00B60EB5">
        <w:rPr>
          <w:rFonts w:hint="cs"/>
          <w:b w:val="0"/>
          <w:bCs w:val="0"/>
          <w:sz w:val="28"/>
          <w:rtl/>
          <w:lang w:bidi="fa-IR"/>
        </w:rPr>
        <w:t>صحيح</w:t>
      </w:r>
      <w:proofErr w:type="spellEnd"/>
      <w:r w:rsidRPr="00B60EB5">
        <w:rPr>
          <w:rFonts w:hint="cs"/>
          <w:b w:val="0"/>
          <w:bCs w:val="0"/>
          <w:sz w:val="28"/>
          <w:rtl/>
          <w:lang w:bidi="fa-IR"/>
        </w:rPr>
        <w:t xml:space="preserve"> باشد. </w:t>
      </w:r>
      <w:r w:rsidRPr="00B60EB5">
        <w:rPr>
          <w:b w:val="0"/>
          <w:bCs w:val="0"/>
          <w:sz w:val="28"/>
          <w:rtl/>
          <w:lang w:bidi="fa-IR"/>
        </w:rPr>
        <w:br/>
      </w:r>
      <w:r w:rsidRPr="00B60EB5">
        <w:rPr>
          <w:rFonts w:hint="cs"/>
          <w:b w:val="0"/>
          <w:bCs w:val="0"/>
          <w:sz w:val="28"/>
          <w:rtl/>
          <w:lang w:bidi="fa-IR"/>
        </w:rPr>
        <w:t xml:space="preserve">از راست به چپ: شماره فصل-زيرفصل1-زيرفصل2-زيرفصل3 و ... </w:t>
      </w:r>
      <w:r w:rsidR="00440555">
        <w:rPr>
          <w:rFonts w:hint="cs"/>
          <w:b w:val="0"/>
          <w:bCs w:val="0"/>
          <w:sz w:val="28"/>
          <w:rtl/>
          <w:lang w:bidi="fa-IR"/>
        </w:rPr>
        <w:t>.</w:t>
      </w:r>
    </w:p>
    <w:p w14:paraId="605A6DF3" w14:textId="77777777" w:rsidR="00156568" w:rsidRDefault="00156568" w:rsidP="00156568">
      <w:pPr>
        <w:rPr>
          <w:rtl/>
        </w:rPr>
        <w:sectPr w:rsidR="00156568" w:rsidSect="00EB4F11">
          <w:headerReference w:type="even" r:id="rId9"/>
          <w:footerReference w:type="even" r:id="rId10"/>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0838DD92" w14:textId="77777777" w:rsidR="00901522" w:rsidRDefault="00901522" w:rsidP="00901522">
      <w:pPr>
        <w:ind w:firstLine="284"/>
        <w:rPr>
          <w:rFonts w:cs="Roya"/>
          <w:rtl/>
        </w:rPr>
      </w:pPr>
    </w:p>
    <w:p w14:paraId="0898D8CC" w14:textId="77777777" w:rsidR="00190CE7" w:rsidRDefault="00190CE7" w:rsidP="00901522">
      <w:pPr>
        <w:ind w:firstLine="284"/>
        <w:rPr>
          <w:sz w:val="28"/>
          <w:rtl/>
        </w:rPr>
      </w:pPr>
    </w:p>
    <w:p w14:paraId="6AC1CAC5" w14:textId="77777777" w:rsidR="00901522" w:rsidRPr="00901522" w:rsidRDefault="00901522" w:rsidP="00901522">
      <w:pPr>
        <w:ind w:firstLine="284"/>
        <w:rPr>
          <w:sz w:val="28"/>
          <w:rtl/>
        </w:rPr>
      </w:pPr>
      <w:r w:rsidRPr="00901522">
        <w:rPr>
          <w:sz w:val="28"/>
          <w:rtl/>
        </w:rPr>
        <w:t xml:space="preserve">اينجانب </w:t>
      </w:r>
      <w:bookmarkStart w:id="0" w:name="bName"/>
      <w:r w:rsidRPr="00901522">
        <w:rPr>
          <w:sz w:val="28"/>
          <w:rtl/>
        </w:rPr>
        <w:fldChar w:fldCharType="begin">
          <w:ffData>
            <w:name w:val="bName"/>
            <w:enabled/>
            <w:calcOnExit w:val="0"/>
            <w:textInput>
              <w:default w:val="نام و نام خانوادگي دانشجو"/>
            </w:textInput>
          </w:ffData>
        </w:fldChar>
      </w:r>
      <w:r w:rsidRPr="00901522">
        <w:rPr>
          <w:sz w:val="28"/>
          <w:rtl/>
        </w:rPr>
        <w:instrText xml:space="preserve"> </w:instrText>
      </w:r>
      <w:r w:rsidRPr="00901522">
        <w:rPr>
          <w:sz w:val="28"/>
        </w:rPr>
        <w:instrText>FORMTEXT</w:instrText>
      </w:r>
      <w:r w:rsidRPr="00901522">
        <w:rPr>
          <w:sz w:val="28"/>
          <w:rtl/>
        </w:rPr>
        <w:instrText xml:space="preserve"> </w:instrText>
      </w:r>
      <w:r w:rsidRPr="00901522">
        <w:rPr>
          <w:sz w:val="28"/>
          <w:rtl/>
        </w:rPr>
      </w:r>
      <w:r w:rsidRPr="00901522">
        <w:rPr>
          <w:sz w:val="28"/>
          <w:rtl/>
        </w:rPr>
        <w:fldChar w:fldCharType="separate"/>
      </w:r>
      <w:r w:rsidRPr="00901522">
        <w:rPr>
          <w:noProof/>
          <w:sz w:val="28"/>
          <w:rtl/>
        </w:rPr>
        <w:t>نام و نام خانوادگي دانشجو</w:t>
      </w:r>
      <w:r w:rsidRPr="00901522">
        <w:rPr>
          <w:sz w:val="28"/>
          <w:rtl/>
        </w:rPr>
        <w:fldChar w:fldCharType="end"/>
      </w:r>
      <w:bookmarkEnd w:id="0"/>
      <w:r w:rsidRPr="00901522">
        <w:rPr>
          <w:sz w:val="28"/>
          <w:rtl/>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278CDE68" w14:textId="77777777" w:rsidR="00901522" w:rsidRPr="00901522" w:rsidRDefault="00901522" w:rsidP="00901522">
      <w:pPr>
        <w:ind w:firstLine="284"/>
        <w:rPr>
          <w:sz w:val="28"/>
          <w:rtl/>
        </w:rPr>
      </w:pPr>
      <w:r w:rsidRPr="00901522">
        <w:rPr>
          <w:sz w:val="28"/>
          <w:rtl/>
        </w:rPr>
        <w:t>در صورت اثبات تخلف در هر زمان، مدرك تحصيلي صادر شده توسط دانشگاه از درجه اعتبار ساقط بوده و دانشگاه حق پيگيري قانوني خواهد داشت.</w:t>
      </w:r>
    </w:p>
    <w:p w14:paraId="623CF267" w14:textId="77777777" w:rsidR="00901522" w:rsidRDefault="00901522" w:rsidP="00901522">
      <w:pPr>
        <w:ind w:firstLine="284"/>
        <w:rPr>
          <w:sz w:val="28"/>
          <w:rtl/>
        </w:rPr>
      </w:pPr>
      <w:r w:rsidRPr="00901522">
        <w:rPr>
          <w:sz w:val="28"/>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Pr="00901522">
        <w:rPr>
          <w:sz w:val="28"/>
          <w:rtl/>
        </w:rPr>
        <w:br/>
        <w:t>نقل مطالب با ذكر مآخذ بلامانع است.</w:t>
      </w:r>
    </w:p>
    <w:p w14:paraId="572C4337" w14:textId="77777777" w:rsidR="0067695E" w:rsidRPr="004A4894" w:rsidRDefault="0067695E" w:rsidP="0067695E">
      <w:pPr>
        <w:rPr>
          <w:sz w:val="28"/>
          <w:rtl/>
        </w:rPr>
      </w:pPr>
      <w:r w:rsidRPr="0067695E">
        <w:rPr>
          <w:sz w:val="28"/>
          <w:rtl/>
        </w:rPr>
        <w:t xml:space="preserve"> </w:t>
      </w:r>
      <w:r w:rsidRPr="004A4894">
        <w:rPr>
          <w:sz w:val="28"/>
          <w:rtl/>
        </w:rPr>
        <w:t>در صفحه تعهدنامه اصالت اثر، در قسمت بالا سمت چپ، تاریخ دفاع خود را جایگزین تاریخ نوشته شده کنید.</w:t>
      </w:r>
    </w:p>
    <w:p w14:paraId="581B811A" w14:textId="77777777" w:rsidR="0067695E" w:rsidRPr="00901522" w:rsidRDefault="0067695E" w:rsidP="0067695E">
      <w:pPr>
        <w:rPr>
          <w:sz w:val="28"/>
          <w:rtl/>
        </w:rPr>
      </w:pPr>
      <w:r w:rsidRPr="004A4894">
        <w:rPr>
          <w:sz w:val="28"/>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3234A068" w14:textId="77777777" w:rsidR="00901522" w:rsidRPr="00901522" w:rsidRDefault="00901522" w:rsidP="00901522">
      <w:pPr>
        <w:jc w:val="center"/>
        <w:rPr>
          <w:sz w:val="28"/>
          <w:rtl/>
        </w:rPr>
      </w:pPr>
    </w:p>
    <w:p w14:paraId="27FA8715" w14:textId="77777777" w:rsidR="00901522" w:rsidRPr="00901522" w:rsidRDefault="00901522" w:rsidP="00901522">
      <w:pPr>
        <w:jc w:val="center"/>
        <w:rPr>
          <w:sz w:val="28"/>
          <w:rtl/>
        </w:rPr>
      </w:pPr>
    </w:p>
    <w:p w14:paraId="511CE72D" w14:textId="77777777" w:rsidR="00901522" w:rsidRPr="00901522" w:rsidRDefault="00901522" w:rsidP="00901522">
      <w:pPr>
        <w:jc w:val="center"/>
        <w:rPr>
          <w:sz w:val="28"/>
          <w:rtl/>
        </w:rPr>
      </w:pPr>
      <w:r w:rsidRPr="00901522">
        <w:rPr>
          <w:sz w:val="28"/>
          <w:rtl/>
        </w:rPr>
        <w:fldChar w:fldCharType="begin"/>
      </w:r>
      <w:r w:rsidRPr="00901522">
        <w:rPr>
          <w:sz w:val="28"/>
          <w:rtl/>
        </w:rPr>
        <w:instrText xml:space="preserve"> </w:instrText>
      </w:r>
      <w:r w:rsidRPr="00901522">
        <w:rPr>
          <w:sz w:val="28"/>
        </w:rPr>
        <w:instrText>REF</w:instrText>
      </w:r>
      <w:r w:rsidRPr="00901522">
        <w:rPr>
          <w:sz w:val="28"/>
          <w:rtl/>
        </w:rPr>
        <w:instrText xml:space="preserve"> </w:instrText>
      </w:r>
      <w:r w:rsidRPr="00901522">
        <w:rPr>
          <w:sz w:val="28"/>
        </w:rPr>
        <w:instrText>bName \h</w:instrText>
      </w:r>
      <w:r w:rsidRPr="00901522">
        <w:rPr>
          <w:sz w:val="28"/>
          <w:rtl/>
        </w:rPr>
        <w:instrText xml:space="preserve">  \* </w:instrText>
      </w:r>
      <w:r w:rsidRPr="00901522">
        <w:rPr>
          <w:sz w:val="28"/>
        </w:rPr>
        <w:instrText>MERGEFORMAT</w:instrText>
      </w:r>
      <w:r w:rsidRPr="00901522">
        <w:rPr>
          <w:sz w:val="28"/>
          <w:rtl/>
        </w:rPr>
        <w:instrText xml:space="preserve"> </w:instrText>
      </w:r>
      <w:r w:rsidRPr="00901522">
        <w:rPr>
          <w:sz w:val="28"/>
          <w:rtl/>
        </w:rPr>
      </w:r>
      <w:r w:rsidRPr="00901522">
        <w:rPr>
          <w:sz w:val="28"/>
          <w:rtl/>
        </w:rPr>
        <w:fldChar w:fldCharType="separate"/>
      </w:r>
      <w:r w:rsidR="00613634" w:rsidRPr="00901522">
        <w:rPr>
          <w:noProof/>
          <w:sz w:val="28"/>
          <w:rtl/>
        </w:rPr>
        <w:t>نام و نام خانوادگي دانشجو</w:t>
      </w:r>
      <w:r w:rsidRPr="00901522">
        <w:rPr>
          <w:sz w:val="28"/>
          <w:rtl/>
        </w:rPr>
        <w:fldChar w:fldCharType="end"/>
      </w:r>
    </w:p>
    <w:p w14:paraId="5CDD8C2D" w14:textId="77777777" w:rsidR="00901522" w:rsidRPr="00901522" w:rsidRDefault="00901522" w:rsidP="00901522">
      <w:pPr>
        <w:jc w:val="center"/>
        <w:rPr>
          <w:sz w:val="28"/>
          <w:rtl/>
        </w:rPr>
      </w:pPr>
      <w:r w:rsidRPr="00901522">
        <w:rPr>
          <w:sz w:val="28"/>
          <w:rtl/>
        </w:rPr>
        <w:t>امضا</w:t>
      </w:r>
    </w:p>
    <w:p w14:paraId="3A578A97" w14:textId="77777777" w:rsidR="00156568" w:rsidRPr="00156568" w:rsidRDefault="00156568" w:rsidP="00156568">
      <w:pPr>
        <w:rPr>
          <w:rtl/>
        </w:rPr>
      </w:pPr>
    </w:p>
    <w:p w14:paraId="4B6CA071" w14:textId="77777777" w:rsidR="00754A43" w:rsidRDefault="00754A43" w:rsidP="00156568">
      <w:pPr>
        <w:rPr>
          <w:rtl/>
        </w:rPr>
        <w:sectPr w:rsidR="00754A43" w:rsidSect="005608D1">
          <w:headerReference w:type="default" r:id="rId11"/>
          <w:pgSz w:w="11906" w:h="16838" w:code="9"/>
          <w:pgMar w:top="1729" w:right="1729" w:bottom="1729" w:left="1440" w:header="964" w:footer="720" w:gutter="0"/>
          <w:pgNumType w:start="1"/>
          <w:cols w:space="720"/>
          <w:bidi/>
          <w:rtlGutter/>
          <w:docGrid w:linePitch="360"/>
        </w:sectPr>
      </w:pPr>
    </w:p>
    <w:p w14:paraId="2153E3DF" w14:textId="77777777" w:rsidR="00156568" w:rsidRDefault="00156568" w:rsidP="00156568">
      <w:pPr>
        <w:rPr>
          <w:rtl/>
        </w:rPr>
      </w:pPr>
    </w:p>
    <w:p w14:paraId="2A59AD2B" w14:textId="77777777" w:rsidR="00754A43" w:rsidRDefault="00754A43" w:rsidP="0085154D">
      <w:pPr>
        <w:ind w:left="437" w:hanging="78"/>
        <w:jc w:val="left"/>
        <w:rPr>
          <w:b/>
          <w:bCs/>
          <w:sz w:val="30"/>
          <w:szCs w:val="32"/>
        </w:rPr>
      </w:pPr>
      <w:r w:rsidRPr="004D6EAB">
        <w:rPr>
          <w:b/>
          <w:bCs/>
          <w:sz w:val="36"/>
          <w:szCs w:val="36"/>
          <w:rtl/>
        </w:rPr>
        <w:t>در صورت تمایل</w:t>
      </w:r>
      <w:r w:rsidR="0085154D" w:rsidRPr="004D6EAB">
        <w:rPr>
          <w:b/>
          <w:bCs/>
          <w:sz w:val="36"/>
          <w:szCs w:val="36"/>
        </w:rPr>
        <w:t xml:space="preserve"> </w:t>
      </w:r>
      <w:r w:rsidRPr="004D6EAB">
        <w:rPr>
          <w:b/>
          <w:bCs/>
          <w:sz w:val="36"/>
          <w:szCs w:val="36"/>
          <w:rtl/>
        </w:rPr>
        <w:t>این صفحات</w:t>
      </w:r>
      <w:r w:rsidR="00C70175">
        <w:rPr>
          <w:b/>
          <w:bCs/>
          <w:sz w:val="36"/>
          <w:szCs w:val="36"/>
          <w:rtl/>
        </w:rPr>
        <w:t xml:space="preserve"> </w:t>
      </w:r>
      <w:r w:rsidR="00440555">
        <w:rPr>
          <w:sz w:val="36"/>
          <w:szCs w:val="36"/>
          <w:rtl/>
        </w:rPr>
        <w:t>(به صورت صفح</w:t>
      </w:r>
      <w:r w:rsidR="00440555">
        <w:rPr>
          <w:rFonts w:hint="cs"/>
          <w:sz w:val="36"/>
          <w:szCs w:val="36"/>
          <w:rtl/>
        </w:rPr>
        <w:t>ه</w:t>
      </w:r>
      <w:r w:rsidR="00C70175" w:rsidRPr="00340D3E">
        <w:rPr>
          <w:sz w:val="36"/>
          <w:szCs w:val="36"/>
          <w:rtl/>
        </w:rPr>
        <w:t xml:space="preserve"> مجزا)</w:t>
      </w:r>
      <w:r w:rsidRPr="004D6EAB">
        <w:rPr>
          <w:b/>
          <w:bCs/>
          <w:sz w:val="36"/>
          <w:szCs w:val="36"/>
          <w:rtl/>
        </w:rPr>
        <w:t xml:space="preserve"> نیز اضافه شود:</w:t>
      </w:r>
      <w:r w:rsidR="0085154D" w:rsidRPr="0085154D">
        <w:rPr>
          <w:b/>
          <w:bCs/>
          <w:sz w:val="30"/>
          <w:szCs w:val="32"/>
          <w:rtl/>
        </w:rPr>
        <w:t xml:space="preserve"> </w:t>
      </w:r>
      <w:r w:rsidR="0085154D" w:rsidRPr="00C92ACE">
        <w:rPr>
          <w:b/>
          <w:bCs/>
          <w:sz w:val="30"/>
          <w:szCs w:val="32"/>
          <w:rtl/>
        </w:rPr>
        <w:t>(اختیاری)</w:t>
      </w:r>
    </w:p>
    <w:p w14:paraId="4D550537" w14:textId="77777777" w:rsidR="0085154D" w:rsidRPr="009139E8" w:rsidRDefault="0085154D" w:rsidP="009139E8">
      <w:pPr>
        <w:jc w:val="left"/>
        <w:rPr>
          <w:b/>
          <w:bCs/>
          <w:sz w:val="30"/>
          <w:szCs w:val="32"/>
          <w:rtl/>
        </w:rPr>
      </w:pPr>
    </w:p>
    <w:p w14:paraId="51B5EA78" w14:textId="77777777" w:rsidR="00B838FF" w:rsidRPr="00B838FF" w:rsidRDefault="00754A43" w:rsidP="00B838FF">
      <w:pPr>
        <w:numPr>
          <w:ilvl w:val="0"/>
          <w:numId w:val="8"/>
        </w:numPr>
        <w:jc w:val="left"/>
      </w:pPr>
      <w:r w:rsidRPr="00C92ACE">
        <w:rPr>
          <w:b/>
          <w:bCs/>
          <w:sz w:val="30"/>
          <w:szCs w:val="32"/>
          <w:rtl/>
        </w:rPr>
        <w:t>صفحه تقديم</w:t>
      </w:r>
    </w:p>
    <w:p w14:paraId="4AF0CF1E" w14:textId="77777777" w:rsidR="00754A43" w:rsidRDefault="00754A43" w:rsidP="00B838FF">
      <w:pPr>
        <w:ind w:left="359"/>
        <w:jc w:val="left"/>
      </w:pPr>
      <w:r w:rsidRPr="00C92ACE">
        <w:rPr>
          <w:sz w:val="30"/>
          <w:szCs w:val="32"/>
          <w:rtl/>
        </w:rPr>
        <w:t xml:space="preserve"> </w:t>
      </w:r>
      <w:r w:rsidRPr="0070272A">
        <w:rPr>
          <w:rtl/>
        </w:rPr>
        <w:t>نويسن</w:t>
      </w:r>
      <w:r>
        <w:rPr>
          <w:rtl/>
        </w:rPr>
        <w:t>ده پايان‏نامه، در</w:t>
      </w:r>
      <w:r w:rsidRPr="0070272A">
        <w:rPr>
          <w:rtl/>
        </w:rPr>
        <w:t>صورت تمايل مي‏تواند</w:t>
      </w:r>
      <w:r w:rsidR="00283F96">
        <w:rPr>
          <w:rtl/>
        </w:rPr>
        <w:t xml:space="preserve"> برای سپاسگز</w:t>
      </w:r>
      <w:r>
        <w:rPr>
          <w:rtl/>
        </w:rPr>
        <w:t xml:space="preserve">اری </w:t>
      </w:r>
      <w:r w:rsidRPr="0070272A">
        <w:rPr>
          <w:rtl/>
        </w:rPr>
        <w:t>پايان‏</w:t>
      </w:r>
      <w:r>
        <w:rPr>
          <w:rtl/>
        </w:rPr>
        <w:t>نامه خود را به شخص</w:t>
      </w:r>
      <w:r w:rsidR="00B838FF">
        <w:rPr>
          <w:rtl/>
        </w:rPr>
        <w:t xml:space="preserve"> يا اشخاص</w:t>
      </w:r>
      <w:r>
        <w:rPr>
          <w:rtl/>
        </w:rPr>
        <w:t xml:space="preserve"> و يا ارگان خاصی تقدیم</w:t>
      </w:r>
      <w:r w:rsidRPr="0070272A">
        <w:rPr>
          <w:rtl/>
        </w:rPr>
        <w:t xml:space="preserve"> </w:t>
      </w:r>
      <w:r>
        <w:rPr>
          <w:rtl/>
        </w:rPr>
        <w:t>نماید</w:t>
      </w:r>
      <w:r w:rsidRPr="0070272A">
        <w:rPr>
          <w:rtl/>
        </w:rPr>
        <w:t>.</w:t>
      </w:r>
    </w:p>
    <w:p w14:paraId="13467D5B" w14:textId="77777777" w:rsidR="0085154D" w:rsidRDefault="0085154D" w:rsidP="0085154D">
      <w:pPr>
        <w:ind w:left="719"/>
        <w:jc w:val="left"/>
        <w:rPr>
          <w:rtl/>
        </w:rPr>
      </w:pPr>
    </w:p>
    <w:p w14:paraId="1243BC2A" w14:textId="77777777" w:rsidR="00B838FF" w:rsidRPr="00B838FF" w:rsidRDefault="00754A43" w:rsidP="00B838FF">
      <w:pPr>
        <w:numPr>
          <w:ilvl w:val="0"/>
          <w:numId w:val="8"/>
        </w:numPr>
        <w:jc w:val="both"/>
      </w:pPr>
      <w:r w:rsidRPr="00C92ACE">
        <w:rPr>
          <w:b/>
          <w:bCs/>
          <w:sz w:val="30"/>
          <w:szCs w:val="32"/>
          <w:rtl/>
        </w:rPr>
        <w:t>صفحه تقدير و تشكر</w:t>
      </w:r>
    </w:p>
    <w:p w14:paraId="4B966243" w14:textId="77777777" w:rsidR="00754A43" w:rsidRPr="0070272A" w:rsidRDefault="00754A43" w:rsidP="00B838FF">
      <w:pPr>
        <w:ind w:left="359"/>
        <w:jc w:val="both"/>
        <w:rPr>
          <w:rtl/>
        </w:rPr>
      </w:pPr>
      <w:r w:rsidRPr="00C92ACE">
        <w:rPr>
          <w:sz w:val="30"/>
          <w:szCs w:val="32"/>
          <w:rtl/>
        </w:rPr>
        <w:t xml:space="preserve"> </w:t>
      </w:r>
      <w:r w:rsidRPr="0070272A">
        <w:rPr>
          <w:rtl/>
        </w:rPr>
        <w:t>نويسنده پايان‏نامه مي‏تواند مراتب امتنان خود را نسبت به استاد</w:t>
      </w:r>
      <w:r w:rsidR="00E84F69">
        <w:rPr>
          <w:rFonts w:hint="cs"/>
          <w:rtl/>
        </w:rPr>
        <w:t xml:space="preserve"> </w:t>
      </w:r>
      <w:r>
        <w:rPr>
          <w:rtl/>
        </w:rPr>
        <w:t>راهنما</w:t>
      </w:r>
      <w:r w:rsidR="00B838FF">
        <w:rPr>
          <w:rtl/>
        </w:rPr>
        <w:t xml:space="preserve"> و </w:t>
      </w:r>
      <w:r>
        <w:rPr>
          <w:rtl/>
        </w:rPr>
        <w:t>استاد</w:t>
      </w:r>
      <w:r w:rsidR="00E84F69">
        <w:rPr>
          <w:rFonts w:hint="cs"/>
          <w:rtl/>
        </w:rPr>
        <w:t xml:space="preserve"> </w:t>
      </w:r>
      <w:r>
        <w:rPr>
          <w:rtl/>
        </w:rPr>
        <w:t xml:space="preserve">مشاور </w:t>
      </w:r>
      <w:r w:rsidRPr="0070272A">
        <w:rPr>
          <w:rtl/>
        </w:rPr>
        <w:t>و</w:t>
      </w:r>
      <w:r w:rsidR="009139E8">
        <w:rPr>
          <w:rFonts w:hint="cs"/>
          <w:rtl/>
        </w:rPr>
        <w:t xml:space="preserve"> </w:t>
      </w:r>
      <w:r>
        <w:rPr>
          <w:rtl/>
        </w:rPr>
        <w:t>یا</w:t>
      </w:r>
      <w:r w:rsidRPr="0070272A">
        <w:rPr>
          <w:rtl/>
        </w:rPr>
        <w:t xml:space="preserve"> ديگر افرادي كه طي انجام پايان‏نامه </w:t>
      </w:r>
      <w:r>
        <w:rPr>
          <w:rtl/>
        </w:rPr>
        <w:t>به نحوي او را یاری و یا با او همكاري نموده‏اند ابراز دارد.</w:t>
      </w:r>
    </w:p>
    <w:p w14:paraId="6344775C" w14:textId="77777777" w:rsidR="00754A43" w:rsidRDefault="00754A43" w:rsidP="00754A43">
      <w:pPr>
        <w:pStyle w:val="Title16"/>
        <w:rPr>
          <w:rtl/>
        </w:rPr>
      </w:pPr>
    </w:p>
    <w:p w14:paraId="54A3E827" w14:textId="77777777" w:rsidR="004E0888" w:rsidRPr="00156568" w:rsidRDefault="004E0888" w:rsidP="00156568">
      <w:pPr>
        <w:rPr>
          <w:rtl/>
        </w:rPr>
        <w:sectPr w:rsidR="004E0888" w:rsidRPr="00156568" w:rsidSect="005608D1">
          <w:headerReference w:type="default" r:id="rId12"/>
          <w:pgSz w:w="11906" w:h="16838" w:code="9"/>
          <w:pgMar w:top="1729" w:right="1729" w:bottom="1729" w:left="1440" w:header="964" w:footer="720" w:gutter="0"/>
          <w:pgNumType w:start="1"/>
          <w:cols w:space="720"/>
          <w:bidi/>
          <w:rtlGutter/>
          <w:docGrid w:linePitch="360"/>
        </w:sectPr>
      </w:pPr>
    </w:p>
    <w:p w14:paraId="2F0DF0F1" w14:textId="77777777" w:rsidR="00D06062" w:rsidRPr="00D06062" w:rsidRDefault="00D06062" w:rsidP="00D06062">
      <w:pPr>
        <w:pStyle w:val="Heading1"/>
        <w:ind w:left="0"/>
        <w:rPr>
          <w:sz w:val="34"/>
          <w:rtl/>
          <w:lang w:bidi="ar-SA"/>
        </w:rPr>
      </w:pPr>
      <w:bookmarkStart w:id="1" w:name="_Toc28770794"/>
      <w:r w:rsidRPr="00D06062">
        <w:rPr>
          <w:rFonts w:hint="cs"/>
          <w:sz w:val="34"/>
          <w:rtl/>
          <w:lang w:bidi="ar-SA"/>
        </w:rPr>
        <w:lastRenderedPageBreak/>
        <w:t>چكيده</w:t>
      </w:r>
      <w:bookmarkEnd w:id="1"/>
    </w:p>
    <w:p w14:paraId="44E1200C" w14:textId="77777777" w:rsidR="0067695E" w:rsidRDefault="00440555" w:rsidP="00207B3A">
      <w:pPr>
        <w:rPr>
          <w:rtl/>
        </w:rPr>
      </w:pPr>
      <w:r>
        <w:rPr>
          <w:rFonts w:hint="cs"/>
          <w:rtl/>
        </w:rPr>
        <w:t xml:space="preserve">   </w:t>
      </w:r>
      <w:r w:rsidR="0067695E" w:rsidRPr="001234E1">
        <w:rPr>
          <w:rtl/>
        </w:rPr>
        <w:t>چكيده بايد جامع و بيان‌كننده‌ خلاصه‌اي از اقدامات انجام‌شده باشد. در قسمت چکیده، چکیده پایان‌نامه خود را که حداکثر می‌تواند شامل 250</w:t>
      </w:r>
      <w:r w:rsidR="00207B3A">
        <w:rPr>
          <w:rFonts w:hint="cs"/>
          <w:rtl/>
        </w:rPr>
        <w:t xml:space="preserve"> </w:t>
      </w:r>
      <w:r w:rsidR="0067695E" w:rsidRPr="001234E1">
        <w:rPr>
          <w:rtl/>
        </w:rPr>
        <w:t>کلمه باشد، بنویسید.</w:t>
      </w:r>
      <w:r w:rsidR="009139E8">
        <w:rPr>
          <w:rtl/>
        </w:rPr>
        <w:t xml:space="preserve"> در آخر چکیده و در </w:t>
      </w:r>
      <w:r w:rsidR="0067695E" w:rsidRPr="001234E1">
        <w:rPr>
          <w:rtl/>
        </w:rPr>
        <w:t>قسمت واژگان کلیدی، کلمات کلیدی خود را وارد کنید. کلمات کلیدی بین</w:t>
      </w:r>
      <w:r w:rsidR="00207B3A">
        <w:rPr>
          <w:rFonts w:hint="cs"/>
          <w:rtl/>
        </w:rPr>
        <w:t xml:space="preserve"> 3 تا</w:t>
      </w:r>
      <w:r w:rsidR="0067695E" w:rsidRPr="001234E1">
        <w:rPr>
          <w:rtl/>
        </w:rPr>
        <w:t xml:space="preserve"> 5</w:t>
      </w:r>
      <w:r w:rsidR="00207B3A">
        <w:rPr>
          <w:rFonts w:hint="cs"/>
          <w:rtl/>
        </w:rPr>
        <w:t xml:space="preserve"> </w:t>
      </w:r>
      <w:r w:rsidR="0067695E" w:rsidRPr="001234E1">
        <w:rPr>
          <w:rtl/>
        </w:rPr>
        <w:t>کلمه می‌تواند باشد که طبق فرمت باید با ویرگول از هم جدا شوند.</w:t>
      </w:r>
    </w:p>
    <w:p w14:paraId="0B9745AD" w14:textId="77777777" w:rsidR="009139E8" w:rsidRPr="001665E4" w:rsidRDefault="009139E8" w:rsidP="009139E8">
      <w:pPr>
        <w:pStyle w:val="AbsTitle"/>
        <w:rPr>
          <w:sz w:val="26"/>
          <w:szCs w:val="32"/>
          <w:rtl/>
        </w:rPr>
      </w:pPr>
      <w:r w:rsidRPr="001665E4">
        <w:rPr>
          <w:sz w:val="26"/>
          <w:szCs w:val="32"/>
          <w:rtl/>
        </w:rPr>
        <w:t xml:space="preserve">واژه‌های کلیدی: </w:t>
      </w:r>
    </w:p>
    <w:p w14:paraId="4558C51B" w14:textId="77777777" w:rsidR="009139E8" w:rsidRDefault="009139E8" w:rsidP="009139E8">
      <w:pPr>
        <w:rPr>
          <w:rtl/>
        </w:rPr>
      </w:pPr>
      <w:r>
        <w:rPr>
          <w:rtl/>
        </w:rPr>
        <w:t>کلیدواژه اول، ...، کلیدواژه پنجم (نوشتن سه تا پنج واژه کلیدی ضروری است)</w:t>
      </w:r>
    </w:p>
    <w:p w14:paraId="798E6CAE" w14:textId="77777777" w:rsidR="009139E8" w:rsidRDefault="009139E8" w:rsidP="009139E8">
      <w:pPr>
        <w:rPr>
          <w:rtl/>
        </w:rPr>
      </w:pPr>
    </w:p>
    <w:p w14:paraId="67EC412D" w14:textId="77777777" w:rsidR="009139E8" w:rsidRPr="001234E1" w:rsidRDefault="009139E8" w:rsidP="009139E8">
      <w:pPr>
        <w:rPr>
          <w:b/>
          <w:bCs/>
          <w:sz w:val="24"/>
          <w:szCs w:val="24"/>
          <w:rtl/>
          <w:lang w:bidi="fa-IR"/>
        </w:rPr>
      </w:pPr>
      <w:r w:rsidRPr="001234E1">
        <w:rPr>
          <w:b/>
          <w:bCs/>
          <w:sz w:val="24"/>
          <w:szCs w:val="24"/>
          <w:rtl/>
          <w:lang w:bidi="fa-IR"/>
        </w:rPr>
        <w:t>نکات کاربرد</w:t>
      </w:r>
      <w:r w:rsidRPr="001234E1">
        <w:rPr>
          <w:rFonts w:hint="cs"/>
          <w:b/>
          <w:bCs/>
          <w:sz w:val="24"/>
          <w:szCs w:val="24"/>
          <w:rtl/>
          <w:lang w:bidi="fa-IR"/>
        </w:rPr>
        <w:t>ی</w:t>
      </w:r>
      <w:r w:rsidRPr="001234E1">
        <w:rPr>
          <w:b/>
          <w:bCs/>
          <w:sz w:val="24"/>
          <w:szCs w:val="24"/>
          <w:rtl/>
          <w:lang w:bidi="fa-IR"/>
        </w:rPr>
        <w:t xml:space="preserve"> برا</w:t>
      </w:r>
      <w:r w:rsidRPr="001234E1">
        <w:rPr>
          <w:rFonts w:hint="cs"/>
          <w:b/>
          <w:bCs/>
          <w:sz w:val="24"/>
          <w:szCs w:val="24"/>
          <w:rtl/>
          <w:lang w:bidi="fa-IR"/>
        </w:rPr>
        <w:t>ی</w:t>
      </w:r>
      <w:r w:rsidRPr="001234E1">
        <w:rPr>
          <w:b/>
          <w:bCs/>
          <w:sz w:val="24"/>
          <w:szCs w:val="24"/>
          <w:rtl/>
          <w:lang w:bidi="fa-IR"/>
        </w:rPr>
        <w:t xml:space="preserve"> نوشتن چک</w:t>
      </w:r>
      <w:r w:rsidRPr="001234E1">
        <w:rPr>
          <w:rFonts w:hint="cs"/>
          <w:b/>
          <w:bCs/>
          <w:sz w:val="24"/>
          <w:szCs w:val="24"/>
          <w:rtl/>
          <w:lang w:bidi="fa-IR"/>
        </w:rPr>
        <w:t>ی</w:t>
      </w:r>
      <w:r w:rsidRPr="001234E1">
        <w:rPr>
          <w:rFonts w:hint="eastAsia"/>
          <w:b/>
          <w:bCs/>
          <w:sz w:val="24"/>
          <w:szCs w:val="24"/>
          <w:rtl/>
          <w:lang w:bidi="fa-IR"/>
        </w:rPr>
        <w:t>ده</w:t>
      </w:r>
      <w:r>
        <w:rPr>
          <w:rFonts w:hint="cs"/>
          <w:b/>
          <w:bCs/>
          <w:sz w:val="24"/>
          <w:szCs w:val="24"/>
          <w:rtl/>
          <w:lang w:bidi="fa-IR"/>
        </w:rPr>
        <w:t>:</w:t>
      </w:r>
    </w:p>
    <w:p w14:paraId="6D8D3FD3" w14:textId="77777777" w:rsidR="009139E8" w:rsidRPr="001234E1" w:rsidRDefault="009139E8" w:rsidP="009139E8">
      <w:pPr>
        <w:numPr>
          <w:ilvl w:val="0"/>
          <w:numId w:val="40"/>
        </w:numPr>
        <w:ind w:left="515"/>
        <w:rPr>
          <w:sz w:val="22"/>
          <w:szCs w:val="22"/>
          <w:rtl/>
          <w:lang w:bidi="fa-IR"/>
        </w:rPr>
      </w:pPr>
      <w:r w:rsidRPr="001234E1">
        <w:rPr>
          <w:sz w:val="22"/>
          <w:szCs w:val="22"/>
          <w:rtl/>
          <w:lang w:bidi="fa-IR"/>
        </w:rPr>
        <w:t>چک</w:t>
      </w:r>
      <w:r w:rsidRPr="001234E1">
        <w:rPr>
          <w:rFonts w:hint="cs"/>
          <w:sz w:val="22"/>
          <w:szCs w:val="22"/>
          <w:rtl/>
          <w:lang w:bidi="fa-IR"/>
        </w:rPr>
        <w:t>ی</w:t>
      </w:r>
      <w:r w:rsidRPr="001234E1">
        <w:rPr>
          <w:rFonts w:hint="eastAsia"/>
          <w:sz w:val="22"/>
          <w:szCs w:val="22"/>
          <w:rtl/>
          <w:lang w:bidi="fa-IR"/>
        </w:rPr>
        <w:t>ده</w:t>
      </w:r>
      <w:r w:rsidR="00E84F69">
        <w:rPr>
          <w:sz w:val="22"/>
          <w:szCs w:val="22"/>
          <w:rtl/>
          <w:lang w:bidi="fa-IR"/>
        </w:rPr>
        <w:t xml:space="preserve"> </w:t>
      </w:r>
      <w:r w:rsidRPr="001234E1">
        <w:rPr>
          <w:sz w:val="22"/>
          <w:szCs w:val="22"/>
          <w:rtl/>
          <w:lang w:bidi="fa-IR"/>
        </w:rPr>
        <w:t>را بعد از اتمام کامل پژوهش بنو</w:t>
      </w:r>
      <w:r w:rsidRPr="001234E1">
        <w:rPr>
          <w:rFonts w:hint="cs"/>
          <w:sz w:val="22"/>
          <w:szCs w:val="22"/>
          <w:rtl/>
          <w:lang w:bidi="fa-IR"/>
        </w:rPr>
        <w:t>ی</w:t>
      </w:r>
      <w:r w:rsidRPr="001234E1">
        <w:rPr>
          <w:rFonts w:hint="eastAsia"/>
          <w:sz w:val="22"/>
          <w:szCs w:val="22"/>
          <w:rtl/>
          <w:lang w:bidi="fa-IR"/>
        </w:rPr>
        <w:t>س</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 با ا</w:t>
      </w:r>
      <w:r w:rsidRPr="001234E1">
        <w:rPr>
          <w:rFonts w:hint="cs"/>
          <w:sz w:val="22"/>
          <w:szCs w:val="22"/>
          <w:rtl/>
          <w:lang w:bidi="fa-IR"/>
        </w:rPr>
        <w:t>ی</w:t>
      </w:r>
      <w:r w:rsidRPr="001234E1">
        <w:rPr>
          <w:rFonts w:hint="eastAsia"/>
          <w:sz w:val="22"/>
          <w:szCs w:val="22"/>
          <w:rtl/>
          <w:lang w:bidi="fa-IR"/>
        </w:rPr>
        <w:t>ن</w:t>
      </w:r>
      <w:r w:rsidRPr="001234E1">
        <w:rPr>
          <w:rFonts w:ascii="Cambria" w:hAnsi="Cambria" w:cs="Cambria" w:hint="cs"/>
          <w:sz w:val="22"/>
          <w:szCs w:val="22"/>
          <w:rtl/>
          <w:lang w:bidi="fa-IR"/>
        </w:rPr>
        <w:t xml:space="preserve"> </w:t>
      </w:r>
      <w:r w:rsidRPr="001234E1">
        <w:rPr>
          <w:rFonts w:hint="cs"/>
          <w:sz w:val="22"/>
          <w:szCs w:val="22"/>
          <w:rtl/>
          <w:lang w:bidi="fa-IR"/>
        </w:rPr>
        <w:t>کار</w:t>
      </w:r>
      <w:r w:rsidRPr="001234E1">
        <w:rPr>
          <w:sz w:val="22"/>
          <w:szCs w:val="22"/>
          <w:rtl/>
          <w:lang w:bidi="fa-IR"/>
        </w:rPr>
        <w:t xml:space="preserve"> </w:t>
      </w:r>
      <w:proofErr w:type="spellStart"/>
      <w:r w:rsidRPr="001234E1">
        <w:rPr>
          <w:sz w:val="22"/>
          <w:szCs w:val="22"/>
          <w:rtl/>
          <w:lang w:bidi="fa-IR"/>
        </w:rPr>
        <w:t>ا</w:t>
      </w:r>
      <w:r w:rsidRPr="001234E1">
        <w:rPr>
          <w:rFonts w:hint="cs"/>
          <w:sz w:val="22"/>
          <w:szCs w:val="22"/>
          <w:rtl/>
          <w:lang w:bidi="fa-IR"/>
        </w:rPr>
        <w:t>ی</w:t>
      </w:r>
      <w:r w:rsidRPr="001234E1">
        <w:rPr>
          <w:rFonts w:hint="eastAsia"/>
          <w:sz w:val="22"/>
          <w:szCs w:val="22"/>
          <w:rtl/>
          <w:lang w:bidi="fa-IR"/>
        </w:rPr>
        <w:t>ده</w:t>
      </w:r>
      <w:r w:rsidRPr="001234E1">
        <w:rPr>
          <w:rFonts w:ascii="Cambria" w:hAnsi="Cambria" w:cs="Cambria"/>
          <w:sz w:val="22"/>
          <w:szCs w:val="22"/>
          <w:rtl/>
          <w:lang w:bidi="fa-IR"/>
        </w:rPr>
        <w:softHyphen/>
      </w:r>
      <w:r w:rsidRPr="001234E1">
        <w:rPr>
          <w:rFonts w:hint="cs"/>
          <w:sz w:val="22"/>
          <w:szCs w:val="22"/>
          <w:rtl/>
          <w:lang w:bidi="fa-IR"/>
        </w:rPr>
        <w:t>های</w:t>
      </w:r>
      <w:proofErr w:type="spellEnd"/>
      <w:r w:rsidRPr="001234E1">
        <w:rPr>
          <w:sz w:val="22"/>
          <w:szCs w:val="22"/>
          <w:rtl/>
          <w:lang w:bidi="fa-IR"/>
        </w:rPr>
        <w:t xml:space="preserve"> بهتر</w:t>
      </w:r>
      <w:r w:rsidRPr="001234E1">
        <w:rPr>
          <w:rFonts w:hint="cs"/>
          <w:sz w:val="22"/>
          <w:szCs w:val="22"/>
          <w:rtl/>
          <w:lang w:bidi="fa-IR"/>
        </w:rPr>
        <w:t>ی</w:t>
      </w:r>
      <w:r w:rsidRPr="001234E1">
        <w:rPr>
          <w:sz w:val="22"/>
          <w:szCs w:val="22"/>
          <w:rtl/>
          <w:lang w:bidi="fa-IR"/>
        </w:rPr>
        <w:t xml:space="preserve"> برا</w:t>
      </w:r>
      <w:r w:rsidRPr="001234E1">
        <w:rPr>
          <w:rFonts w:hint="cs"/>
          <w:sz w:val="22"/>
          <w:szCs w:val="22"/>
          <w:rtl/>
          <w:lang w:bidi="fa-IR"/>
        </w:rPr>
        <w:t>ی</w:t>
      </w:r>
      <w:r w:rsidRPr="001234E1">
        <w:rPr>
          <w:sz w:val="22"/>
          <w:szCs w:val="22"/>
          <w:rtl/>
          <w:lang w:bidi="fa-IR"/>
        </w:rPr>
        <w:t xml:space="preserve"> ارائه در چک</w:t>
      </w:r>
      <w:r w:rsidRPr="001234E1">
        <w:rPr>
          <w:rFonts w:hint="cs"/>
          <w:sz w:val="22"/>
          <w:szCs w:val="22"/>
          <w:rtl/>
          <w:lang w:bidi="fa-IR"/>
        </w:rPr>
        <w:t>ی</w:t>
      </w:r>
      <w:r w:rsidRPr="001234E1">
        <w:rPr>
          <w:rFonts w:hint="eastAsia"/>
          <w:sz w:val="22"/>
          <w:szCs w:val="22"/>
          <w:rtl/>
          <w:lang w:bidi="fa-IR"/>
        </w:rPr>
        <w:t>ده</w:t>
      </w:r>
      <w:r w:rsidRPr="001234E1">
        <w:rPr>
          <w:sz w:val="22"/>
          <w:szCs w:val="22"/>
          <w:rtl/>
          <w:lang w:bidi="fa-IR"/>
        </w:rPr>
        <w:t xml:space="preserve"> خواه</w:t>
      </w:r>
      <w:r w:rsidRPr="001234E1">
        <w:rPr>
          <w:rFonts w:hint="cs"/>
          <w:sz w:val="22"/>
          <w:szCs w:val="22"/>
          <w:rtl/>
          <w:lang w:bidi="fa-IR"/>
        </w:rPr>
        <w:t>ی</w:t>
      </w:r>
      <w:r w:rsidRPr="001234E1">
        <w:rPr>
          <w:rFonts w:hint="eastAsia"/>
          <w:sz w:val="22"/>
          <w:szCs w:val="22"/>
          <w:rtl/>
          <w:lang w:bidi="fa-IR"/>
        </w:rPr>
        <w:t>د</w:t>
      </w:r>
      <w:r w:rsidR="00E84F69">
        <w:rPr>
          <w:sz w:val="22"/>
          <w:szCs w:val="22"/>
          <w:rtl/>
          <w:lang w:bidi="fa-IR"/>
        </w:rPr>
        <w:t xml:space="preserve"> داشت</w:t>
      </w:r>
      <w:r w:rsidR="00E84F69">
        <w:rPr>
          <w:rFonts w:hint="cs"/>
          <w:sz w:val="22"/>
          <w:szCs w:val="22"/>
          <w:rtl/>
          <w:lang w:bidi="fa-IR"/>
        </w:rPr>
        <w:t>؛</w:t>
      </w:r>
    </w:p>
    <w:p w14:paraId="5ED671BE" w14:textId="77777777" w:rsidR="009139E8" w:rsidRPr="001234E1" w:rsidRDefault="009139E8" w:rsidP="009139E8">
      <w:pPr>
        <w:numPr>
          <w:ilvl w:val="0"/>
          <w:numId w:val="40"/>
        </w:numPr>
        <w:ind w:left="515"/>
        <w:rPr>
          <w:sz w:val="22"/>
          <w:szCs w:val="22"/>
          <w:rtl/>
          <w:lang w:bidi="fa-IR"/>
        </w:rPr>
      </w:pPr>
      <w:r w:rsidRPr="001234E1">
        <w:rPr>
          <w:rFonts w:hint="eastAsia"/>
          <w:sz w:val="22"/>
          <w:szCs w:val="22"/>
          <w:rtl/>
          <w:lang w:bidi="fa-IR"/>
        </w:rPr>
        <w:t>به</w:t>
      </w:r>
      <w:r w:rsidRPr="001234E1">
        <w:rPr>
          <w:sz w:val="22"/>
          <w:szCs w:val="22"/>
          <w:rtl/>
          <w:lang w:bidi="fa-IR"/>
        </w:rPr>
        <w:t xml:space="preserve"> جا</w:t>
      </w:r>
      <w:r w:rsidRPr="001234E1">
        <w:rPr>
          <w:rFonts w:hint="cs"/>
          <w:sz w:val="22"/>
          <w:szCs w:val="22"/>
          <w:rtl/>
          <w:lang w:bidi="fa-IR"/>
        </w:rPr>
        <w:t>ی</w:t>
      </w:r>
      <w:r w:rsidRPr="001234E1">
        <w:rPr>
          <w:sz w:val="22"/>
          <w:szCs w:val="22"/>
          <w:rtl/>
          <w:lang w:bidi="fa-IR"/>
        </w:rPr>
        <w:t xml:space="preserve"> استفاده از نقل قول</w:t>
      </w:r>
      <w:r w:rsidRPr="001234E1">
        <w:rPr>
          <w:rFonts w:ascii="Cambria" w:hAnsi="Cambria" w:cs="Cambria" w:hint="cs"/>
          <w:sz w:val="22"/>
          <w:szCs w:val="22"/>
          <w:rtl/>
          <w:lang w:bidi="fa-IR"/>
        </w:rPr>
        <w:t>­</w:t>
      </w:r>
      <w:r w:rsidRPr="001234E1">
        <w:rPr>
          <w:sz w:val="22"/>
          <w:szCs w:val="22"/>
          <w:rtl/>
          <w:lang w:bidi="fa-IR"/>
        </w:rPr>
        <w:t xml:space="preserve"> </w:t>
      </w:r>
      <w:r w:rsidRPr="001234E1">
        <w:rPr>
          <w:rFonts w:hint="cs"/>
          <w:sz w:val="22"/>
          <w:szCs w:val="22"/>
          <w:rtl/>
          <w:lang w:bidi="fa-IR"/>
        </w:rPr>
        <w:t>های</w:t>
      </w:r>
      <w:r w:rsidRPr="001234E1">
        <w:rPr>
          <w:sz w:val="22"/>
          <w:szCs w:val="22"/>
          <w:rtl/>
          <w:lang w:bidi="fa-IR"/>
        </w:rPr>
        <w:t xml:space="preserve"> مستق</w:t>
      </w:r>
      <w:r w:rsidRPr="001234E1">
        <w:rPr>
          <w:rFonts w:hint="cs"/>
          <w:sz w:val="22"/>
          <w:szCs w:val="22"/>
          <w:rtl/>
          <w:lang w:bidi="fa-IR"/>
        </w:rPr>
        <w:t>ی</w:t>
      </w:r>
      <w:r w:rsidRPr="001234E1">
        <w:rPr>
          <w:rFonts w:hint="eastAsia"/>
          <w:sz w:val="22"/>
          <w:szCs w:val="22"/>
          <w:rtl/>
          <w:lang w:bidi="fa-IR"/>
        </w:rPr>
        <w:t>م،</w:t>
      </w:r>
      <w:r w:rsidRPr="001234E1">
        <w:rPr>
          <w:sz w:val="22"/>
          <w:szCs w:val="22"/>
          <w:rtl/>
          <w:lang w:bidi="fa-IR"/>
        </w:rPr>
        <w:t xml:space="preserve"> از تعب</w:t>
      </w:r>
      <w:r w:rsidRPr="001234E1">
        <w:rPr>
          <w:rFonts w:hint="cs"/>
          <w:sz w:val="22"/>
          <w:szCs w:val="22"/>
          <w:rtl/>
          <w:lang w:bidi="fa-IR"/>
        </w:rPr>
        <w:t>ی</w:t>
      </w:r>
      <w:r w:rsidRPr="001234E1">
        <w:rPr>
          <w:rFonts w:hint="eastAsia"/>
          <w:sz w:val="22"/>
          <w:szCs w:val="22"/>
          <w:rtl/>
          <w:lang w:bidi="fa-IR"/>
        </w:rPr>
        <w:t>ر</w:t>
      </w:r>
      <w:r w:rsidRPr="001234E1">
        <w:rPr>
          <w:sz w:val="22"/>
          <w:szCs w:val="22"/>
          <w:rtl/>
          <w:lang w:bidi="fa-IR"/>
        </w:rPr>
        <w:t xml:space="preserve"> و تفس</w:t>
      </w:r>
      <w:r w:rsidRPr="001234E1">
        <w:rPr>
          <w:rFonts w:hint="cs"/>
          <w:sz w:val="22"/>
          <w:szCs w:val="22"/>
          <w:rtl/>
          <w:lang w:bidi="fa-IR"/>
        </w:rPr>
        <w:t>ی</w:t>
      </w:r>
      <w:r w:rsidRPr="001234E1">
        <w:rPr>
          <w:rFonts w:hint="eastAsia"/>
          <w:sz w:val="22"/>
          <w:szCs w:val="22"/>
          <w:rtl/>
          <w:lang w:bidi="fa-IR"/>
        </w:rPr>
        <w:t>ر</w:t>
      </w:r>
      <w:r w:rsidRPr="001234E1">
        <w:rPr>
          <w:sz w:val="22"/>
          <w:szCs w:val="22"/>
          <w:rtl/>
          <w:lang w:bidi="fa-IR"/>
        </w:rPr>
        <w:t xml:space="preserve"> خودتان استفاده کن</w:t>
      </w:r>
      <w:r w:rsidRPr="001234E1">
        <w:rPr>
          <w:rFonts w:hint="cs"/>
          <w:sz w:val="22"/>
          <w:szCs w:val="22"/>
          <w:rtl/>
          <w:lang w:bidi="fa-IR"/>
        </w:rPr>
        <w:t>ی</w:t>
      </w:r>
      <w:r w:rsidRPr="001234E1">
        <w:rPr>
          <w:rFonts w:hint="eastAsia"/>
          <w:sz w:val="22"/>
          <w:szCs w:val="22"/>
          <w:rtl/>
          <w:lang w:bidi="fa-IR"/>
        </w:rPr>
        <w:t>د</w:t>
      </w:r>
      <w:r w:rsidR="00E84F69">
        <w:rPr>
          <w:rFonts w:hint="cs"/>
          <w:sz w:val="22"/>
          <w:szCs w:val="22"/>
          <w:rtl/>
          <w:lang w:bidi="fa-IR"/>
        </w:rPr>
        <w:t>؛</w:t>
      </w:r>
    </w:p>
    <w:p w14:paraId="63D67C09" w14:textId="77777777" w:rsidR="009139E8" w:rsidRPr="001234E1" w:rsidRDefault="009139E8" w:rsidP="009139E8">
      <w:pPr>
        <w:numPr>
          <w:ilvl w:val="0"/>
          <w:numId w:val="40"/>
        </w:numPr>
        <w:ind w:left="515"/>
        <w:rPr>
          <w:sz w:val="22"/>
          <w:szCs w:val="22"/>
          <w:rtl/>
          <w:lang w:bidi="fa-IR"/>
        </w:rPr>
      </w:pPr>
      <w:r w:rsidRPr="001234E1">
        <w:rPr>
          <w:rFonts w:hint="eastAsia"/>
          <w:sz w:val="22"/>
          <w:szCs w:val="22"/>
          <w:rtl/>
          <w:lang w:bidi="fa-IR"/>
        </w:rPr>
        <w:t>چک</w:t>
      </w:r>
      <w:r w:rsidRPr="001234E1">
        <w:rPr>
          <w:rFonts w:hint="cs"/>
          <w:sz w:val="22"/>
          <w:szCs w:val="22"/>
          <w:rtl/>
          <w:lang w:bidi="fa-IR"/>
        </w:rPr>
        <w:t>ی</w:t>
      </w:r>
      <w:r w:rsidRPr="001234E1">
        <w:rPr>
          <w:rFonts w:hint="eastAsia"/>
          <w:sz w:val="22"/>
          <w:szCs w:val="22"/>
          <w:rtl/>
          <w:lang w:bidi="fa-IR"/>
        </w:rPr>
        <w:t>ده</w:t>
      </w:r>
      <w:r w:rsidRPr="001234E1">
        <w:rPr>
          <w:sz w:val="22"/>
          <w:szCs w:val="22"/>
          <w:rtl/>
          <w:lang w:bidi="fa-IR"/>
        </w:rPr>
        <w:t xml:space="preserve"> را با</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 xml:space="preserve"> طور</w:t>
      </w:r>
      <w:r w:rsidRPr="001234E1">
        <w:rPr>
          <w:rFonts w:hint="cs"/>
          <w:sz w:val="22"/>
          <w:szCs w:val="22"/>
          <w:rtl/>
          <w:lang w:bidi="fa-IR"/>
        </w:rPr>
        <w:t>ی</w:t>
      </w:r>
      <w:r w:rsidRPr="001234E1">
        <w:rPr>
          <w:sz w:val="22"/>
          <w:szCs w:val="22"/>
          <w:rtl/>
          <w:lang w:bidi="fa-IR"/>
        </w:rPr>
        <w:t xml:space="preserve"> بنو</w:t>
      </w:r>
      <w:r w:rsidRPr="001234E1">
        <w:rPr>
          <w:rFonts w:hint="cs"/>
          <w:sz w:val="22"/>
          <w:szCs w:val="22"/>
          <w:rtl/>
          <w:lang w:bidi="fa-IR"/>
        </w:rPr>
        <w:t>ی</w:t>
      </w:r>
      <w:r w:rsidRPr="001234E1">
        <w:rPr>
          <w:rFonts w:hint="eastAsia"/>
          <w:sz w:val="22"/>
          <w:szCs w:val="22"/>
          <w:rtl/>
          <w:lang w:bidi="fa-IR"/>
        </w:rPr>
        <w:t>س</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 xml:space="preserve"> که خواننده بدون ا</w:t>
      </w:r>
      <w:r w:rsidRPr="001234E1">
        <w:rPr>
          <w:rFonts w:hint="cs"/>
          <w:sz w:val="22"/>
          <w:szCs w:val="22"/>
          <w:rtl/>
          <w:lang w:bidi="fa-IR"/>
        </w:rPr>
        <w:t>ی</w:t>
      </w:r>
      <w:r w:rsidRPr="001234E1">
        <w:rPr>
          <w:rFonts w:hint="eastAsia"/>
          <w:sz w:val="22"/>
          <w:szCs w:val="22"/>
          <w:rtl/>
          <w:lang w:bidi="fa-IR"/>
        </w:rPr>
        <w:t>ن</w:t>
      </w:r>
      <w:r w:rsidRPr="001234E1">
        <w:rPr>
          <w:rFonts w:hint="cs"/>
          <w:sz w:val="22"/>
          <w:szCs w:val="22"/>
          <w:rtl/>
          <w:lang w:bidi="fa-IR"/>
        </w:rPr>
        <w:t>که</w:t>
      </w:r>
      <w:r w:rsidRPr="001234E1">
        <w:rPr>
          <w:sz w:val="22"/>
          <w:szCs w:val="22"/>
          <w:rtl/>
          <w:lang w:bidi="fa-IR"/>
        </w:rPr>
        <w:t xml:space="preserve"> بخواهد به متن اصل</w:t>
      </w:r>
      <w:r w:rsidRPr="001234E1">
        <w:rPr>
          <w:rFonts w:hint="cs"/>
          <w:sz w:val="22"/>
          <w:szCs w:val="22"/>
          <w:rtl/>
          <w:lang w:bidi="fa-IR"/>
        </w:rPr>
        <w:t>ی</w:t>
      </w:r>
      <w:r w:rsidR="00E84F69">
        <w:rPr>
          <w:sz w:val="22"/>
          <w:szCs w:val="22"/>
          <w:rtl/>
          <w:lang w:bidi="fa-IR"/>
        </w:rPr>
        <w:t xml:space="preserve"> مراجعه کند متوجه موضوع آن شود</w:t>
      </w:r>
      <w:r w:rsidR="00E84F69">
        <w:rPr>
          <w:rFonts w:hint="cs"/>
          <w:sz w:val="22"/>
          <w:szCs w:val="22"/>
          <w:rtl/>
          <w:lang w:bidi="fa-IR"/>
        </w:rPr>
        <w:t>؛</w:t>
      </w:r>
    </w:p>
    <w:p w14:paraId="36614255" w14:textId="77777777" w:rsidR="009139E8" w:rsidRPr="001234E1" w:rsidRDefault="009139E8" w:rsidP="009139E8">
      <w:pPr>
        <w:numPr>
          <w:ilvl w:val="0"/>
          <w:numId w:val="40"/>
        </w:numPr>
        <w:ind w:left="515"/>
        <w:rPr>
          <w:sz w:val="22"/>
          <w:szCs w:val="22"/>
          <w:rtl/>
          <w:lang w:bidi="fa-IR"/>
        </w:rPr>
      </w:pPr>
      <w:r w:rsidRPr="001234E1">
        <w:rPr>
          <w:rFonts w:hint="eastAsia"/>
          <w:sz w:val="22"/>
          <w:szCs w:val="22"/>
          <w:rtl/>
          <w:lang w:bidi="fa-IR"/>
        </w:rPr>
        <w:t>ن</w:t>
      </w:r>
      <w:r w:rsidRPr="001234E1">
        <w:rPr>
          <w:rFonts w:hint="cs"/>
          <w:sz w:val="22"/>
          <w:szCs w:val="22"/>
          <w:rtl/>
          <w:lang w:bidi="fa-IR"/>
        </w:rPr>
        <w:t>ی</w:t>
      </w:r>
      <w:r w:rsidRPr="001234E1">
        <w:rPr>
          <w:rFonts w:hint="eastAsia"/>
          <w:sz w:val="22"/>
          <w:szCs w:val="22"/>
          <w:rtl/>
          <w:lang w:bidi="fa-IR"/>
        </w:rPr>
        <w:t>از</w:t>
      </w:r>
      <w:r w:rsidRPr="001234E1">
        <w:rPr>
          <w:rFonts w:hint="cs"/>
          <w:sz w:val="22"/>
          <w:szCs w:val="22"/>
          <w:rtl/>
          <w:lang w:bidi="fa-IR"/>
        </w:rPr>
        <w:t>ی</w:t>
      </w:r>
      <w:r w:rsidRPr="001234E1">
        <w:rPr>
          <w:sz w:val="22"/>
          <w:szCs w:val="22"/>
          <w:rtl/>
          <w:lang w:bidi="fa-IR"/>
        </w:rPr>
        <w:t xml:space="preserve"> ن</w:t>
      </w:r>
      <w:r w:rsidRPr="001234E1">
        <w:rPr>
          <w:rFonts w:hint="cs"/>
          <w:sz w:val="22"/>
          <w:szCs w:val="22"/>
          <w:rtl/>
          <w:lang w:bidi="fa-IR"/>
        </w:rPr>
        <w:t>ی</w:t>
      </w:r>
      <w:r w:rsidRPr="001234E1">
        <w:rPr>
          <w:rFonts w:hint="eastAsia"/>
          <w:sz w:val="22"/>
          <w:szCs w:val="22"/>
          <w:rtl/>
          <w:lang w:bidi="fa-IR"/>
        </w:rPr>
        <w:t>ست</w:t>
      </w:r>
      <w:r w:rsidRPr="001234E1">
        <w:rPr>
          <w:sz w:val="22"/>
          <w:szCs w:val="22"/>
          <w:rtl/>
          <w:lang w:bidi="fa-IR"/>
        </w:rPr>
        <w:t xml:space="preserve"> در چک</w:t>
      </w:r>
      <w:r w:rsidRPr="001234E1">
        <w:rPr>
          <w:rFonts w:hint="cs"/>
          <w:sz w:val="22"/>
          <w:szCs w:val="22"/>
          <w:rtl/>
          <w:lang w:bidi="fa-IR"/>
        </w:rPr>
        <w:t>ی</w:t>
      </w:r>
      <w:r w:rsidRPr="001234E1">
        <w:rPr>
          <w:rFonts w:hint="eastAsia"/>
          <w:sz w:val="22"/>
          <w:szCs w:val="22"/>
          <w:rtl/>
          <w:lang w:bidi="fa-IR"/>
        </w:rPr>
        <w:t>ده</w:t>
      </w:r>
      <w:r w:rsidRPr="001234E1">
        <w:rPr>
          <w:sz w:val="22"/>
          <w:szCs w:val="22"/>
          <w:rtl/>
          <w:lang w:bidi="fa-IR"/>
        </w:rPr>
        <w:t xml:space="preserve"> به منبع اشاره کن</w:t>
      </w:r>
      <w:r w:rsidRPr="001234E1">
        <w:rPr>
          <w:rFonts w:hint="cs"/>
          <w:sz w:val="22"/>
          <w:szCs w:val="22"/>
          <w:rtl/>
          <w:lang w:bidi="fa-IR"/>
        </w:rPr>
        <w:t>ی</w:t>
      </w:r>
      <w:r w:rsidRPr="001234E1">
        <w:rPr>
          <w:rFonts w:hint="eastAsia"/>
          <w:sz w:val="22"/>
          <w:szCs w:val="22"/>
          <w:rtl/>
          <w:lang w:bidi="fa-IR"/>
        </w:rPr>
        <w:t>د</w:t>
      </w:r>
      <w:r w:rsidR="00E84F69">
        <w:rPr>
          <w:rFonts w:hint="cs"/>
          <w:sz w:val="22"/>
          <w:szCs w:val="22"/>
          <w:rtl/>
          <w:lang w:bidi="fa-IR"/>
        </w:rPr>
        <w:t>؛</w:t>
      </w:r>
    </w:p>
    <w:p w14:paraId="4C3A8148" w14:textId="77777777" w:rsidR="009139E8" w:rsidRPr="001234E1" w:rsidRDefault="009139E8" w:rsidP="007C13A3">
      <w:pPr>
        <w:numPr>
          <w:ilvl w:val="0"/>
          <w:numId w:val="40"/>
        </w:numPr>
        <w:ind w:left="515"/>
        <w:rPr>
          <w:sz w:val="22"/>
          <w:szCs w:val="22"/>
          <w:rtl/>
          <w:lang w:bidi="fa-IR"/>
        </w:rPr>
      </w:pPr>
      <w:r w:rsidRPr="001234E1">
        <w:rPr>
          <w:rFonts w:hint="eastAsia"/>
          <w:sz w:val="22"/>
          <w:szCs w:val="22"/>
          <w:rtl/>
          <w:lang w:bidi="fa-IR"/>
        </w:rPr>
        <w:t>در</w:t>
      </w:r>
      <w:r w:rsidRPr="001234E1">
        <w:rPr>
          <w:sz w:val="22"/>
          <w:szCs w:val="22"/>
          <w:rtl/>
          <w:lang w:bidi="fa-IR"/>
        </w:rPr>
        <w:t xml:space="preserve"> چک</w:t>
      </w:r>
      <w:r w:rsidRPr="001234E1">
        <w:rPr>
          <w:rFonts w:hint="cs"/>
          <w:sz w:val="22"/>
          <w:szCs w:val="22"/>
          <w:rtl/>
          <w:lang w:bidi="fa-IR"/>
        </w:rPr>
        <w:t>ی</w:t>
      </w:r>
      <w:r w:rsidRPr="001234E1">
        <w:rPr>
          <w:rFonts w:hint="eastAsia"/>
          <w:sz w:val="22"/>
          <w:szCs w:val="22"/>
          <w:rtl/>
          <w:lang w:bidi="fa-IR"/>
        </w:rPr>
        <w:t>ده</w:t>
      </w:r>
      <w:r w:rsidRPr="001234E1">
        <w:rPr>
          <w:sz w:val="22"/>
          <w:szCs w:val="22"/>
          <w:rtl/>
          <w:lang w:bidi="fa-IR"/>
        </w:rPr>
        <w:t>، متون</w:t>
      </w:r>
      <w:r w:rsidRPr="001234E1">
        <w:rPr>
          <w:rFonts w:hint="cs"/>
          <w:sz w:val="22"/>
          <w:szCs w:val="22"/>
          <w:rtl/>
          <w:lang w:bidi="fa-IR"/>
        </w:rPr>
        <w:t>ی</w:t>
      </w:r>
      <w:r w:rsidRPr="001234E1">
        <w:rPr>
          <w:sz w:val="22"/>
          <w:szCs w:val="22"/>
          <w:rtl/>
          <w:lang w:bidi="fa-IR"/>
        </w:rPr>
        <w:t xml:space="preserve"> را که داخل </w:t>
      </w:r>
      <w:r w:rsidR="007C13A3">
        <w:rPr>
          <w:rFonts w:hint="cs"/>
          <w:sz w:val="22"/>
          <w:szCs w:val="22"/>
          <w:rtl/>
          <w:lang w:bidi="fa-IR"/>
        </w:rPr>
        <w:t>متن</w:t>
      </w:r>
      <w:r w:rsidRPr="001234E1">
        <w:rPr>
          <w:sz w:val="22"/>
          <w:szCs w:val="22"/>
          <w:rtl/>
          <w:lang w:bidi="fa-IR"/>
        </w:rPr>
        <w:t xml:space="preserve"> نوشته </w:t>
      </w:r>
      <w:proofErr w:type="spellStart"/>
      <w:r w:rsidRPr="001234E1">
        <w:rPr>
          <w:sz w:val="22"/>
          <w:szCs w:val="22"/>
          <w:rtl/>
          <w:lang w:bidi="fa-IR"/>
        </w:rPr>
        <w:t>ا</w:t>
      </w:r>
      <w:r w:rsidRPr="001234E1">
        <w:rPr>
          <w:rFonts w:hint="cs"/>
          <w:sz w:val="22"/>
          <w:szCs w:val="22"/>
          <w:rtl/>
          <w:lang w:bidi="fa-IR"/>
        </w:rPr>
        <w:t>ی</w:t>
      </w:r>
      <w:r w:rsidRPr="001234E1">
        <w:rPr>
          <w:rFonts w:hint="eastAsia"/>
          <w:sz w:val="22"/>
          <w:szCs w:val="22"/>
          <w:rtl/>
          <w:lang w:bidi="fa-IR"/>
        </w:rPr>
        <w:t>د</w:t>
      </w:r>
      <w:proofErr w:type="spellEnd"/>
      <w:r w:rsidRPr="001234E1">
        <w:rPr>
          <w:sz w:val="22"/>
          <w:szCs w:val="22"/>
          <w:rtl/>
          <w:lang w:bidi="fa-IR"/>
        </w:rPr>
        <w:t xml:space="preserve"> کپ</w:t>
      </w:r>
      <w:r w:rsidRPr="001234E1">
        <w:rPr>
          <w:rFonts w:hint="cs"/>
          <w:sz w:val="22"/>
          <w:szCs w:val="22"/>
          <w:rtl/>
          <w:lang w:bidi="fa-IR"/>
        </w:rPr>
        <w:t>ی</w:t>
      </w:r>
      <w:r w:rsidRPr="001234E1">
        <w:rPr>
          <w:sz w:val="22"/>
          <w:szCs w:val="22"/>
          <w:rtl/>
          <w:lang w:bidi="fa-IR"/>
        </w:rPr>
        <w:t xml:space="preserve"> نکن</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w:t>
      </w:r>
    </w:p>
    <w:p w14:paraId="7B7E8F27" w14:textId="77777777" w:rsidR="009139E8" w:rsidRPr="001234E1" w:rsidRDefault="009139E8" w:rsidP="009139E8">
      <w:pPr>
        <w:rPr>
          <w:b/>
          <w:bCs/>
          <w:sz w:val="22"/>
          <w:szCs w:val="22"/>
          <w:rtl/>
          <w:lang w:bidi="fa-IR"/>
        </w:rPr>
      </w:pPr>
      <w:r w:rsidRPr="001234E1">
        <w:rPr>
          <w:b/>
          <w:bCs/>
          <w:sz w:val="22"/>
          <w:szCs w:val="22"/>
          <w:rtl/>
          <w:lang w:bidi="fa-IR"/>
        </w:rPr>
        <w:t>از نوشتن موارد ز</w:t>
      </w:r>
      <w:r w:rsidRPr="001234E1">
        <w:rPr>
          <w:rFonts w:hint="cs"/>
          <w:b/>
          <w:bCs/>
          <w:sz w:val="22"/>
          <w:szCs w:val="22"/>
          <w:rtl/>
          <w:lang w:bidi="fa-IR"/>
        </w:rPr>
        <w:t>ی</w:t>
      </w:r>
      <w:r w:rsidRPr="001234E1">
        <w:rPr>
          <w:rFonts w:hint="eastAsia"/>
          <w:b/>
          <w:bCs/>
          <w:sz w:val="22"/>
          <w:szCs w:val="22"/>
          <w:rtl/>
          <w:lang w:bidi="fa-IR"/>
        </w:rPr>
        <w:t>ر</w:t>
      </w:r>
      <w:r w:rsidRPr="001234E1">
        <w:rPr>
          <w:b/>
          <w:bCs/>
          <w:sz w:val="22"/>
          <w:szCs w:val="22"/>
          <w:rtl/>
          <w:lang w:bidi="fa-IR"/>
        </w:rPr>
        <w:t xml:space="preserve"> در چک</w:t>
      </w:r>
      <w:r w:rsidRPr="001234E1">
        <w:rPr>
          <w:rFonts w:hint="cs"/>
          <w:b/>
          <w:bCs/>
          <w:sz w:val="22"/>
          <w:szCs w:val="22"/>
          <w:rtl/>
          <w:lang w:bidi="fa-IR"/>
        </w:rPr>
        <w:t>ی</w:t>
      </w:r>
      <w:r w:rsidRPr="001234E1">
        <w:rPr>
          <w:rFonts w:hint="eastAsia"/>
          <w:b/>
          <w:bCs/>
          <w:sz w:val="22"/>
          <w:szCs w:val="22"/>
          <w:rtl/>
          <w:lang w:bidi="fa-IR"/>
        </w:rPr>
        <w:t>ده</w:t>
      </w:r>
      <w:r w:rsidRPr="001234E1">
        <w:rPr>
          <w:b/>
          <w:bCs/>
          <w:sz w:val="22"/>
          <w:szCs w:val="22"/>
          <w:rtl/>
          <w:lang w:bidi="fa-IR"/>
        </w:rPr>
        <w:t xml:space="preserve"> با</w:t>
      </w:r>
      <w:r w:rsidRPr="001234E1">
        <w:rPr>
          <w:rFonts w:hint="cs"/>
          <w:b/>
          <w:bCs/>
          <w:sz w:val="22"/>
          <w:szCs w:val="22"/>
          <w:rtl/>
          <w:lang w:bidi="fa-IR"/>
        </w:rPr>
        <w:t>ی</w:t>
      </w:r>
      <w:r w:rsidRPr="001234E1">
        <w:rPr>
          <w:rFonts w:hint="eastAsia"/>
          <w:b/>
          <w:bCs/>
          <w:sz w:val="22"/>
          <w:szCs w:val="22"/>
          <w:rtl/>
          <w:lang w:bidi="fa-IR"/>
        </w:rPr>
        <w:t>د</w:t>
      </w:r>
      <w:r w:rsidRPr="001234E1">
        <w:rPr>
          <w:b/>
          <w:bCs/>
          <w:sz w:val="22"/>
          <w:szCs w:val="22"/>
          <w:rtl/>
          <w:lang w:bidi="fa-IR"/>
        </w:rPr>
        <w:t xml:space="preserve"> خوددار</w:t>
      </w:r>
      <w:r w:rsidRPr="001234E1">
        <w:rPr>
          <w:rFonts w:hint="cs"/>
          <w:b/>
          <w:bCs/>
          <w:sz w:val="22"/>
          <w:szCs w:val="22"/>
          <w:rtl/>
          <w:lang w:bidi="fa-IR"/>
        </w:rPr>
        <w:t>ی</w:t>
      </w:r>
      <w:r w:rsidRPr="001234E1">
        <w:rPr>
          <w:b/>
          <w:bCs/>
          <w:sz w:val="22"/>
          <w:szCs w:val="22"/>
          <w:rtl/>
          <w:lang w:bidi="fa-IR"/>
        </w:rPr>
        <w:t xml:space="preserve"> کرد:</w:t>
      </w:r>
    </w:p>
    <w:p w14:paraId="4146CFDE" w14:textId="77777777" w:rsidR="007C13A3" w:rsidRDefault="009139E8" w:rsidP="007C13A3">
      <w:pPr>
        <w:numPr>
          <w:ilvl w:val="0"/>
          <w:numId w:val="41"/>
        </w:numPr>
        <w:ind w:left="515"/>
        <w:rPr>
          <w:sz w:val="22"/>
          <w:szCs w:val="22"/>
          <w:lang w:bidi="fa-IR"/>
        </w:rPr>
      </w:pPr>
      <w:r w:rsidRPr="00E84F69">
        <w:rPr>
          <w:rFonts w:hint="eastAsia"/>
          <w:sz w:val="22"/>
          <w:szCs w:val="22"/>
          <w:rtl/>
          <w:lang w:bidi="fa-IR"/>
        </w:rPr>
        <w:t>پ</w:t>
      </w:r>
      <w:r w:rsidRPr="00E84F69">
        <w:rPr>
          <w:rFonts w:hint="cs"/>
          <w:sz w:val="22"/>
          <w:szCs w:val="22"/>
          <w:rtl/>
          <w:lang w:bidi="fa-IR"/>
        </w:rPr>
        <w:t>ی</w:t>
      </w:r>
      <w:r w:rsidRPr="00E84F69">
        <w:rPr>
          <w:rFonts w:hint="eastAsia"/>
          <w:sz w:val="22"/>
          <w:szCs w:val="22"/>
          <w:rtl/>
          <w:lang w:bidi="fa-IR"/>
        </w:rPr>
        <w:t>ش</w:t>
      </w:r>
      <w:r w:rsidRPr="00E84F69">
        <w:rPr>
          <w:sz w:val="22"/>
          <w:szCs w:val="22"/>
          <w:rtl/>
          <w:lang w:bidi="fa-IR"/>
        </w:rPr>
        <w:softHyphen/>
        <w:t>زم</w:t>
      </w:r>
      <w:r w:rsidRPr="00E84F69">
        <w:rPr>
          <w:rFonts w:hint="cs"/>
          <w:sz w:val="22"/>
          <w:szCs w:val="22"/>
          <w:rtl/>
          <w:lang w:bidi="fa-IR"/>
        </w:rPr>
        <w:t>ی</w:t>
      </w:r>
      <w:r w:rsidRPr="00E84F69">
        <w:rPr>
          <w:rFonts w:hint="eastAsia"/>
          <w:sz w:val="22"/>
          <w:szCs w:val="22"/>
          <w:rtl/>
          <w:lang w:bidi="fa-IR"/>
        </w:rPr>
        <w:t>نه</w:t>
      </w:r>
      <w:r w:rsidRPr="00E84F69">
        <w:rPr>
          <w:sz w:val="22"/>
          <w:szCs w:val="22"/>
          <w:rtl/>
          <w:lang w:bidi="fa-IR"/>
        </w:rPr>
        <w:t xml:space="preserve"> تحق</w:t>
      </w:r>
      <w:r w:rsidRPr="00E84F69">
        <w:rPr>
          <w:rFonts w:hint="cs"/>
          <w:sz w:val="22"/>
          <w:szCs w:val="22"/>
          <w:rtl/>
          <w:lang w:bidi="fa-IR"/>
        </w:rPr>
        <w:t>ی</w:t>
      </w:r>
      <w:r w:rsidRPr="00E84F69">
        <w:rPr>
          <w:rFonts w:hint="eastAsia"/>
          <w:sz w:val="22"/>
          <w:szCs w:val="22"/>
          <w:rtl/>
          <w:lang w:bidi="fa-IR"/>
        </w:rPr>
        <w:t>ق</w:t>
      </w:r>
      <w:r w:rsidRPr="00E84F69">
        <w:rPr>
          <w:sz w:val="22"/>
          <w:szCs w:val="22"/>
          <w:rtl/>
          <w:lang w:bidi="fa-IR"/>
        </w:rPr>
        <w:t xml:space="preserve"> که برا</w:t>
      </w:r>
      <w:r w:rsidRPr="00E84F69">
        <w:rPr>
          <w:rFonts w:hint="cs"/>
          <w:sz w:val="22"/>
          <w:szCs w:val="22"/>
          <w:rtl/>
          <w:lang w:bidi="fa-IR"/>
        </w:rPr>
        <w:t>ی</w:t>
      </w:r>
      <w:r w:rsidRPr="00E84F69">
        <w:rPr>
          <w:sz w:val="22"/>
          <w:szCs w:val="22"/>
          <w:rtl/>
          <w:lang w:bidi="fa-IR"/>
        </w:rPr>
        <w:t xml:space="preserve"> خواننده ب</w:t>
      </w:r>
      <w:r w:rsidRPr="00E84F69">
        <w:rPr>
          <w:rFonts w:hint="cs"/>
          <w:sz w:val="22"/>
          <w:szCs w:val="22"/>
          <w:rtl/>
          <w:lang w:bidi="fa-IR"/>
        </w:rPr>
        <w:t>ی</w:t>
      </w:r>
      <w:r w:rsidRPr="00E84F69">
        <w:rPr>
          <w:rFonts w:hint="eastAsia"/>
          <w:sz w:val="22"/>
          <w:szCs w:val="22"/>
          <w:rtl/>
          <w:lang w:bidi="fa-IR"/>
        </w:rPr>
        <w:t>ش</w:t>
      </w:r>
      <w:r w:rsidRPr="00E84F69">
        <w:rPr>
          <w:sz w:val="22"/>
          <w:szCs w:val="22"/>
          <w:rtl/>
          <w:lang w:bidi="fa-IR"/>
        </w:rPr>
        <w:t xml:space="preserve"> از حد عموم</w:t>
      </w:r>
      <w:r w:rsidRPr="00E84F69">
        <w:rPr>
          <w:rFonts w:hint="cs"/>
          <w:sz w:val="22"/>
          <w:szCs w:val="22"/>
          <w:rtl/>
          <w:lang w:bidi="fa-IR"/>
        </w:rPr>
        <w:t>ی</w:t>
      </w:r>
      <w:r w:rsidRPr="00E84F69">
        <w:rPr>
          <w:sz w:val="22"/>
          <w:szCs w:val="22"/>
          <w:rtl/>
          <w:lang w:bidi="fa-IR"/>
        </w:rPr>
        <w:t xml:space="preserve"> باشد</w:t>
      </w:r>
      <w:r w:rsidR="007C13A3">
        <w:rPr>
          <w:rFonts w:hint="cs"/>
          <w:sz w:val="22"/>
          <w:szCs w:val="22"/>
          <w:rtl/>
          <w:lang w:bidi="fa-IR"/>
        </w:rPr>
        <w:t>؛</w:t>
      </w:r>
      <w:r w:rsidR="00E84F69" w:rsidRPr="00E84F69">
        <w:rPr>
          <w:rFonts w:hint="cs"/>
          <w:sz w:val="22"/>
          <w:szCs w:val="22"/>
          <w:rtl/>
          <w:lang w:bidi="fa-IR"/>
        </w:rPr>
        <w:t xml:space="preserve"> </w:t>
      </w:r>
    </w:p>
    <w:p w14:paraId="54A1457F" w14:textId="77777777" w:rsidR="009139E8" w:rsidRPr="00E84F69" w:rsidRDefault="009139E8" w:rsidP="007C13A3">
      <w:pPr>
        <w:numPr>
          <w:ilvl w:val="0"/>
          <w:numId w:val="41"/>
        </w:numPr>
        <w:ind w:left="515"/>
        <w:rPr>
          <w:sz w:val="22"/>
          <w:szCs w:val="22"/>
          <w:rtl/>
          <w:lang w:bidi="fa-IR"/>
        </w:rPr>
      </w:pPr>
      <w:proofErr w:type="spellStart"/>
      <w:r w:rsidRPr="00E84F69">
        <w:rPr>
          <w:rFonts w:hint="eastAsia"/>
          <w:sz w:val="22"/>
          <w:szCs w:val="22"/>
          <w:rtl/>
          <w:lang w:bidi="fa-IR"/>
        </w:rPr>
        <w:t>موارد</w:t>
      </w:r>
      <w:r w:rsidRPr="00E84F69">
        <w:rPr>
          <w:rFonts w:hint="cs"/>
          <w:sz w:val="22"/>
          <w:szCs w:val="22"/>
          <w:rtl/>
          <w:lang w:bidi="fa-IR"/>
        </w:rPr>
        <w:t>ی</w:t>
      </w:r>
      <w:proofErr w:type="spellEnd"/>
      <w:r w:rsidRPr="00E84F69">
        <w:rPr>
          <w:sz w:val="22"/>
          <w:szCs w:val="22"/>
          <w:rtl/>
          <w:lang w:bidi="fa-IR"/>
        </w:rPr>
        <w:t xml:space="preserve"> که در </w:t>
      </w:r>
      <w:r w:rsidR="007C13A3">
        <w:rPr>
          <w:rFonts w:hint="cs"/>
          <w:sz w:val="22"/>
          <w:szCs w:val="22"/>
          <w:rtl/>
          <w:lang w:bidi="fa-IR"/>
        </w:rPr>
        <w:t>متن</w:t>
      </w:r>
      <w:r w:rsidRPr="00E84F69">
        <w:rPr>
          <w:sz w:val="22"/>
          <w:szCs w:val="22"/>
          <w:rtl/>
          <w:lang w:bidi="fa-IR"/>
        </w:rPr>
        <w:t xml:space="preserve"> پوشش داده نشده است</w:t>
      </w:r>
      <w:r w:rsidR="00E84F69">
        <w:rPr>
          <w:rFonts w:hint="cs"/>
          <w:sz w:val="22"/>
          <w:szCs w:val="22"/>
          <w:rtl/>
          <w:lang w:bidi="fa-IR"/>
        </w:rPr>
        <w:t>؛</w:t>
      </w:r>
    </w:p>
    <w:p w14:paraId="49F40EC6" w14:textId="77777777" w:rsidR="009139E8" w:rsidRPr="001234E1" w:rsidRDefault="009139E8" w:rsidP="009139E8">
      <w:pPr>
        <w:numPr>
          <w:ilvl w:val="0"/>
          <w:numId w:val="41"/>
        </w:numPr>
        <w:ind w:left="515"/>
        <w:rPr>
          <w:sz w:val="22"/>
          <w:szCs w:val="22"/>
          <w:rtl/>
          <w:lang w:bidi="fa-IR"/>
        </w:rPr>
      </w:pPr>
      <w:r w:rsidRPr="001234E1">
        <w:rPr>
          <w:rFonts w:hint="eastAsia"/>
          <w:sz w:val="22"/>
          <w:szCs w:val="22"/>
          <w:rtl/>
          <w:lang w:bidi="fa-IR"/>
        </w:rPr>
        <w:t>کلمات</w:t>
      </w:r>
      <w:r w:rsidRPr="001234E1">
        <w:rPr>
          <w:rFonts w:hint="cs"/>
          <w:sz w:val="22"/>
          <w:szCs w:val="22"/>
          <w:rtl/>
          <w:lang w:bidi="fa-IR"/>
        </w:rPr>
        <w:t>ی</w:t>
      </w:r>
      <w:r w:rsidRPr="001234E1">
        <w:rPr>
          <w:sz w:val="22"/>
          <w:szCs w:val="22"/>
          <w:rtl/>
          <w:lang w:bidi="fa-IR"/>
        </w:rPr>
        <w:t xml:space="preserve"> که ب</w:t>
      </w:r>
      <w:r w:rsidRPr="001234E1">
        <w:rPr>
          <w:rFonts w:hint="cs"/>
          <w:sz w:val="22"/>
          <w:szCs w:val="22"/>
          <w:rtl/>
          <w:lang w:bidi="fa-IR"/>
        </w:rPr>
        <w:t>ی</w:t>
      </w:r>
      <w:r w:rsidRPr="001234E1">
        <w:rPr>
          <w:rFonts w:hint="eastAsia"/>
          <w:sz w:val="22"/>
          <w:szCs w:val="22"/>
          <w:rtl/>
          <w:lang w:bidi="fa-IR"/>
        </w:rPr>
        <w:t>ش</w:t>
      </w:r>
      <w:r w:rsidRPr="001234E1">
        <w:rPr>
          <w:sz w:val="22"/>
          <w:szCs w:val="22"/>
          <w:rtl/>
          <w:lang w:bidi="fa-IR"/>
        </w:rPr>
        <w:t xml:space="preserve"> از اندازه تخصص</w:t>
      </w:r>
      <w:r w:rsidRPr="001234E1">
        <w:rPr>
          <w:rFonts w:hint="cs"/>
          <w:sz w:val="22"/>
          <w:szCs w:val="22"/>
          <w:rtl/>
          <w:lang w:bidi="fa-IR"/>
        </w:rPr>
        <w:t>ی</w:t>
      </w:r>
      <w:r w:rsidRPr="001234E1">
        <w:rPr>
          <w:sz w:val="22"/>
          <w:szCs w:val="22"/>
          <w:rtl/>
          <w:lang w:bidi="fa-IR"/>
        </w:rPr>
        <w:t xml:space="preserve"> </w:t>
      </w:r>
      <w:r w:rsidRPr="001234E1">
        <w:rPr>
          <w:rFonts w:hint="cs"/>
          <w:sz w:val="22"/>
          <w:szCs w:val="22"/>
          <w:rtl/>
          <w:lang w:bidi="fa-IR"/>
        </w:rPr>
        <w:t>ی</w:t>
      </w:r>
      <w:r w:rsidRPr="001234E1">
        <w:rPr>
          <w:rFonts w:hint="eastAsia"/>
          <w:sz w:val="22"/>
          <w:szCs w:val="22"/>
          <w:rtl/>
          <w:lang w:bidi="fa-IR"/>
        </w:rPr>
        <w:t>ا</w:t>
      </w:r>
      <w:r w:rsidRPr="001234E1">
        <w:rPr>
          <w:sz w:val="22"/>
          <w:szCs w:val="22"/>
          <w:rtl/>
          <w:lang w:bidi="fa-IR"/>
        </w:rPr>
        <w:t xml:space="preserve"> عموم</w:t>
      </w:r>
      <w:r w:rsidRPr="001234E1">
        <w:rPr>
          <w:rFonts w:hint="cs"/>
          <w:sz w:val="22"/>
          <w:szCs w:val="22"/>
          <w:rtl/>
          <w:lang w:bidi="fa-IR"/>
        </w:rPr>
        <w:t>ی</w:t>
      </w:r>
      <w:r w:rsidRPr="001234E1">
        <w:rPr>
          <w:sz w:val="22"/>
          <w:szCs w:val="22"/>
          <w:rtl/>
          <w:lang w:bidi="fa-IR"/>
        </w:rPr>
        <w:t xml:space="preserve"> باشند</w:t>
      </w:r>
      <w:r w:rsidR="00E84F69">
        <w:rPr>
          <w:rFonts w:hint="cs"/>
          <w:sz w:val="22"/>
          <w:szCs w:val="22"/>
          <w:rtl/>
          <w:lang w:bidi="fa-IR"/>
        </w:rPr>
        <w:t>؛</w:t>
      </w:r>
    </w:p>
    <w:p w14:paraId="32E7A283" w14:textId="77777777" w:rsidR="009139E8" w:rsidRPr="001234E1" w:rsidRDefault="009139E8" w:rsidP="009139E8">
      <w:pPr>
        <w:numPr>
          <w:ilvl w:val="0"/>
          <w:numId w:val="41"/>
        </w:numPr>
        <w:ind w:left="515"/>
        <w:rPr>
          <w:sz w:val="22"/>
          <w:szCs w:val="22"/>
          <w:rtl/>
          <w:lang w:bidi="fa-IR"/>
        </w:rPr>
      </w:pPr>
      <w:r w:rsidRPr="001234E1">
        <w:rPr>
          <w:rFonts w:hint="eastAsia"/>
          <w:sz w:val="22"/>
          <w:szCs w:val="22"/>
          <w:rtl/>
          <w:lang w:bidi="fa-IR"/>
        </w:rPr>
        <w:t>تعر</w:t>
      </w:r>
      <w:r w:rsidRPr="001234E1">
        <w:rPr>
          <w:rFonts w:hint="cs"/>
          <w:sz w:val="22"/>
          <w:szCs w:val="22"/>
          <w:rtl/>
          <w:lang w:bidi="fa-IR"/>
        </w:rPr>
        <w:t>ی</w:t>
      </w:r>
      <w:r w:rsidRPr="001234E1">
        <w:rPr>
          <w:rFonts w:hint="eastAsia"/>
          <w:sz w:val="22"/>
          <w:szCs w:val="22"/>
          <w:rtl/>
          <w:lang w:bidi="fa-IR"/>
        </w:rPr>
        <w:t>ف</w:t>
      </w:r>
      <w:r w:rsidRPr="001234E1">
        <w:rPr>
          <w:sz w:val="22"/>
          <w:szCs w:val="22"/>
          <w:rtl/>
          <w:lang w:bidi="fa-IR"/>
        </w:rPr>
        <w:t xml:space="preserve"> کلمات کل</w:t>
      </w:r>
      <w:r w:rsidRPr="001234E1">
        <w:rPr>
          <w:rFonts w:hint="cs"/>
          <w:sz w:val="22"/>
          <w:szCs w:val="22"/>
          <w:rtl/>
          <w:lang w:bidi="fa-IR"/>
        </w:rPr>
        <w:t>ی</w:t>
      </w:r>
      <w:r w:rsidRPr="001234E1">
        <w:rPr>
          <w:rFonts w:hint="eastAsia"/>
          <w:sz w:val="22"/>
          <w:szCs w:val="22"/>
          <w:rtl/>
          <w:lang w:bidi="fa-IR"/>
        </w:rPr>
        <w:t>د</w:t>
      </w:r>
      <w:r w:rsidRPr="001234E1">
        <w:rPr>
          <w:rFonts w:hint="cs"/>
          <w:sz w:val="22"/>
          <w:szCs w:val="22"/>
          <w:rtl/>
          <w:lang w:bidi="fa-IR"/>
        </w:rPr>
        <w:t>ی</w:t>
      </w:r>
      <w:r w:rsidR="00E84F69">
        <w:rPr>
          <w:rFonts w:hint="cs"/>
          <w:sz w:val="22"/>
          <w:szCs w:val="22"/>
          <w:rtl/>
          <w:lang w:bidi="fa-IR"/>
        </w:rPr>
        <w:t>؛</w:t>
      </w:r>
    </w:p>
    <w:p w14:paraId="7B525A98" w14:textId="77777777" w:rsidR="009139E8" w:rsidRPr="001234E1" w:rsidRDefault="009139E8" w:rsidP="009139E8">
      <w:pPr>
        <w:numPr>
          <w:ilvl w:val="0"/>
          <w:numId w:val="41"/>
        </w:numPr>
        <w:ind w:left="515"/>
        <w:rPr>
          <w:sz w:val="22"/>
          <w:szCs w:val="22"/>
          <w:rtl/>
          <w:lang w:bidi="fa-IR"/>
        </w:rPr>
      </w:pPr>
      <w:proofErr w:type="spellStart"/>
      <w:r w:rsidRPr="001234E1">
        <w:rPr>
          <w:rFonts w:hint="eastAsia"/>
          <w:sz w:val="22"/>
          <w:szCs w:val="22"/>
          <w:rtl/>
          <w:lang w:bidi="fa-IR"/>
        </w:rPr>
        <w:t>عبارت‌ها</w:t>
      </w:r>
      <w:r w:rsidRPr="001234E1">
        <w:rPr>
          <w:rFonts w:hint="cs"/>
          <w:sz w:val="22"/>
          <w:szCs w:val="22"/>
          <w:rtl/>
          <w:lang w:bidi="fa-IR"/>
        </w:rPr>
        <w:t>ی</w:t>
      </w:r>
      <w:proofErr w:type="spellEnd"/>
      <w:r w:rsidRPr="001234E1">
        <w:rPr>
          <w:sz w:val="22"/>
          <w:szCs w:val="22"/>
          <w:rtl/>
          <w:lang w:bidi="fa-IR"/>
        </w:rPr>
        <w:t xml:space="preserve"> ر</w:t>
      </w:r>
      <w:r w:rsidRPr="001234E1">
        <w:rPr>
          <w:rFonts w:hint="cs"/>
          <w:sz w:val="22"/>
          <w:szCs w:val="22"/>
          <w:rtl/>
          <w:lang w:bidi="fa-IR"/>
        </w:rPr>
        <w:t>ی</w:t>
      </w:r>
      <w:r w:rsidRPr="001234E1">
        <w:rPr>
          <w:rFonts w:hint="eastAsia"/>
          <w:sz w:val="22"/>
          <w:szCs w:val="22"/>
          <w:rtl/>
          <w:lang w:bidi="fa-IR"/>
        </w:rPr>
        <w:t>اض</w:t>
      </w:r>
      <w:r w:rsidRPr="001234E1">
        <w:rPr>
          <w:rFonts w:hint="cs"/>
          <w:sz w:val="22"/>
          <w:szCs w:val="22"/>
          <w:rtl/>
          <w:lang w:bidi="fa-IR"/>
        </w:rPr>
        <w:t>ی</w:t>
      </w:r>
      <w:r w:rsidR="00E84F69">
        <w:rPr>
          <w:rFonts w:hint="cs"/>
          <w:sz w:val="22"/>
          <w:szCs w:val="22"/>
          <w:rtl/>
          <w:lang w:bidi="fa-IR"/>
        </w:rPr>
        <w:t>؛</w:t>
      </w:r>
    </w:p>
    <w:p w14:paraId="216A85B6" w14:textId="77777777" w:rsidR="009139E8" w:rsidRPr="001234E1" w:rsidRDefault="009139E8" w:rsidP="009139E8">
      <w:pPr>
        <w:numPr>
          <w:ilvl w:val="0"/>
          <w:numId w:val="41"/>
        </w:numPr>
        <w:ind w:left="515"/>
        <w:rPr>
          <w:sz w:val="22"/>
          <w:szCs w:val="22"/>
          <w:rtl/>
          <w:lang w:bidi="fa-IR"/>
        </w:rPr>
      </w:pPr>
      <w:r w:rsidRPr="001234E1">
        <w:rPr>
          <w:rFonts w:hint="eastAsia"/>
          <w:sz w:val="22"/>
          <w:szCs w:val="22"/>
          <w:rtl/>
          <w:lang w:bidi="fa-IR"/>
        </w:rPr>
        <w:t>جز</w:t>
      </w:r>
      <w:r w:rsidRPr="001234E1">
        <w:rPr>
          <w:rFonts w:hint="cs"/>
          <w:sz w:val="22"/>
          <w:szCs w:val="22"/>
          <w:rtl/>
          <w:lang w:bidi="fa-IR"/>
        </w:rPr>
        <w:t>یی</w:t>
      </w:r>
      <w:r w:rsidRPr="001234E1">
        <w:rPr>
          <w:rFonts w:hint="eastAsia"/>
          <w:sz w:val="22"/>
          <w:szCs w:val="22"/>
          <w:rtl/>
          <w:lang w:bidi="fa-IR"/>
        </w:rPr>
        <w:t>ات</w:t>
      </w:r>
      <w:r w:rsidRPr="001234E1">
        <w:rPr>
          <w:sz w:val="22"/>
          <w:szCs w:val="22"/>
          <w:rtl/>
          <w:lang w:bidi="fa-IR"/>
        </w:rPr>
        <w:t xml:space="preserve"> غ</w:t>
      </w:r>
      <w:r w:rsidRPr="001234E1">
        <w:rPr>
          <w:rFonts w:hint="cs"/>
          <w:sz w:val="22"/>
          <w:szCs w:val="22"/>
          <w:rtl/>
          <w:lang w:bidi="fa-IR"/>
        </w:rPr>
        <w:t>ی</w:t>
      </w:r>
      <w:r w:rsidRPr="001234E1">
        <w:rPr>
          <w:rFonts w:hint="eastAsia"/>
          <w:sz w:val="22"/>
          <w:szCs w:val="22"/>
          <w:rtl/>
          <w:lang w:bidi="fa-IR"/>
        </w:rPr>
        <w:t>ر</w:t>
      </w:r>
      <w:r w:rsidRPr="001234E1">
        <w:rPr>
          <w:sz w:val="22"/>
          <w:szCs w:val="22"/>
          <w:rtl/>
          <w:lang w:bidi="fa-IR"/>
        </w:rPr>
        <w:t xml:space="preserve"> ضرور</w:t>
      </w:r>
      <w:r w:rsidRPr="001234E1">
        <w:rPr>
          <w:rFonts w:hint="cs"/>
          <w:sz w:val="22"/>
          <w:szCs w:val="22"/>
          <w:rtl/>
          <w:lang w:bidi="fa-IR"/>
        </w:rPr>
        <w:t>ی</w:t>
      </w:r>
      <w:r w:rsidRPr="001234E1">
        <w:rPr>
          <w:sz w:val="22"/>
          <w:szCs w:val="22"/>
          <w:rtl/>
          <w:lang w:bidi="fa-IR"/>
        </w:rPr>
        <w:t xml:space="preserve"> که بهتر است در مقدمه ب</w:t>
      </w:r>
      <w:r w:rsidRPr="001234E1">
        <w:rPr>
          <w:rFonts w:hint="cs"/>
          <w:sz w:val="22"/>
          <w:szCs w:val="22"/>
          <w:rtl/>
          <w:lang w:bidi="fa-IR"/>
        </w:rPr>
        <w:t>ی</w:t>
      </w:r>
      <w:r w:rsidRPr="001234E1">
        <w:rPr>
          <w:rFonts w:hint="eastAsia"/>
          <w:sz w:val="22"/>
          <w:szCs w:val="22"/>
          <w:rtl/>
          <w:lang w:bidi="fa-IR"/>
        </w:rPr>
        <w:t>ان</w:t>
      </w:r>
      <w:r w:rsidRPr="001234E1">
        <w:rPr>
          <w:sz w:val="22"/>
          <w:szCs w:val="22"/>
          <w:rtl/>
          <w:lang w:bidi="fa-IR"/>
        </w:rPr>
        <w:t xml:space="preserve"> شوند</w:t>
      </w:r>
      <w:r w:rsidR="00E84F69">
        <w:rPr>
          <w:rFonts w:hint="cs"/>
          <w:sz w:val="22"/>
          <w:szCs w:val="22"/>
          <w:rtl/>
          <w:lang w:bidi="fa-IR"/>
        </w:rPr>
        <w:t>.</w:t>
      </w:r>
    </w:p>
    <w:p w14:paraId="0E9860C6" w14:textId="77777777" w:rsidR="006D780F" w:rsidRPr="00D05702" w:rsidRDefault="006D780F" w:rsidP="00DB7C7E">
      <w:pPr>
        <w:rPr>
          <w:rtl/>
        </w:rPr>
        <w:sectPr w:rsidR="006D780F" w:rsidRPr="00D0570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155" w:type="dxa"/>
        <w:tblLook w:val="04A0" w:firstRow="1" w:lastRow="0" w:firstColumn="1" w:lastColumn="0" w:noHBand="0" w:noVBand="1"/>
      </w:tblPr>
      <w:tblGrid>
        <w:gridCol w:w="8355"/>
        <w:gridCol w:w="800"/>
      </w:tblGrid>
      <w:tr w:rsidR="00435C3E" w14:paraId="04F22C97" w14:textId="77777777" w:rsidTr="00981F76">
        <w:tc>
          <w:tcPr>
            <w:tcW w:w="8355" w:type="dxa"/>
            <w:vAlign w:val="center"/>
          </w:tcPr>
          <w:p w14:paraId="06C5549D" w14:textId="77777777" w:rsidR="00435C3E" w:rsidRPr="001A31DB" w:rsidRDefault="00435C3E" w:rsidP="00981F76">
            <w:pPr>
              <w:pStyle w:val="NormalB"/>
              <w:tabs>
                <w:tab w:val="right" w:pos="1177"/>
              </w:tabs>
              <w:jc w:val="center"/>
              <w:rPr>
                <w:rFonts w:eastAsia="SimSun"/>
                <w:rtl/>
              </w:rPr>
            </w:pPr>
            <w:r w:rsidRPr="009D4205">
              <w:rPr>
                <w:rFonts w:eastAsia="SimSun"/>
                <w:sz w:val="30"/>
                <w:szCs w:val="32"/>
                <w:rtl/>
              </w:rPr>
              <w:lastRenderedPageBreak/>
              <w:t xml:space="preserve">فهرست </w:t>
            </w:r>
            <w:r w:rsidR="009F623A">
              <w:rPr>
                <w:rFonts w:eastAsia="SimSun"/>
                <w:sz w:val="30"/>
                <w:szCs w:val="32"/>
                <w:rtl/>
              </w:rPr>
              <w:t>م</w:t>
            </w:r>
            <w:r w:rsidR="009D4205">
              <w:rPr>
                <w:rFonts w:eastAsia="SimSun"/>
                <w:sz w:val="30"/>
                <w:szCs w:val="32"/>
                <w:rtl/>
              </w:rPr>
              <w:t>طالب</w:t>
            </w:r>
          </w:p>
        </w:tc>
        <w:tc>
          <w:tcPr>
            <w:tcW w:w="800" w:type="dxa"/>
            <w:vAlign w:val="center"/>
          </w:tcPr>
          <w:p w14:paraId="5B4BC5DA" w14:textId="77777777" w:rsidR="00435C3E" w:rsidRPr="001A31DB" w:rsidRDefault="00435C3E" w:rsidP="009D4205">
            <w:pPr>
              <w:pStyle w:val="NormalLeftB"/>
              <w:rPr>
                <w:rFonts w:eastAsia="SimSun"/>
                <w:rtl/>
              </w:rPr>
            </w:pPr>
            <w:r w:rsidRPr="001A31DB">
              <w:rPr>
                <w:rFonts w:eastAsia="SimSun"/>
                <w:rtl/>
              </w:rPr>
              <w:t>صفحه</w:t>
            </w:r>
          </w:p>
        </w:tc>
      </w:tr>
    </w:tbl>
    <w:p w14:paraId="59A56203" w14:textId="77777777" w:rsidR="0036051B" w:rsidRPr="0065268B" w:rsidRDefault="006D780F">
      <w:pPr>
        <w:pStyle w:val="TOC1"/>
        <w:rPr>
          <w:rFonts w:ascii="Calibri" w:hAnsi="Calibri" w:cs="Arial"/>
          <w:b w:val="0"/>
          <w:bCs w:val="0"/>
          <w:noProof/>
          <w:sz w:val="22"/>
          <w:szCs w:val="22"/>
          <w:rtl/>
        </w:rPr>
      </w:pPr>
      <w:r w:rsidRPr="00D05702">
        <w:rPr>
          <w:rtl/>
        </w:rPr>
        <w:fldChar w:fldCharType="begin"/>
      </w:r>
      <w:r w:rsidRPr="00D05702">
        <w:rPr>
          <w:rtl/>
        </w:rPr>
        <w:instrText xml:space="preserve"> </w:instrText>
      </w:r>
      <w:r w:rsidRPr="00D05702">
        <w:instrText>TOC</w:instrText>
      </w:r>
      <w:r w:rsidRPr="00D05702">
        <w:rPr>
          <w:rtl/>
        </w:rPr>
        <w:instrText xml:space="preserve"> \</w:instrText>
      </w:r>
      <w:r w:rsidRPr="00D05702">
        <w:instrText>o "1-4" \h \z \u</w:instrText>
      </w:r>
      <w:r w:rsidRPr="00D05702">
        <w:rPr>
          <w:rtl/>
        </w:rPr>
        <w:instrText xml:space="preserve"> </w:instrText>
      </w:r>
      <w:r w:rsidRPr="00D05702">
        <w:rPr>
          <w:rtl/>
        </w:rPr>
        <w:fldChar w:fldCharType="separate"/>
      </w:r>
      <w:hyperlink w:anchor="_Toc28770794" w:history="1">
        <w:r w:rsidR="0036051B" w:rsidRPr="001C318D">
          <w:rPr>
            <w:rStyle w:val="Hyperlink"/>
            <w:rFonts w:hint="eastAsia"/>
            <w:noProof/>
            <w:rtl/>
          </w:rPr>
          <w:t>چكيده</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Toc28770794 \h</w:instrText>
        </w:r>
        <w:r w:rsidR="0036051B">
          <w:rPr>
            <w:noProof/>
            <w:webHidden/>
            <w:rtl/>
          </w:rPr>
          <w:instrText xml:space="preserve"> </w:instrText>
        </w:r>
        <w:r w:rsidR="0036051B">
          <w:rPr>
            <w:noProof/>
            <w:webHidden/>
            <w:rtl/>
          </w:rPr>
        </w:r>
        <w:r w:rsidR="0036051B">
          <w:rPr>
            <w:noProof/>
            <w:webHidden/>
            <w:rtl/>
          </w:rPr>
          <w:fldChar w:fldCharType="separate"/>
        </w:r>
        <w:r w:rsidR="00613634">
          <w:rPr>
            <w:rFonts w:hint="eastAsia"/>
            <w:noProof/>
            <w:webHidden/>
            <w:rtl/>
          </w:rPr>
          <w:t>‌أ</w:t>
        </w:r>
        <w:r w:rsidR="0036051B">
          <w:rPr>
            <w:noProof/>
            <w:webHidden/>
            <w:rtl/>
          </w:rPr>
          <w:fldChar w:fldCharType="end"/>
        </w:r>
      </w:hyperlink>
    </w:p>
    <w:p w14:paraId="38AE0008" w14:textId="77777777" w:rsidR="0036051B" w:rsidRPr="0065268B" w:rsidRDefault="00F30C95" w:rsidP="00B76AAE">
      <w:pPr>
        <w:pStyle w:val="TOC1"/>
        <w:rPr>
          <w:rFonts w:ascii="Calibri" w:hAnsi="Calibri" w:cs="Arial"/>
          <w:b w:val="0"/>
          <w:bCs w:val="0"/>
          <w:noProof/>
          <w:sz w:val="22"/>
          <w:szCs w:val="22"/>
          <w:rtl/>
        </w:rPr>
      </w:pPr>
      <w:hyperlink w:anchor="_Toc28770795"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اول</w:t>
        </w:r>
        <w:r w:rsidR="0036051B" w:rsidRPr="001C318D">
          <w:rPr>
            <w:rStyle w:val="Hyperlink"/>
            <w:noProof/>
            <w:rtl/>
          </w:rPr>
          <w:t xml:space="preserve">  </w:t>
        </w:r>
        <w:r w:rsidR="0036051B" w:rsidRPr="001C318D">
          <w:rPr>
            <w:rStyle w:val="Hyperlink"/>
            <w:rFonts w:hint="eastAsia"/>
            <w:noProof/>
            <w:rtl/>
          </w:rPr>
          <w:t>مقدمه</w:t>
        </w:r>
        <w:r w:rsidR="0036051B" w:rsidRPr="001C318D">
          <w:rPr>
            <w:rStyle w:val="Hyperlink"/>
            <w:noProof/>
            <w:rtl/>
          </w:rPr>
          <w:t xml:space="preserve"> (</w:t>
        </w:r>
        <w:r w:rsidR="0036051B" w:rsidRPr="001C318D">
          <w:rPr>
            <w:rStyle w:val="Hyperlink"/>
            <w:rFonts w:hint="eastAsia"/>
            <w:noProof/>
            <w:rtl/>
          </w:rPr>
          <w:t>دستور</w:t>
        </w:r>
        <w:r w:rsidR="0036051B" w:rsidRPr="001C318D">
          <w:rPr>
            <w:rStyle w:val="Hyperlink"/>
            <w:noProof/>
            <w:rtl/>
          </w:rPr>
          <w:t xml:space="preserve"> </w:t>
        </w:r>
        <w:r w:rsidR="0036051B" w:rsidRPr="001C318D">
          <w:rPr>
            <w:rStyle w:val="Hyperlink"/>
            <w:rFonts w:hint="eastAsia"/>
            <w:noProof/>
            <w:rtl/>
          </w:rPr>
          <w:t>العمل</w:t>
        </w:r>
        <w:r w:rsidR="0036051B" w:rsidRPr="001C318D">
          <w:rPr>
            <w:rStyle w:val="Hyperlink"/>
            <w:noProof/>
            <w:rtl/>
          </w:rPr>
          <w:t>)</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Toc28770795 \h</w:instrText>
        </w:r>
        <w:r w:rsidR="0036051B">
          <w:rPr>
            <w:noProof/>
            <w:webHidden/>
            <w:rtl/>
          </w:rPr>
          <w:instrText xml:space="preserve"> </w:instrText>
        </w:r>
        <w:r w:rsidR="0036051B">
          <w:rPr>
            <w:noProof/>
            <w:webHidden/>
            <w:rtl/>
          </w:rPr>
        </w:r>
        <w:r w:rsidR="0036051B">
          <w:rPr>
            <w:noProof/>
            <w:webHidden/>
            <w:rtl/>
          </w:rPr>
          <w:fldChar w:fldCharType="separate"/>
        </w:r>
        <w:r w:rsidR="00613634">
          <w:rPr>
            <w:noProof/>
            <w:webHidden/>
            <w:rtl/>
          </w:rPr>
          <w:t>1</w:t>
        </w:r>
        <w:r w:rsidR="0036051B">
          <w:rPr>
            <w:noProof/>
            <w:webHidden/>
            <w:rtl/>
          </w:rPr>
          <w:fldChar w:fldCharType="end"/>
        </w:r>
      </w:hyperlink>
    </w:p>
    <w:p w14:paraId="0643FED0" w14:textId="77777777" w:rsidR="0036051B" w:rsidRPr="0065268B" w:rsidRDefault="00F30C95">
      <w:pPr>
        <w:pStyle w:val="TOC1"/>
        <w:rPr>
          <w:rFonts w:ascii="Calibri" w:hAnsi="Calibri" w:cs="Arial"/>
          <w:b w:val="0"/>
          <w:bCs w:val="0"/>
          <w:noProof/>
          <w:sz w:val="22"/>
          <w:szCs w:val="22"/>
          <w:rtl/>
        </w:rPr>
      </w:pPr>
      <w:hyperlink w:anchor="_Toc28770796"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دوم</w:t>
        </w:r>
        <w:r w:rsidR="0036051B" w:rsidRPr="001C318D">
          <w:rPr>
            <w:rStyle w:val="Hyperlink"/>
            <w:noProof/>
            <w:rtl/>
          </w:rPr>
          <w:t xml:space="preserve"> </w:t>
        </w:r>
        <w:r w:rsidR="0036051B" w:rsidRPr="001C318D">
          <w:rPr>
            <w:rStyle w:val="Hyperlink"/>
            <w:rFonts w:hint="eastAsia"/>
            <w:noProof/>
            <w:rtl/>
          </w:rPr>
          <w:t>مشخصات</w:t>
        </w:r>
        <w:r w:rsidR="0036051B" w:rsidRPr="001C318D">
          <w:rPr>
            <w:rStyle w:val="Hyperlink"/>
            <w:noProof/>
            <w:rtl/>
          </w:rPr>
          <w:t xml:space="preserve"> </w:t>
        </w:r>
        <w:r w:rsidR="0036051B" w:rsidRPr="001C318D">
          <w:rPr>
            <w:rStyle w:val="Hyperlink"/>
            <w:rFonts w:hint="cs"/>
            <w:noProof/>
            <w:rtl/>
          </w:rPr>
          <w:t>ی</w:t>
        </w:r>
        <w:r w:rsidR="0036051B" w:rsidRPr="001C318D">
          <w:rPr>
            <w:rStyle w:val="Hyperlink"/>
            <w:rFonts w:hint="eastAsia"/>
            <w:noProof/>
            <w:rtl/>
          </w:rPr>
          <w:t>ک</w:t>
        </w:r>
        <w:r w:rsidR="0036051B" w:rsidRPr="001C318D">
          <w:rPr>
            <w:rStyle w:val="Hyperlink"/>
            <w:noProof/>
            <w:rtl/>
          </w:rPr>
          <w:t xml:space="preserve"> </w:t>
        </w:r>
        <w:r w:rsidR="0036051B" w:rsidRPr="001C318D">
          <w:rPr>
            <w:rStyle w:val="Hyperlink"/>
            <w:rFonts w:hint="eastAsia"/>
            <w:noProof/>
            <w:rtl/>
          </w:rPr>
          <w:t>پا</w:t>
        </w:r>
        <w:r w:rsidR="0036051B" w:rsidRPr="001C318D">
          <w:rPr>
            <w:rStyle w:val="Hyperlink"/>
            <w:rFonts w:hint="cs"/>
            <w:noProof/>
            <w:rtl/>
          </w:rPr>
          <w:t>ی</w:t>
        </w:r>
        <w:r w:rsidR="0036051B" w:rsidRPr="001C318D">
          <w:rPr>
            <w:rStyle w:val="Hyperlink"/>
            <w:rFonts w:hint="eastAsia"/>
            <w:noProof/>
            <w:rtl/>
          </w:rPr>
          <w:t>ان</w:t>
        </w:r>
        <w:r w:rsidR="0036051B" w:rsidRPr="001C318D">
          <w:rPr>
            <w:rStyle w:val="Hyperlink"/>
            <w:noProof/>
            <w:rtl/>
          </w:rPr>
          <w:t xml:space="preserve"> </w:t>
        </w:r>
        <w:r w:rsidR="0036051B" w:rsidRPr="001C318D">
          <w:rPr>
            <w:rStyle w:val="Hyperlink"/>
            <w:rFonts w:hint="eastAsia"/>
            <w:noProof/>
            <w:rtl/>
          </w:rPr>
          <w:t>نامه</w:t>
        </w:r>
        <w:r w:rsidR="0036051B" w:rsidRPr="001C318D">
          <w:rPr>
            <w:rStyle w:val="Hyperlink"/>
            <w:noProof/>
            <w:rtl/>
          </w:rPr>
          <w:t xml:space="preserve"> </w:t>
        </w:r>
        <w:r w:rsidR="0036051B" w:rsidRPr="001C318D">
          <w:rPr>
            <w:rStyle w:val="Hyperlink"/>
            <w:rFonts w:hint="eastAsia"/>
            <w:noProof/>
            <w:rtl/>
          </w:rPr>
          <w:t>و</w:t>
        </w:r>
        <w:r w:rsidR="0036051B" w:rsidRPr="001C318D">
          <w:rPr>
            <w:rStyle w:val="Hyperlink"/>
            <w:noProof/>
            <w:rtl/>
          </w:rPr>
          <w:t xml:space="preserve"> </w:t>
        </w:r>
        <w:r w:rsidR="0036051B" w:rsidRPr="001C318D">
          <w:rPr>
            <w:rStyle w:val="Hyperlink"/>
            <w:rFonts w:hint="eastAsia"/>
            <w:noProof/>
            <w:rtl/>
          </w:rPr>
          <w:t>گزارش</w:t>
        </w:r>
        <w:r w:rsidR="0036051B" w:rsidRPr="001C318D">
          <w:rPr>
            <w:rStyle w:val="Hyperlink"/>
            <w:noProof/>
            <w:rtl/>
          </w:rPr>
          <w:t xml:space="preserve"> </w:t>
        </w:r>
        <w:r w:rsidR="0036051B" w:rsidRPr="001C318D">
          <w:rPr>
            <w:rStyle w:val="Hyperlink"/>
            <w:rFonts w:hint="eastAsia"/>
            <w:noProof/>
            <w:rtl/>
          </w:rPr>
          <w:t>علم</w:t>
        </w:r>
        <w:r w:rsidR="0036051B" w:rsidRPr="001C318D">
          <w:rPr>
            <w:rStyle w:val="Hyperlink"/>
            <w:rFonts w:hint="cs"/>
            <w:noProof/>
            <w:rtl/>
          </w:rPr>
          <w:t>ی</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Toc28770796 \h</w:instrText>
        </w:r>
        <w:r w:rsidR="0036051B">
          <w:rPr>
            <w:noProof/>
            <w:webHidden/>
            <w:rtl/>
          </w:rPr>
          <w:instrText xml:space="preserve"> </w:instrText>
        </w:r>
        <w:r w:rsidR="0036051B">
          <w:rPr>
            <w:noProof/>
            <w:webHidden/>
            <w:rtl/>
          </w:rPr>
        </w:r>
        <w:r w:rsidR="0036051B">
          <w:rPr>
            <w:noProof/>
            <w:webHidden/>
            <w:rtl/>
          </w:rPr>
          <w:fldChar w:fldCharType="separate"/>
        </w:r>
        <w:r w:rsidR="00613634">
          <w:rPr>
            <w:noProof/>
            <w:webHidden/>
            <w:rtl/>
          </w:rPr>
          <w:t>11</w:t>
        </w:r>
        <w:r w:rsidR="0036051B">
          <w:rPr>
            <w:noProof/>
            <w:webHidden/>
            <w:rtl/>
          </w:rPr>
          <w:fldChar w:fldCharType="end"/>
        </w:r>
      </w:hyperlink>
    </w:p>
    <w:p w14:paraId="7993251C" w14:textId="77777777" w:rsidR="0036051B" w:rsidRPr="0065268B" w:rsidRDefault="00F30C95">
      <w:pPr>
        <w:pStyle w:val="TOC2"/>
        <w:rPr>
          <w:rFonts w:ascii="Calibri" w:hAnsi="Calibri" w:cs="Arial"/>
          <w:sz w:val="22"/>
          <w:szCs w:val="22"/>
          <w:rtl/>
          <w:lang w:bidi="ar-SA"/>
        </w:rPr>
      </w:pPr>
      <w:hyperlink w:anchor="_Toc28770798" w:history="1">
        <w:r w:rsidR="0036051B" w:rsidRPr="001C318D">
          <w:rPr>
            <w:rStyle w:val="Hyperlink"/>
            <w:rtl/>
          </w:rPr>
          <w:t>2-1-</w:t>
        </w:r>
        <w:r w:rsidR="0036051B" w:rsidRPr="0065268B">
          <w:rPr>
            <w:rFonts w:ascii="Calibri" w:hAnsi="Calibri" w:cs="Arial"/>
            <w:sz w:val="22"/>
            <w:szCs w:val="22"/>
            <w:rtl/>
            <w:lang w:bidi="ar-SA"/>
          </w:rPr>
          <w:tab/>
        </w:r>
        <w:r w:rsidR="0036051B" w:rsidRPr="001C318D">
          <w:rPr>
            <w:rStyle w:val="Hyperlink"/>
            <w:rFonts w:hint="eastAsia"/>
            <w:rtl/>
          </w:rPr>
          <w:t>برخوردار</w:t>
        </w:r>
        <w:r w:rsidR="0036051B" w:rsidRPr="001C318D">
          <w:rPr>
            <w:rStyle w:val="Hyperlink"/>
            <w:rFonts w:hint="cs"/>
            <w:rtl/>
          </w:rPr>
          <w:t>ی</w:t>
        </w:r>
        <w:r w:rsidR="0036051B" w:rsidRPr="001C318D">
          <w:rPr>
            <w:rStyle w:val="Hyperlink"/>
            <w:rtl/>
          </w:rPr>
          <w:t xml:space="preserve"> </w:t>
        </w:r>
        <w:r w:rsidR="0036051B" w:rsidRPr="001C318D">
          <w:rPr>
            <w:rStyle w:val="Hyperlink"/>
            <w:rFonts w:hint="eastAsia"/>
            <w:rtl/>
          </w:rPr>
          <w:t>از</w:t>
        </w:r>
        <w:r w:rsidR="0036051B" w:rsidRPr="001C318D">
          <w:rPr>
            <w:rStyle w:val="Hyperlink"/>
            <w:rtl/>
          </w:rPr>
          <w:t xml:space="preserve"> </w:t>
        </w:r>
        <w:r w:rsidR="0036051B" w:rsidRPr="001C318D">
          <w:rPr>
            <w:rStyle w:val="Hyperlink"/>
            <w:rFonts w:hint="eastAsia"/>
            <w:rtl/>
          </w:rPr>
          <w:t>غنا</w:t>
        </w:r>
        <w:r w:rsidR="0036051B" w:rsidRPr="001C318D">
          <w:rPr>
            <w:rStyle w:val="Hyperlink"/>
            <w:rFonts w:hint="cs"/>
            <w:rtl/>
          </w:rPr>
          <w:t>ی</w:t>
        </w:r>
        <w:r w:rsidR="0036051B" w:rsidRPr="001C318D">
          <w:rPr>
            <w:rStyle w:val="Hyperlink"/>
            <w:rtl/>
          </w:rPr>
          <w:t xml:space="preserve"> </w:t>
        </w:r>
        <w:r w:rsidR="0036051B" w:rsidRPr="001C318D">
          <w:rPr>
            <w:rStyle w:val="Hyperlink"/>
            <w:rFonts w:hint="eastAsia"/>
            <w:rtl/>
          </w:rPr>
          <w:t>علم</w:t>
        </w:r>
        <w:r w:rsidR="0036051B" w:rsidRPr="001C318D">
          <w:rPr>
            <w:rStyle w:val="Hyperlink"/>
            <w:rFonts w:hint="cs"/>
            <w:rtl/>
          </w:rPr>
          <w:t>ی</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Toc28770798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12</w:t>
        </w:r>
        <w:r w:rsidR="0036051B">
          <w:rPr>
            <w:webHidden/>
            <w:rtl/>
          </w:rPr>
          <w:fldChar w:fldCharType="end"/>
        </w:r>
      </w:hyperlink>
    </w:p>
    <w:p w14:paraId="1D03A22E" w14:textId="77777777" w:rsidR="0036051B" w:rsidRPr="0065268B" w:rsidRDefault="00F30C95">
      <w:pPr>
        <w:pStyle w:val="TOC2"/>
        <w:rPr>
          <w:rFonts w:ascii="Calibri" w:hAnsi="Calibri" w:cs="Arial"/>
          <w:sz w:val="22"/>
          <w:szCs w:val="22"/>
          <w:rtl/>
          <w:lang w:bidi="ar-SA"/>
        </w:rPr>
      </w:pPr>
      <w:hyperlink w:anchor="_Toc28770799" w:history="1">
        <w:r w:rsidR="0036051B" w:rsidRPr="001C318D">
          <w:rPr>
            <w:rStyle w:val="Hyperlink"/>
            <w:rtl/>
          </w:rPr>
          <w:t>2-2-</w:t>
        </w:r>
        <w:r w:rsidR="0036051B" w:rsidRPr="0065268B">
          <w:rPr>
            <w:rFonts w:ascii="Calibri" w:hAnsi="Calibri" w:cs="Arial"/>
            <w:sz w:val="22"/>
            <w:szCs w:val="22"/>
            <w:rtl/>
            <w:lang w:bidi="ar-SA"/>
          </w:rPr>
          <w:tab/>
        </w:r>
        <w:r w:rsidR="0036051B" w:rsidRPr="001C318D">
          <w:rPr>
            <w:rStyle w:val="Hyperlink"/>
            <w:rFonts w:hint="eastAsia"/>
            <w:rtl/>
          </w:rPr>
          <w:t>ارجاع</w:t>
        </w:r>
        <w:r w:rsidR="0036051B" w:rsidRPr="001C318D">
          <w:rPr>
            <w:rStyle w:val="Hyperlink"/>
            <w:rtl/>
          </w:rPr>
          <w:t xml:space="preserve"> </w:t>
        </w:r>
        <w:r w:rsidR="0036051B" w:rsidRPr="001C318D">
          <w:rPr>
            <w:rStyle w:val="Hyperlink"/>
            <w:rFonts w:hint="eastAsia"/>
            <w:rtl/>
          </w:rPr>
          <w:t>به‌موقع</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صح</w:t>
        </w:r>
        <w:r w:rsidR="0036051B" w:rsidRPr="001C318D">
          <w:rPr>
            <w:rStyle w:val="Hyperlink"/>
            <w:rFonts w:hint="cs"/>
            <w:rtl/>
          </w:rPr>
          <w:t>ی</w:t>
        </w:r>
        <w:r w:rsidR="0036051B" w:rsidRPr="001C318D">
          <w:rPr>
            <w:rStyle w:val="Hyperlink"/>
            <w:rFonts w:hint="eastAsia"/>
            <w:rtl/>
          </w:rPr>
          <w:t>ح</w:t>
        </w:r>
        <w:r w:rsidR="0036051B" w:rsidRPr="001C318D">
          <w:rPr>
            <w:rStyle w:val="Hyperlink"/>
            <w:rtl/>
          </w:rPr>
          <w:t xml:space="preserve"> </w:t>
        </w:r>
        <w:r w:rsidR="0036051B" w:rsidRPr="001C318D">
          <w:rPr>
            <w:rStyle w:val="Hyperlink"/>
            <w:rFonts w:hint="eastAsia"/>
            <w:rtl/>
          </w:rPr>
          <w:t>به</w:t>
        </w:r>
        <w:r w:rsidR="0036051B" w:rsidRPr="001C318D">
          <w:rPr>
            <w:rStyle w:val="Hyperlink"/>
            <w:rtl/>
          </w:rPr>
          <w:t xml:space="preserve"> </w:t>
        </w:r>
        <w:r w:rsidR="0036051B" w:rsidRPr="001C318D">
          <w:rPr>
            <w:rStyle w:val="Hyperlink"/>
            <w:rFonts w:hint="eastAsia"/>
            <w:rtl/>
          </w:rPr>
          <w:t>منابع</w:t>
        </w:r>
        <w:r w:rsidR="0036051B" w:rsidRPr="001C318D">
          <w:rPr>
            <w:rStyle w:val="Hyperlink"/>
            <w:rtl/>
          </w:rPr>
          <w:t xml:space="preserve"> </w:t>
        </w:r>
        <w:r w:rsidR="0036051B" w:rsidRPr="001C318D">
          <w:rPr>
            <w:rStyle w:val="Hyperlink"/>
            <w:rFonts w:hint="eastAsia"/>
            <w:rtl/>
          </w:rPr>
          <w:t>د</w:t>
        </w:r>
        <w:r w:rsidR="0036051B" w:rsidRPr="001C318D">
          <w:rPr>
            <w:rStyle w:val="Hyperlink"/>
            <w:rFonts w:hint="cs"/>
            <w:rtl/>
          </w:rPr>
          <w:t>ی</w:t>
        </w:r>
        <w:r w:rsidR="0036051B" w:rsidRPr="001C318D">
          <w:rPr>
            <w:rStyle w:val="Hyperlink"/>
            <w:rFonts w:hint="eastAsia"/>
            <w:rtl/>
          </w:rPr>
          <w:t>گر</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Toc28770799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12</w:t>
        </w:r>
        <w:r w:rsidR="0036051B">
          <w:rPr>
            <w:webHidden/>
            <w:rtl/>
          </w:rPr>
          <w:fldChar w:fldCharType="end"/>
        </w:r>
      </w:hyperlink>
    </w:p>
    <w:p w14:paraId="2F716DB1" w14:textId="77777777" w:rsidR="0036051B" w:rsidRPr="0065268B" w:rsidRDefault="00F30C95">
      <w:pPr>
        <w:pStyle w:val="TOC2"/>
        <w:rPr>
          <w:rFonts w:ascii="Calibri" w:hAnsi="Calibri" w:cs="Arial"/>
          <w:sz w:val="22"/>
          <w:szCs w:val="22"/>
          <w:rtl/>
          <w:lang w:bidi="ar-SA"/>
        </w:rPr>
      </w:pPr>
      <w:hyperlink w:anchor="_Toc28770800" w:history="1">
        <w:r w:rsidR="0036051B" w:rsidRPr="001C318D">
          <w:rPr>
            <w:rStyle w:val="Hyperlink"/>
            <w:rtl/>
          </w:rPr>
          <w:t>2-3-</w:t>
        </w:r>
        <w:r w:rsidR="0036051B" w:rsidRPr="0065268B">
          <w:rPr>
            <w:rFonts w:ascii="Calibri" w:hAnsi="Calibri" w:cs="Arial"/>
            <w:sz w:val="22"/>
            <w:szCs w:val="22"/>
            <w:rtl/>
            <w:lang w:bidi="ar-SA"/>
          </w:rPr>
          <w:tab/>
        </w:r>
        <w:r w:rsidR="0036051B" w:rsidRPr="001C318D">
          <w:rPr>
            <w:rStyle w:val="Hyperlink"/>
            <w:rFonts w:hint="eastAsia"/>
            <w:rtl/>
          </w:rPr>
          <w:t>ساده‌نو</w:t>
        </w:r>
        <w:r w:rsidR="0036051B" w:rsidRPr="001C318D">
          <w:rPr>
            <w:rStyle w:val="Hyperlink"/>
            <w:rFonts w:hint="cs"/>
            <w:rtl/>
          </w:rPr>
          <w:t>ی</w:t>
        </w:r>
        <w:r w:rsidR="0036051B" w:rsidRPr="001C318D">
          <w:rPr>
            <w:rStyle w:val="Hyperlink"/>
            <w:rFonts w:hint="eastAsia"/>
            <w:rtl/>
          </w:rPr>
          <w:t>س</w:t>
        </w:r>
        <w:r w:rsidR="0036051B" w:rsidRPr="001C318D">
          <w:rPr>
            <w:rStyle w:val="Hyperlink"/>
            <w:rFonts w:hint="cs"/>
            <w:rtl/>
          </w:rPr>
          <w:t>ی</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Toc28770800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12</w:t>
        </w:r>
        <w:r w:rsidR="0036051B">
          <w:rPr>
            <w:webHidden/>
            <w:rtl/>
          </w:rPr>
          <w:fldChar w:fldCharType="end"/>
        </w:r>
      </w:hyperlink>
    </w:p>
    <w:p w14:paraId="2D89F4DF" w14:textId="77777777" w:rsidR="0036051B" w:rsidRPr="0065268B" w:rsidRDefault="00F30C95">
      <w:pPr>
        <w:pStyle w:val="TOC3"/>
        <w:rPr>
          <w:rFonts w:ascii="Calibri" w:hAnsi="Calibri" w:cs="Arial"/>
          <w:szCs w:val="22"/>
          <w:rtl/>
          <w:lang w:bidi="ar-SA"/>
        </w:rPr>
      </w:pPr>
      <w:hyperlink w:anchor="_Toc28770801" w:history="1">
        <w:r w:rsidR="0036051B" w:rsidRPr="001C318D">
          <w:rPr>
            <w:rStyle w:val="Hyperlink"/>
            <w:rtl/>
          </w:rPr>
          <w:t>2-3-1-</w:t>
        </w:r>
        <w:r w:rsidR="0036051B" w:rsidRPr="0065268B">
          <w:rPr>
            <w:rFonts w:ascii="Calibri" w:hAnsi="Calibri" w:cs="Arial"/>
            <w:szCs w:val="22"/>
            <w:rtl/>
            <w:lang w:bidi="ar-SA"/>
          </w:rPr>
          <w:tab/>
        </w:r>
        <w:r w:rsidR="0036051B" w:rsidRPr="001C318D">
          <w:rPr>
            <w:rStyle w:val="Hyperlink"/>
            <w:rFonts w:hint="eastAsia"/>
            <w:rtl/>
          </w:rPr>
          <w:t>وحدت</w:t>
        </w:r>
        <w:r w:rsidR="0036051B" w:rsidRPr="001C318D">
          <w:rPr>
            <w:rStyle w:val="Hyperlink"/>
            <w:rtl/>
          </w:rPr>
          <w:t xml:space="preserve"> </w:t>
        </w:r>
        <w:r w:rsidR="0036051B" w:rsidRPr="001C318D">
          <w:rPr>
            <w:rStyle w:val="Hyperlink"/>
            <w:rFonts w:hint="eastAsia"/>
            <w:rtl/>
          </w:rPr>
          <w:t>موضوع</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Toc28770801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13</w:t>
        </w:r>
        <w:r w:rsidR="0036051B">
          <w:rPr>
            <w:webHidden/>
            <w:rtl/>
          </w:rPr>
          <w:fldChar w:fldCharType="end"/>
        </w:r>
      </w:hyperlink>
    </w:p>
    <w:p w14:paraId="2083D320" w14:textId="77777777" w:rsidR="0036051B" w:rsidRPr="0065268B" w:rsidRDefault="00F30C95">
      <w:pPr>
        <w:pStyle w:val="TOC3"/>
        <w:rPr>
          <w:rFonts w:ascii="Calibri" w:hAnsi="Calibri" w:cs="Arial"/>
          <w:szCs w:val="22"/>
          <w:rtl/>
          <w:lang w:bidi="ar-SA"/>
        </w:rPr>
      </w:pPr>
      <w:hyperlink w:anchor="_Toc28770802" w:history="1">
        <w:r w:rsidR="0036051B" w:rsidRPr="001C318D">
          <w:rPr>
            <w:rStyle w:val="Hyperlink"/>
            <w:rtl/>
          </w:rPr>
          <w:t>2-3-2-</w:t>
        </w:r>
        <w:r w:rsidR="0036051B" w:rsidRPr="0065268B">
          <w:rPr>
            <w:rFonts w:ascii="Calibri" w:hAnsi="Calibri" w:cs="Arial"/>
            <w:szCs w:val="22"/>
            <w:rtl/>
            <w:lang w:bidi="ar-SA"/>
          </w:rPr>
          <w:tab/>
        </w:r>
        <w:r w:rsidR="0036051B" w:rsidRPr="001C318D">
          <w:rPr>
            <w:rStyle w:val="Hyperlink"/>
            <w:rFonts w:hint="eastAsia"/>
            <w:rtl/>
          </w:rPr>
          <w:t>اختصار</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Toc28770802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13</w:t>
        </w:r>
        <w:r w:rsidR="0036051B">
          <w:rPr>
            <w:webHidden/>
            <w:rtl/>
          </w:rPr>
          <w:fldChar w:fldCharType="end"/>
        </w:r>
      </w:hyperlink>
    </w:p>
    <w:p w14:paraId="7C472A5E" w14:textId="77777777" w:rsidR="0036051B" w:rsidRPr="0065268B" w:rsidRDefault="00F30C95">
      <w:pPr>
        <w:pStyle w:val="TOC3"/>
        <w:rPr>
          <w:rFonts w:ascii="Calibri" w:hAnsi="Calibri" w:cs="Arial"/>
          <w:szCs w:val="22"/>
          <w:rtl/>
          <w:lang w:bidi="ar-SA"/>
        </w:rPr>
      </w:pPr>
      <w:hyperlink w:anchor="_Toc28770803" w:history="1">
        <w:r w:rsidR="0036051B" w:rsidRPr="001C318D">
          <w:rPr>
            <w:rStyle w:val="Hyperlink"/>
            <w:rtl/>
          </w:rPr>
          <w:t>2-3-3-</w:t>
        </w:r>
        <w:r w:rsidR="0036051B" w:rsidRPr="0065268B">
          <w:rPr>
            <w:rFonts w:ascii="Calibri" w:hAnsi="Calibri" w:cs="Arial"/>
            <w:szCs w:val="22"/>
            <w:rtl/>
            <w:lang w:bidi="ar-SA"/>
          </w:rPr>
          <w:tab/>
        </w:r>
        <w:r w:rsidR="0036051B" w:rsidRPr="001C318D">
          <w:rPr>
            <w:rStyle w:val="Hyperlink"/>
            <w:rFonts w:hint="eastAsia"/>
            <w:rtl/>
          </w:rPr>
          <w:t>رعا</w:t>
        </w:r>
        <w:r w:rsidR="0036051B" w:rsidRPr="001C318D">
          <w:rPr>
            <w:rStyle w:val="Hyperlink"/>
            <w:rFonts w:hint="cs"/>
            <w:rtl/>
          </w:rPr>
          <w:t>ی</w:t>
        </w:r>
        <w:r w:rsidR="0036051B" w:rsidRPr="001C318D">
          <w:rPr>
            <w:rStyle w:val="Hyperlink"/>
            <w:rFonts w:hint="eastAsia"/>
            <w:rtl/>
          </w:rPr>
          <w:t>ت</w:t>
        </w:r>
        <w:r w:rsidR="0036051B" w:rsidRPr="001C318D">
          <w:rPr>
            <w:rStyle w:val="Hyperlink"/>
            <w:rtl/>
          </w:rPr>
          <w:t xml:space="preserve"> </w:t>
        </w:r>
        <w:r w:rsidR="0036051B" w:rsidRPr="001C318D">
          <w:rPr>
            <w:rStyle w:val="Hyperlink"/>
            <w:rFonts w:hint="eastAsia"/>
            <w:rtl/>
          </w:rPr>
          <w:t>نكات</w:t>
        </w:r>
        <w:r w:rsidR="0036051B" w:rsidRPr="001C318D">
          <w:rPr>
            <w:rStyle w:val="Hyperlink"/>
            <w:rtl/>
          </w:rPr>
          <w:t xml:space="preserve"> </w:t>
        </w:r>
        <w:r w:rsidR="0036051B" w:rsidRPr="001C318D">
          <w:rPr>
            <w:rStyle w:val="Hyperlink"/>
            <w:rFonts w:hint="eastAsia"/>
            <w:rtl/>
          </w:rPr>
          <w:t>دستوري</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نشانه‌گذاري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Toc28770803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13</w:t>
        </w:r>
        <w:r w:rsidR="0036051B">
          <w:rPr>
            <w:webHidden/>
            <w:rtl/>
          </w:rPr>
          <w:fldChar w:fldCharType="end"/>
        </w:r>
      </w:hyperlink>
    </w:p>
    <w:p w14:paraId="51315DBF" w14:textId="77777777" w:rsidR="0036051B" w:rsidRPr="0065268B" w:rsidRDefault="00F30C95">
      <w:pPr>
        <w:pStyle w:val="TOC3"/>
        <w:rPr>
          <w:rFonts w:ascii="Calibri" w:hAnsi="Calibri" w:cs="Arial"/>
          <w:szCs w:val="22"/>
          <w:rtl/>
          <w:lang w:bidi="ar-SA"/>
        </w:rPr>
      </w:pPr>
      <w:hyperlink w:anchor="_Toc28770804" w:history="1">
        <w:r w:rsidR="0036051B" w:rsidRPr="001C318D">
          <w:rPr>
            <w:rStyle w:val="Hyperlink"/>
            <w:rtl/>
          </w:rPr>
          <w:t>2-3-4-</w:t>
        </w:r>
        <w:r w:rsidR="0036051B" w:rsidRPr="0065268B">
          <w:rPr>
            <w:rFonts w:ascii="Calibri" w:hAnsi="Calibri" w:cs="Arial"/>
            <w:szCs w:val="22"/>
            <w:rtl/>
            <w:lang w:bidi="ar-SA"/>
          </w:rPr>
          <w:tab/>
        </w:r>
        <w:r w:rsidR="0036051B" w:rsidRPr="001C318D">
          <w:rPr>
            <w:rStyle w:val="Hyperlink"/>
            <w:rFonts w:hint="eastAsia"/>
            <w:rtl/>
          </w:rPr>
          <w:t>توجه</w:t>
        </w:r>
        <w:r w:rsidR="0036051B" w:rsidRPr="001C318D">
          <w:rPr>
            <w:rStyle w:val="Hyperlink"/>
            <w:rtl/>
          </w:rPr>
          <w:t xml:space="preserve"> </w:t>
        </w:r>
        <w:r w:rsidR="0036051B" w:rsidRPr="001C318D">
          <w:rPr>
            <w:rStyle w:val="Hyperlink"/>
            <w:rFonts w:hint="eastAsia"/>
            <w:rtl/>
          </w:rPr>
          <w:t>به</w:t>
        </w:r>
        <w:r w:rsidR="0036051B" w:rsidRPr="001C318D">
          <w:rPr>
            <w:rStyle w:val="Hyperlink"/>
            <w:rtl/>
          </w:rPr>
          <w:t xml:space="preserve"> </w:t>
        </w:r>
        <w:r w:rsidR="0036051B" w:rsidRPr="001C318D">
          <w:rPr>
            <w:rStyle w:val="Hyperlink"/>
            <w:rFonts w:hint="eastAsia"/>
            <w:rtl/>
          </w:rPr>
          <w:t>معلومات</w:t>
        </w:r>
        <w:r w:rsidR="0036051B" w:rsidRPr="001C318D">
          <w:rPr>
            <w:rStyle w:val="Hyperlink"/>
            <w:rtl/>
          </w:rPr>
          <w:t xml:space="preserve"> </w:t>
        </w:r>
        <w:r w:rsidR="0036051B" w:rsidRPr="001C318D">
          <w:rPr>
            <w:rStyle w:val="Hyperlink"/>
            <w:rFonts w:hint="eastAsia"/>
            <w:rtl/>
          </w:rPr>
          <w:t>ذهن</w:t>
        </w:r>
        <w:r w:rsidR="0036051B" w:rsidRPr="001C318D">
          <w:rPr>
            <w:rStyle w:val="Hyperlink"/>
            <w:rFonts w:hint="cs"/>
            <w:rtl/>
          </w:rPr>
          <w:t>ی</w:t>
        </w:r>
        <w:r w:rsidR="0036051B" w:rsidRPr="001C318D">
          <w:rPr>
            <w:rStyle w:val="Hyperlink"/>
            <w:rtl/>
          </w:rPr>
          <w:t xml:space="preserve"> </w:t>
        </w:r>
        <w:r w:rsidR="0036051B" w:rsidRPr="001C318D">
          <w:rPr>
            <w:rStyle w:val="Hyperlink"/>
            <w:rFonts w:hint="eastAsia"/>
            <w:rtl/>
          </w:rPr>
          <w:t>مخاطب</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Toc28770804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14</w:t>
        </w:r>
        <w:r w:rsidR="0036051B">
          <w:rPr>
            <w:webHidden/>
            <w:rtl/>
          </w:rPr>
          <w:fldChar w:fldCharType="end"/>
        </w:r>
      </w:hyperlink>
    </w:p>
    <w:p w14:paraId="6DE63D21" w14:textId="77777777" w:rsidR="0036051B" w:rsidRPr="0065268B" w:rsidRDefault="00F30C95">
      <w:pPr>
        <w:pStyle w:val="TOC3"/>
        <w:rPr>
          <w:rFonts w:ascii="Calibri" w:hAnsi="Calibri" w:cs="Arial"/>
          <w:szCs w:val="22"/>
          <w:rtl/>
          <w:lang w:bidi="ar-SA"/>
        </w:rPr>
      </w:pPr>
      <w:hyperlink w:anchor="_Toc28770805" w:history="1">
        <w:r w:rsidR="0036051B" w:rsidRPr="001C318D">
          <w:rPr>
            <w:rStyle w:val="Hyperlink"/>
            <w:rtl/>
          </w:rPr>
          <w:t>2-3-5-</w:t>
        </w:r>
        <w:r w:rsidR="0036051B" w:rsidRPr="0065268B">
          <w:rPr>
            <w:rFonts w:ascii="Calibri" w:hAnsi="Calibri" w:cs="Arial"/>
            <w:szCs w:val="22"/>
            <w:rtl/>
            <w:lang w:bidi="ar-SA"/>
          </w:rPr>
          <w:tab/>
        </w:r>
        <w:r w:rsidR="0036051B" w:rsidRPr="001C318D">
          <w:rPr>
            <w:rStyle w:val="Hyperlink"/>
            <w:rFonts w:hint="eastAsia"/>
            <w:rtl/>
          </w:rPr>
          <w:t>رعا</w:t>
        </w:r>
        <w:r w:rsidR="0036051B" w:rsidRPr="001C318D">
          <w:rPr>
            <w:rStyle w:val="Hyperlink"/>
            <w:rFonts w:hint="cs"/>
            <w:rtl/>
          </w:rPr>
          <w:t>ی</w:t>
        </w:r>
        <w:r w:rsidR="0036051B" w:rsidRPr="001C318D">
          <w:rPr>
            <w:rStyle w:val="Hyperlink"/>
            <w:rFonts w:hint="eastAsia"/>
            <w:rtl/>
          </w:rPr>
          <w:t>ت</w:t>
        </w:r>
        <w:r w:rsidR="0036051B" w:rsidRPr="001C318D">
          <w:rPr>
            <w:rStyle w:val="Hyperlink"/>
            <w:rtl/>
          </w:rPr>
          <w:t xml:space="preserve"> </w:t>
        </w:r>
        <w:r w:rsidR="0036051B" w:rsidRPr="001C318D">
          <w:rPr>
            <w:rStyle w:val="Hyperlink"/>
            <w:rFonts w:hint="eastAsia"/>
            <w:rtl/>
          </w:rPr>
          <w:t>مراحل</w:t>
        </w:r>
        <w:r w:rsidR="0036051B" w:rsidRPr="001C318D">
          <w:rPr>
            <w:rStyle w:val="Hyperlink"/>
            <w:rtl/>
          </w:rPr>
          <w:t xml:space="preserve"> </w:t>
        </w:r>
        <w:r w:rsidR="0036051B" w:rsidRPr="001C318D">
          <w:rPr>
            <w:rStyle w:val="Hyperlink"/>
            <w:rFonts w:hint="eastAsia"/>
            <w:rtl/>
          </w:rPr>
          <w:t>اصول</w:t>
        </w:r>
        <w:r w:rsidR="0036051B" w:rsidRPr="001C318D">
          <w:rPr>
            <w:rStyle w:val="Hyperlink"/>
            <w:rFonts w:hint="cs"/>
            <w:rtl/>
          </w:rPr>
          <w:t>ی</w:t>
        </w:r>
        <w:r w:rsidR="0036051B" w:rsidRPr="001C318D">
          <w:rPr>
            <w:rStyle w:val="Hyperlink"/>
            <w:rtl/>
          </w:rPr>
          <w:t xml:space="preserve"> </w:t>
        </w:r>
        <w:r w:rsidR="0036051B" w:rsidRPr="001C318D">
          <w:rPr>
            <w:rStyle w:val="Hyperlink"/>
            <w:rFonts w:hint="eastAsia"/>
            <w:rtl/>
          </w:rPr>
          <w:t>نگارش</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Toc28770805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14</w:t>
        </w:r>
        <w:r w:rsidR="0036051B">
          <w:rPr>
            <w:webHidden/>
            <w:rtl/>
          </w:rPr>
          <w:fldChar w:fldCharType="end"/>
        </w:r>
      </w:hyperlink>
    </w:p>
    <w:p w14:paraId="34C4058A" w14:textId="77777777" w:rsidR="0036051B" w:rsidRPr="0065268B" w:rsidRDefault="00F30C95" w:rsidP="00B76AAE">
      <w:pPr>
        <w:pStyle w:val="TOC1"/>
        <w:rPr>
          <w:rFonts w:ascii="Calibri" w:hAnsi="Calibri" w:cs="Arial"/>
          <w:b w:val="0"/>
          <w:bCs w:val="0"/>
          <w:noProof/>
          <w:sz w:val="22"/>
          <w:szCs w:val="22"/>
          <w:rtl/>
        </w:rPr>
      </w:pPr>
      <w:hyperlink w:anchor="_Toc28770806"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سوم</w:t>
        </w:r>
        <w:r w:rsidR="0036051B" w:rsidRPr="001C318D">
          <w:rPr>
            <w:rStyle w:val="Hyperlink"/>
            <w:noProof/>
            <w:rtl/>
          </w:rPr>
          <w:t xml:space="preserve"> </w:t>
        </w:r>
        <w:r w:rsidR="0036051B" w:rsidRPr="001C318D">
          <w:rPr>
            <w:rStyle w:val="Hyperlink"/>
            <w:rFonts w:hint="eastAsia"/>
            <w:noProof/>
            <w:rtl/>
          </w:rPr>
          <w:t>نگارش</w:t>
        </w:r>
        <w:r w:rsidR="0036051B" w:rsidRPr="001C318D">
          <w:rPr>
            <w:rStyle w:val="Hyperlink"/>
            <w:noProof/>
            <w:rtl/>
          </w:rPr>
          <w:t xml:space="preserve"> </w:t>
        </w:r>
        <w:r w:rsidR="0036051B" w:rsidRPr="001C318D">
          <w:rPr>
            <w:rStyle w:val="Hyperlink"/>
            <w:rFonts w:hint="eastAsia"/>
            <w:noProof/>
            <w:rtl/>
          </w:rPr>
          <w:t>صحيح</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Toc28770806 \h</w:instrText>
        </w:r>
        <w:r w:rsidR="0036051B">
          <w:rPr>
            <w:noProof/>
            <w:webHidden/>
            <w:rtl/>
          </w:rPr>
          <w:instrText xml:space="preserve"> </w:instrText>
        </w:r>
        <w:r w:rsidR="0036051B">
          <w:rPr>
            <w:noProof/>
            <w:webHidden/>
            <w:rtl/>
          </w:rPr>
        </w:r>
        <w:r w:rsidR="0036051B">
          <w:rPr>
            <w:noProof/>
            <w:webHidden/>
            <w:rtl/>
          </w:rPr>
          <w:fldChar w:fldCharType="separate"/>
        </w:r>
        <w:r w:rsidR="00613634">
          <w:rPr>
            <w:noProof/>
            <w:webHidden/>
            <w:rtl/>
          </w:rPr>
          <w:t>15</w:t>
        </w:r>
        <w:r w:rsidR="0036051B">
          <w:rPr>
            <w:noProof/>
            <w:webHidden/>
            <w:rtl/>
          </w:rPr>
          <w:fldChar w:fldCharType="end"/>
        </w:r>
      </w:hyperlink>
    </w:p>
    <w:p w14:paraId="5F153DFF" w14:textId="77777777" w:rsidR="0036051B" w:rsidRPr="0065268B" w:rsidRDefault="00F30C95">
      <w:pPr>
        <w:pStyle w:val="TOC2"/>
        <w:rPr>
          <w:rFonts w:ascii="Calibri" w:hAnsi="Calibri" w:cs="Arial"/>
          <w:sz w:val="22"/>
          <w:szCs w:val="22"/>
          <w:rtl/>
          <w:lang w:bidi="ar-SA"/>
        </w:rPr>
      </w:pPr>
      <w:hyperlink w:anchor="_Toc28770807" w:history="1">
        <w:r w:rsidR="0036051B" w:rsidRPr="001C318D">
          <w:rPr>
            <w:rStyle w:val="Hyperlink"/>
            <w:rtl/>
          </w:rPr>
          <w:t>3-1-</w:t>
        </w:r>
        <w:r w:rsidR="0036051B" w:rsidRPr="0065268B">
          <w:rPr>
            <w:rFonts w:ascii="Calibri" w:hAnsi="Calibri" w:cs="Arial"/>
            <w:sz w:val="22"/>
            <w:szCs w:val="22"/>
            <w:rtl/>
            <w:lang w:bidi="ar-SA"/>
          </w:rPr>
          <w:tab/>
        </w:r>
        <w:r w:rsidR="0036051B" w:rsidRPr="001C318D">
          <w:rPr>
            <w:rStyle w:val="Hyperlink"/>
            <w:rFonts w:hint="eastAsia"/>
            <w:rtl/>
          </w:rPr>
          <w:t>فارسي‌نويسي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Toc28770807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16</w:t>
        </w:r>
        <w:r w:rsidR="0036051B">
          <w:rPr>
            <w:webHidden/>
            <w:rtl/>
          </w:rPr>
          <w:fldChar w:fldCharType="end"/>
        </w:r>
      </w:hyperlink>
    </w:p>
    <w:p w14:paraId="4CF848B0" w14:textId="77777777" w:rsidR="0036051B" w:rsidRPr="0065268B" w:rsidRDefault="00F30C95">
      <w:pPr>
        <w:pStyle w:val="TOC2"/>
        <w:rPr>
          <w:rFonts w:ascii="Calibri" w:hAnsi="Calibri" w:cs="Arial"/>
          <w:sz w:val="22"/>
          <w:szCs w:val="22"/>
          <w:rtl/>
          <w:lang w:bidi="ar-SA"/>
        </w:rPr>
      </w:pPr>
      <w:hyperlink w:anchor="_Toc28770808" w:history="1">
        <w:r w:rsidR="0036051B" w:rsidRPr="001C318D">
          <w:rPr>
            <w:rStyle w:val="Hyperlink"/>
            <w:rtl/>
          </w:rPr>
          <w:t>3-2-</w:t>
        </w:r>
        <w:r w:rsidR="0036051B" w:rsidRPr="0065268B">
          <w:rPr>
            <w:rFonts w:ascii="Calibri" w:hAnsi="Calibri" w:cs="Arial"/>
            <w:sz w:val="22"/>
            <w:szCs w:val="22"/>
            <w:rtl/>
            <w:lang w:bidi="ar-SA"/>
          </w:rPr>
          <w:tab/>
        </w:r>
        <w:r w:rsidR="0036051B" w:rsidRPr="001C318D">
          <w:rPr>
            <w:rStyle w:val="Hyperlink"/>
            <w:rFonts w:hint="eastAsia"/>
            <w:rtl/>
          </w:rPr>
          <w:t>رعا</w:t>
        </w:r>
        <w:r w:rsidR="0036051B" w:rsidRPr="001C318D">
          <w:rPr>
            <w:rStyle w:val="Hyperlink"/>
            <w:rFonts w:hint="cs"/>
            <w:rtl/>
          </w:rPr>
          <w:t>ی</w:t>
        </w:r>
        <w:r w:rsidR="0036051B" w:rsidRPr="001C318D">
          <w:rPr>
            <w:rStyle w:val="Hyperlink"/>
            <w:rFonts w:hint="eastAsia"/>
            <w:rtl/>
          </w:rPr>
          <w:t>ت</w:t>
        </w:r>
        <w:r w:rsidR="0036051B" w:rsidRPr="001C318D">
          <w:rPr>
            <w:rStyle w:val="Hyperlink"/>
            <w:rtl/>
          </w:rPr>
          <w:t xml:space="preserve"> </w:t>
        </w:r>
        <w:r w:rsidR="0036051B" w:rsidRPr="001C318D">
          <w:rPr>
            <w:rStyle w:val="Hyperlink"/>
            <w:rFonts w:hint="eastAsia"/>
            <w:rtl/>
          </w:rPr>
          <w:t>املاي</w:t>
        </w:r>
        <w:r w:rsidR="0036051B" w:rsidRPr="001C318D">
          <w:rPr>
            <w:rStyle w:val="Hyperlink"/>
            <w:rtl/>
          </w:rPr>
          <w:t xml:space="preserve"> </w:t>
        </w:r>
        <w:r w:rsidR="0036051B" w:rsidRPr="001C318D">
          <w:rPr>
            <w:rStyle w:val="Hyperlink"/>
            <w:rFonts w:hint="eastAsia"/>
            <w:rtl/>
          </w:rPr>
          <w:t>صحيح</w:t>
        </w:r>
        <w:r w:rsidR="0036051B" w:rsidRPr="001C318D">
          <w:rPr>
            <w:rStyle w:val="Hyperlink"/>
            <w:rtl/>
          </w:rPr>
          <w:t xml:space="preserve"> </w:t>
        </w:r>
        <w:r w:rsidR="0036051B" w:rsidRPr="001C318D">
          <w:rPr>
            <w:rStyle w:val="Hyperlink"/>
            <w:rFonts w:hint="eastAsia"/>
            <w:rtl/>
          </w:rPr>
          <w:t>فارسي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Toc28770808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17</w:t>
        </w:r>
        <w:r w:rsidR="0036051B">
          <w:rPr>
            <w:webHidden/>
            <w:rtl/>
          </w:rPr>
          <w:fldChar w:fldCharType="end"/>
        </w:r>
      </w:hyperlink>
    </w:p>
    <w:p w14:paraId="6C0954BD" w14:textId="77777777" w:rsidR="0036051B" w:rsidRPr="0065268B" w:rsidRDefault="00F30C95">
      <w:pPr>
        <w:pStyle w:val="TOC2"/>
        <w:rPr>
          <w:rFonts w:ascii="Calibri" w:hAnsi="Calibri" w:cs="Arial"/>
          <w:sz w:val="22"/>
          <w:szCs w:val="22"/>
          <w:rtl/>
          <w:lang w:bidi="ar-SA"/>
        </w:rPr>
      </w:pPr>
      <w:hyperlink w:anchor="_Toc28770809" w:history="1">
        <w:r w:rsidR="0036051B" w:rsidRPr="001C318D">
          <w:rPr>
            <w:rStyle w:val="Hyperlink"/>
            <w:rtl/>
          </w:rPr>
          <w:t>3-3-</w:t>
        </w:r>
        <w:r w:rsidR="0036051B" w:rsidRPr="0065268B">
          <w:rPr>
            <w:rFonts w:ascii="Calibri" w:hAnsi="Calibri" w:cs="Arial"/>
            <w:sz w:val="22"/>
            <w:szCs w:val="22"/>
            <w:rtl/>
            <w:lang w:bidi="ar-SA"/>
          </w:rPr>
          <w:tab/>
        </w:r>
        <w:r w:rsidR="0036051B" w:rsidRPr="001C318D">
          <w:rPr>
            <w:rStyle w:val="Hyperlink"/>
            <w:rFonts w:hint="eastAsia"/>
            <w:rtl/>
          </w:rPr>
          <w:t>رعا</w:t>
        </w:r>
        <w:r w:rsidR="0036051B" w:rsidRPr="001C318D">
          <w:rPr>
            <w:rStyle w:val="Hyperlink"/>
            <w:rFonts w:hint="cs"/>
            <w:rtl/>
          </w:rPr>
          <w:t>ی</w:t>
        </w:r>
        <w:r w:rsidR="0036051B" w:rsidRPr="001C318D">
          <w:rPr>
            <w:rStyle w:val="Hyperlink"/>
            <w:rFonts w:hint="eastAsia"/>
            <w:rtl/>
          </w:rPr>
          <w:t>ت</w:t>
        </w:r>
        <w:r w:rsidR="0036051B" w:rsidRPr="001C318D">
          <w:rPr>
            <w:rStyle w:val="Hyperlink"/>
            <w:rtl/>
          </w:rPr>
          <w:t xml:space="preserve"> </w:t>
        </w:r>
        <w:r w:rsidR="0036051B" w:rsidRPr="001C318D">
          <w:rPr>
            <w:rStyle w:val="Hyperlink"/>
            <w:rFonts w:hint="eastAsia"/>
            <w:rtl/>
          </w:rPr>
          <w:t>قواعد</w:t>
        </w:r>
        <w:r w:rsidR="0036051B" w:rsidRPr="001C318D">
          <w:rPr>
            <w:rStyle w:val="Hyperlink"/>
            <w:rtl/>
          </w:rPr>
          <w:t xml:space="preserve"> </w:t>
        </w:r>
        <w:r w:rsidR="0036051B" w:rsidRPr="001C318D">
          <w:rPr>
            <w:rStyle w:val="Hyperlink"/>
            <w:rFonts w:hint="eastAsia"/>
            <w:rtl/>
          </w:rPr>
          <w:t>نشانه‌گذاري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Toc28770809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17</w:t>
        </w:r>
        <w:r w:rsidR="0036051B">
          <w:rPr>
            <w:webHidden/>
            <w:rtl/>
          </w:rPr>
          <w:fldChar w:fldCharType="end"/>
        </w:r>
      </w:hyperlink>
    </w:p>
    <w:p w14:paraId="3D04B778" w14:textId="77777777" w:rsidR="0036051B" w:rsidRPr="0065268B" w:rsidRDefault="00F30C95">
      <w:pPr>
        <w:pStyle w:val="TOC3"/>
        <w:rPr>
          <w:rFonts w:ascii="Calibri" w:hAnsi="Calibri" w:cs="Arial"/>
          <w:szCs w:val="22"/>
          <w:rtl/>
          <w:lang w:bidi="ar-SA"/>
        </w:rPr>
      </w:pPr>
      <w:hyperlink w:anchor="_Toc28770810" w:history="1">
        <w:r w:rsidR="0036051B" w:rsidRPr="001C318D">
          <w:rPr>
            <w:rStyle w:val="Hyperlink"/>
            <w:rtl/>
          </w:rPr>
          <w:t>3-3-1-</w:t>
        </w:r>
        <w:r w:rsidR="0036051B" w:rsidRPr="0065268B">
          <w:rPr>
            <w:rFonts w:ascii="Calibri" w:hAnsi="Calibri" w:cs="Arial"/>
            <w:szCs w:val="22"/>
            <w:rtl/>
            <w:lang w:bidi="ar-SA"/>
          </w:rPr>
          <w:tab/>
        </w:r>
        <w:r w:rsidR="0036051B" w:rsidRPr="001C318D">
          <w:rPr>
            <w:rStyle w:val="Hyperlink"/>
            <w:rFonts w:hint="eastAsia"/>
            <w:rtl/>
          </w:rPr>
          <w:t>ويرگول</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نقطه</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Toc28770810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17</w:t>
        </w:r>
        <w:r w:rsidR="0036051B">
          <w:rPr>
            <w:webHidden/>
            <w:rtl/>
          </w:rPr>
          <w:fldChar w:fldCharType="end"/>
        </w:r>
      </w:hyperlink>
    </w:p>
    <w:p w14:paraId="78FF4424" w14:textId="77777777" w:rsidR="0036051B" w:rsidRPr="0065268B" w:rsidRDefault="00F30C95">
      <w:pPr>
        <w:pStyle w:val="TOC3"/>
        <w:rPr>
          <w:rFonts w:ascii="Calibri" w:hAnsi="Calibri" w:cs="Arial"/>
          <w:szCs w:val="22"/>
          <w:rtl/>
          <w:lang w:bidi="ar-SA"/>
        </w:rPr>
      </w:pPr>
      <w:hyperlink w:anchor="_Toc28770811" w:history="1">
        <w:r w:rsidR="0036051B" w:rsidRPr="001C318D">
          <w:rPr>
            <w:rStyle w:val="Hyperlink"/>
            <w:rtl/>
          </w:rPr>
          <w:t>3-3-2-</w:t>
        </w:r>
        <w:r w:rsidR="0036051B" w:rsidRPr="0065268B">
          <w:rPr>
            <w:rFonts w:ascii="Calibri" w:hAnsi="Calibri" w:cs="Arial"/>
            <w:szCs w:val="22"/>
            <w:rtl/>
            <w:lang w:bidi="ar-SA"/>
          </w:rPr>
          <w:tab/>
        </w:r>
        <w:r w:rsidR="0036051B" w:rsidRPr="001C318D">
          <w:rPr>
            <w:rStyle w:val="Hyperlink"/>
            <w:rFonts w:hint="eastAsia"/>
            <w:rtl/>
          </w:rPr>
          <w:t>دو</w:t>
        </w:r>
        <w:r w:rsidR="0036051B" w:rsidRPr="001C318D">
          <w:rPr>
            <w:rStyle w:val="Hyperlink"/>
            <w:rtl/>
          </w:rPr>
          <w:t xml:space="preserve"> </w:t>
        </w:r>
        <w:r w:rsidR="0036051B" w:rsidRPr="001C318D">
          <w:rPr>
            <w:rStyle w:val="Hyperlink"/>
            <w:rFonts w:hint="eastAsia"/>
            <w:rtl/>
          </w:rPr>
          <w:t>نقطه</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Toc28770811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17</w:t>
        </w:r>
        <w:r w:rsidR="0036051B">
          <w:rPr>
            <w:webHidden/>
            <w:rtl/>
          </w:rPr>
          <w:fldChar w:fldCharType="end"/>
        </w:r>
      </w:hyperlink>
    </w:p>
    <w:p w14:paraId="73E61934" w14:textId="77777777" w:rsidR="0036051B" w:rsidRPr="0065268B" w:rsidRDefault="00F30C95">
      <w:pPr>
        <w:pStyle w:val="TOC3"/>
        <w:rPr>
          <w:rFonts w:ascii="Calibri" w:hAnsi="Calibri" w:cs="Arial"/>
          <w:szCs w:val="22"/>
          <w:rtl/>
          <w:lang w:bidi="ar-SA"/>
        </w:rPr>
      </w:pPr>
      <w:hyperlink w:anchor="_Toc28770812" w:history="1">
        <w:r w:rsidR="0036051B" w:rsidRPr="001C318D">
          <w:rPr>
            <w:rStyle w:val="Hyperlink"/>
            <w:rtl/>
          </w:rPr>
          <w:t>3-3-3-</w:t>
        </w:r>
        <w:r w:rsidR="0036051B" w:rsidRPr="0065268B">
          <w:rPr>
            <w:rFonts w:ascii="Calibri" w:hAnsi="Calibri" w:cs="Arial"/>
            <w:szCs w:val="22"/>
            <w:rtl/>
            <w:lang w:bidi="ar-SA"/>
          </w:rPr>
          <w:tab/>
        </w:r>
        <w:r w:rsidR="0036051B" w:rsidRPr="001C318D">
          <w:rPr>
            <w:rStyle w:val="Hyperlink"/>
            <w:rFonts w:hint="eastAsia"/>
            <w:rtl/>
          </w:rPr>
          <w:t>گيومه</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Toc28770812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18</w:t>
        </w:r>
        <w:r w:rsidR="0036051B">
          <w:rPr>
            <w:webHidden/>
            <w:rtl/>
          </w:rPr>
          <w:fldChar w:fldCharType="end"/>
        </w:r>
      </w:hyperlink>
    </w:p>
    <w:p w14:paraId="5D61D11B" w14:textId="77777777" w:rsidR="0036051B" w:rsidRPr="0065268B" w:rsidRDefault="00F30C95">
      <w:pPr>
        <w:pStyle w:val="TOC3"/>
        <w:rPr>
          <w:rFonts w:ascii="Calibri" w:hAnsi="Calibri" w:cs="Arial"/>
          <w:szCs w:val="22"/>
          <w:rtl/>
          <w:lang w:bidi="ar-SA"/>
        </w:rPr>
      </w:pPr>
      <w:hyperlink w:anchor="_Toc28770813" w:history="1">
        <w:r w:rsidR="0036051B" w:rsidRPr="001C318D">
          <w:rPr>
            <w:rStyle w:val="Hyperlink"/>
            <w:rtl/>
          </w:rPr>
          <w:t>3-3-4-</w:t>
        </w:r>
        <w:r w:rsidR="0036051B" w:rsidRPr="0065268B">
          <w:rPr>
            <w:rFonts w:ascii="Calibri" w:hAnsi="Calibri" w:cs="Arial"/>
            <w:szCs w:val="22"/>
            <w:rtl/>
            <w:lang w:bidi="ar-SA"/>
          </w:rPr>
          <w:tab/>
        </w:r>
        <w:r w:rsidR="0036051B" w:rsidRPr="001C318D">
          <w:rPr>
            <w:rStyle w:val="Hyperlink"/>
            <w:rFonts w:hint="eastAsia"/>
            <w:rtl/>
          </w:rPr>
          <w:t>نشانه</w:t>
        </w:r>
        <w:r w:rsidR="0036051B" w:rsidRPr="001C318D">
          <w:rPr>
            <w:rStyle w:val="Hyperlink"/>
            <w:rtl/>
          </w:rPr>
          <w:t xml:space="preserve"> </w:t>
        </w:r>
        <w:r w:rsidR="0036051B" w:rsidRPr="001C318D">
          <w:rPr>
            <w:rStyle w:val="Hyperlink"/>
            <w:rFonts w:hint="eastAsia"/>
            <w:rtl/>
          </w:rPr>
          <w:t>پرسش</w:t>
        </w:r>
        <w:r w:rsidR="0036051B" w:rsidRPr="001C318D">
          <w:rPr>
            <w:rStyle w:val="Hyperlink"/>
            <w:rFonts w:hint="cs"/>
            <w:rtl/>
          </w:rPr>
          <w:t>ی</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Toc28770813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18</w:t>
        </w:r>
        <w:r w:rsidR="0036051B">
          <w:rPr>
            <w:webHidden/>
            <w:rtl/>
          </w:rPr>
          <w:fldChar w:fldCharType="end"/>
        </w:r>
      </w:hyperlink>
    </w:p>
    <w:p w14:paraId="0C9FE456" w14:textId="77777777" w:rsidR="0036051B" w:rsidRPr="0065268B" w:rsidRDefault="00F30C95">
      <w:pPr>
        <w:pStyle w:val="TOC3"/>
        <w:rPr>
          <w:rFonts w:ascii="Calibri" w:hAnsi="Calibri" w:cs="Arial"/>
          <w:szCs w:val="22"/>
          <w:rtl/>
          <w:lang w:bidi="ar-SA"/>
        </w:rPr>
      </w:pPr>
      <w:hyperlink w:anchor="_Toc28770814" w:history="1">
        <w:r w:rsidR="0036051B" w:rsidRPr="001C318D">
          <w:rPr>
            <w:rStyle w:val="Hyperlink"/>
            <w:rtl/>
          </w:rPr>
          <w:t>3-3-5-</w:t>
        </w:r>
        <w:r w:rsidR="0036051B" w:rsidRPr="0065268B">
          <w:rPr>
            <w:rFonts w:ascii="Calibri" w:hAnsi="Calibri" w:cs="Arial"/>
            <w:szCs w:val="22"/>
            <w:rtl/>
            <w:lang w:bidi="ar-SA"/>
          </w:rPr>
          <w:tab/>
        </w:r>
        <w:r w:rsidR="0036051B" w:rsidRPr="001C318D">
          <w:rPr>
            <w:rStyle w:val="Hyperlink"/>
            <w:rFonts w:hint="eastAsia"/>
            <w:rtl/>
          </w:rPr>
          <w:t>خط</w:t>
        </w:r>
        <w:r w:rsidR="0036051B" w:rsidRPr="001C318D">
          <w:rPr>
            <w:rStyle w:val="Hyperlink"/>
            <w:rtl/>
          </w:rPr>
          <w:t xml:space="preserve"> </w:t>
        </w:r>
        <w:r w:rsidR="0036051B" w:rsidRPr="001C318D">
          <w:rPr>
            <w:rStyle w:val="Hyperlink"/>
            <w:rFonts w:hint="eastAsia"/>
            <w:rtl/>
          </w:rPr>
          <w:t>ت</w:t>
        </w:r>
        <w:r w:rsidR="0036051B" w:rsidRPr="001C318D">
          <w:rPr>
            <w:rStyle w:val="Hyperlink"/>
            <w:rFonts w:hint="cs"/>
            <w:rtl/>
          </w:rPr>
          <w:t>ی</w:t>
        </w:r>
        <w:r w:rsidR="0036051B" w:rsidRPr="001C318D">
          <w:rPr>
            <w:rStyle w:val="Hyperlink"/>
            <w:rFonts w:hint="eastAsia"/>
            <w:rtl/>
          </w:rPr>
          <w:t>ره</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Toc28770814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18</w:t>
        </w:r>
        <w:r w:rsidR="0036051B">
          <w:rPr>
            <w:webHidden/>
            <w:rtl/>
          </w:rPr>
          <w:fldChar w:fldCharType="end"/>
        </w:r>
      </w:hyperlink>
    </w:p>
    <w:p w14:paraId="6D075D74" w14:textId="77777777" w:rsidR="0036051B" w:rsidRPr="0065268B" w:rsidRDefault="00F30C95">
      <w:pPr>
        <w:pStyle w:val="TOC3"/>
        <w:rPr>
          <w:rFonts w:ascii="Calibri" w:hAnsi="Calibri" w:cs="Arial"/>
          <w:szCs w:val="22"/>
          <w:rtl/>
          <w:lang w:bidi="ar-SA"/>
        </w:rPr>
      </w:pPr>
      <w:hyperlink w:anchor="_Toc28770815" w:history="1">
        <w:r w:rsidR="0036051B" w:rsidRPr="001C318D">
          <w:rPr>
            <w:rStyle w:val="Hyperlink"/>
            <w:rtl/>
          </w:rPr>
          <w:t>3-3-6-</w:t>
        </w:r>
        <w:r w:rsidR="0036051B" w:rsidRPr="0065268B">
          <w:rPr>
            <w:rFonts w:ascii="Calibri" w:hAnsi="Calibri" w:cs="Arial"/>
            <w:szCs w:val="22"/>
            <w:rtl/>
            <w:lang w:bidi="ar-SA"/>
          </w:rPr>
          <w:tab/>
        </w:r>
        <w:r w:rsidR="0036051B" w:rsidRPr="001C318D">
          <w:rPr>
            <w:rStyle w:val="Hyperlink"/>
            <w:rFonts w:hint="eastAsia"/>
            <w:rtl/>
          </w:rPr>
          <w:t>پرانتز</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Toc28770815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18</w:t>
        </w:r>
        <w:r w:rsidR="0036051B">
          <w:rPr>
            <w:webHidden/>
            <w:rtl/>
          </w:rPr>
          <w:fldChar w:fldCharType="end"/>
        </w:r>
      </w:hyperlink>
    </w:p>
    <w:p w14:paraId="4E991D68" w14:textId="77777777" w:rsidR="0036051B" w:rsidRPr="0065268B" w:rsidRDefault="00F30C95" w:rsidP="00B76AAE">
      <w:pPr>
        <w:pStyle w:val="TOC1"/>
        <w:rPr>
          <w:rFonts w:ascii="Calibri" w:hAnsi="Calibri" w:cs="Arial"/>
          <w:b w:val="0"/>
          <w:bCs w:val="0"/>
          <w:noProof/>
          <w:sz w:val="22"/>
          <w:szCs w:val="22"/>
          <w:rtl/>
        </w:rPr>
      </w:pPr>
      <w:hyperlink w:anchor="_Toc28770816"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چهارم</w:t>
        </w:r>
        <w:r w:rsidR="0036051B" w:rsidRPr="001C318D">
          <w:rPr>
            <w:rStyle w:val="Hyperlink"/>
            <w:noProof/>
            <w:rtl/>
          </w:rPr>
          <w:t xml:space="preserve"> </w:t>
        </w:r>
        <w:r w:rsidR="0036051B" w:rsidRPr="001C318D">
          <w:rPr>
            <w:rStyle w:val="Hyperlink"/>
            <w:rFonts w:hint="eastAsia"/>
            <w:noProof/>
            <w:rtl/>
          </w:rPr>
          <w:t>سبك</w:t>
        </w:r>
        <w:r w:rsidR="0036051B" w:rsidRPr="001C318D">
          <w:rPr>
            <w:rStyle w:val="Hyperlink"/>
            <w:noProof/>
            <w:rtl/>
          </w:rPr>
          <w:t xml:space="preserve"> </w:t>
        </w:r>
        <w:r w:rsidR="0036051B" w:rsidRPr="001C318D">
          <w:rPr>
            <w:rStyle w:val="Hyperlink"/>
            <w:rFonts w:hint="eastAsia"/>
            <w:noProof/>
            <w:rtl/>
          </w:rPr>
          <w:t>ها</w:t>
        </w:r>
        <w:r w:rsidR="0036051B" w:rsidRPr="001C318D">
          <w:rPr>
            <w:rStyle w:val="Hyperlink"/>
            <w:noProof/>
            <w:rtl/>
          </w:rPr>
          <w:t xml:space="preserve">  </w:t>
        </w:r>
        <w:r w:rsidR="0036051B" w:rsidRPr="001C318D">
          <w:rPr>
            <w:rStyle w:val="Hyperlink"/>
            <w:rFonts w:hint="eastAsia"/>
            <w:noProof/>
            <w:rtl/>
          </w:rPr>
          <w:t>و</w:t>
        </w:r>
        <w:r w:rsidR="0036051B" w:rsidRPr="001C318D">
          <w:rPr>
            <w:rStyle w:val="Hyperlink"/>
            <w:noProof/>
            <w:rtl/>
          </w:rPr>
          <w:t xml:space="preserve"> </w:t>
        </w:r>
        <w:r w:rsidR="0036051B" w:rsidRPr="001C318D">
          <w:rPr>
            <w:rStyle w:val="Hyperlink"/>
            <w:rFonts w:hint="eastAsia"/>
            <w:noProof/>
            <w:rtl/>
          </w:rPr>
          <w:t>قلم</w:t>
        </w:r>
        <w:r w:rsidR="0036051B" w:rsidRPr="001C318D">
          <w:rPr>
            <w:rStyle w:val="Hyperlink"/>
            <w:noProof/>
            <w:rtl/>
          </w:rPr>
          <w:t xml:space="preserve"> </w:t>
        </w:r>
        <w:r w:rsidR="0036051B" w:rsidRPr="001C318D">
          <w:rPr>
            <w:rStyle w:val="Hyperlink"/>
            <w:rFonts w:hint="eastAsia"/>
            <w:noProof/>
            <w:rtl/>
          </w:rPr>
          <w:t>ها</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Toc28770816 \h</w:instrText>
        </w:r>
        <w:r w:rsidR="0036051B">
          <w:rPr>
            <w:noProof/>
            <w:webHidden/>
            <w:rtl/>
          </w:rPr>
          <w:instrText xml:space="preserve"> </w:instrText>
        </w:r>
        <w:r w:rsidR="0036051B">
          <w:rPr>
            <w:noProof/>
            <w:webHidden/>
            <w:rtl/>
          </w:rPr>
        </w:r>
        <w:r w:rsidR="0036051B">
          <w:rPr>
            <w:noProof/>
            <w:webHidden/>
            <w:rtl/>
          </w:rPr>
          <w:fldChar w:fldCharType="separate"/>
        </w:r>
        <w:r w:rsidR="00613634">
          <w:rPr>
            <w:noProof/>
            <w:webHidden/>
            <w:rtl/>
          </w:rPr>
          <w:t>20</w:t>
        </w:r>
        <w:r w:rsidR="0036051B">
          <w:rPr>
            <w:noProof/>
            <w:webHidden/>
            <w:rtl/>
          </w:rPr>
          <w:fldChar w:fldCharType="end"/>
        </w:r>
      </w:hyperlink>
    </w:p>
    <w:p w14:paraId="6309F8C5" w14:textId="77777777" w:rsidR="0036051B" w:rsidRPr="0065268B" w:rsidRDefault="00F30C95">
      <w:pPr>
        <w:pStyle w:val="TOC2"/>
        <w:rPr>
          <w:rFonts w:ascii="Calibri" w:hAnsi="Calibri" w:cs="Arial"/>
          <w:sz w:val="22"/>
          <w:szCs w:val="22"/>
          <w:rtl/>
          <w:lang w:bidi="ar-SA"/>
        </w:rPr>
      </w:pPr>
      <w:hyperlink w:anchor="_Toc28770817" w:history="1">
        <w:r w:rsidR="0036051B" w:rsidRPr="001C318D">
          <w:rPr>
            <w:rStyle w:val="Hyperlink"/>
            <w:rtl/>
          </w:rPr>
          <w:t>4-1-</w:t>
        </w:r>
        <w:r w:rsidR="0036051B" w:rsidRPr="0065268B">
          <w:rPr>
            <w:rFonts w:ascii="Calibri" w:hAnsi="Calibri" w:cs="Arial"/>
            <w:sz w:val="22"/>
            <w:szCs w:val="22"/>
            <w:rtl/>
            <w:lang w:bidi="ar-SA"/>
          </w:rPr>
          <w:tab/>
        </w:r>
        <w:r w:rsidR="0036051B" w:rsidRPr="001C318D">
          <w:rPr>
            <w:rStyle w:val="Hyperlink"/>
            <w:rFonts w:hint="eastAsia"/>
            <w:rtl/>
          </w:rPr>
          <w:t>قلم‌هاي</w:t>
        </w:r>
        <w:r w:rsidR="0036051B" w:rsidRPr="001C318D">
          <w:rPr>
            <w:rStyle w:val="Hyperlink"/>
            <w:rtl/>
          </w:rPr>
          <w:t xml:space="preserve"> </w:t>
        </w:r>
        <w:r w:rsidR="0036051B" w:rsidRPr="001C318D">
          <w:rPr>
            <w:rStyle w:val="Hyperlink"/>
            <w:rFonts w:hint="eastAsia"/>
            <w:rtl/>
          </w:rPr>
          <w:t>فارسي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Toc28770817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21</w:t>
        </w:r>
        <w:r w:rsidR="0036051B">
          <w:rPr>
            <w:webHidden/>
            <w:rtl/>
          </w:rPr>
          <w:fldChar w:fldCharType="end"/>
        </w:r>
      </w:hyperlink>
    </w:p>
    <w:p w14:paraId="10997D2E" w14:textId="77777777" w:rsidR="0036051B" w:rsidRPr="0065268B" w:rsidRDefault="00F30C95">
      <w:pPr>
        <w:pStyle w:val="TOC2"/>
        <w:rPr>
          <w:rFonts w:ascii="Calibri" w:hAnsi="Calibri" w:cs="Arial"/>
          <w:sz w:val="22"/>
          <w:szCs w:val="22"/>
          <w:rtl/>
          <w:lang w:bidi="ar-SA"/>
        </w:rPr>
      </w:pPr>
      <w:hyperlink w:anchor="_Toc28770818" w:history="1">
        <w:r w:rsidR="0036051B" w:rsidRPr="001C318D">
          <w:rPr>
            <w:rStyle w:val="Hyperlink"/>
            <w:rtl/>
          </w:rPr>
          <w:t>4-2-</w:t>
        </w:r>
        <w:r w:rsidR="0036051B" w:rsidRPr="0065268B">
          <w:rPr>
            <w:rFonts w:ascii="Calibri" w:hAnsi="Calibri" w:cs="Arial"/>
            <w:sz w:val="22"/>
            <w:szCs w:val="22"/>
            <w:rtl/>
            <w:lang w:bidi="ar-SA"/>
          </w:rPr>
          <w:tab/>
        </w:r>
        <w:r w:rsidR="0036051B" w:rsidRPr="001C318D">
          <w:rPr>
            <w:rStyle w:val="Hyperlink"/>
            <w:rFonts w:hint="eastAsia"/>
            <w:rtl/>
          </w:rPr>
          <w:t>قلم‌هاي</w:t>
        </w:r>
        <w:r w:rsidR="0036051B" w:rsidRPr="001C318D">
          <w:rPr>
            <w:rStyle w:val="Hyperlink"/>
            <w:rtl/>
          </w:rPr>
          <w:t xml:space="preserve"> </w:t>
        </w:r>
        <w:r w:rsidR="0036051B" w:rsidRPr="001C318D">
          <w:rPr>
            <w:rStyle w:val="Hyperlink"/>
            <w:rFonts w:hint="eastAsia"/>
            <w:rtl/>
          </w:rPr>
          <w:t>انگل</w:t>
        </w:r>
        <w:r w:rsidR="0036051B" w:rsidRPr="001C318D">
          <w:rPr>
            <w:rStyle w:val="Hyperlink"/>
            <w:rFonts w:hint="cs"/>
            <w:rtl/>
          </w:rPr>
          <w:t>ی</w:t>
        </w:r>
        <w:r w:rsidR="0036051B" w:rsidRPr="001C318D">
          <w:rPr>
            <w:rStyle w:val="Hyperlink"/>
            <w:rFonts w:hint="eastAsia"/>
            <w:rtl/>
          </w:rPr>
          <w:t>س</w:t>
        </w:r>
        <w:r w:rsidR="0036051B" w:rsidRPr="001C318D">
          <w:rPr>
            <w:rStyle w:val="Hyperlink"/>
            <w:rFonts w:hint="cs"/>
            <w:rtl/>
          </w:rPr>
          <w:t>ی</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Toc28770818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22</w:t>
        </w:r>
        <w:r w:rsidR="0036051B">
          <w:rPr>
            <w:webHidden/>
            <w:rtl/>
          </w:rPr>
          <w:fldChar w:fldCharType="end"/>
        </w:r>
      </w:hyperlink>
    </w:p>
    <w:p w14:paraId="6B63F87E" w14:textId="77777777" w:rsidR="0036051B" w:rsidRPr="0065268B" w:rsidRDefault="00F30C95">
      <w:pPr>
        <w:pStyle w:val="TOC2"/>
        <w:rPr>
          <w:rFonts w:ascii="Calibri" w:hAnsi="Calibri" w:cs="Arial"/>
          <w:sz w:val="22"/>
          <w:szCs w:val="22"/>
          <w:rtl/>
          <w:lang w:bidi="ar-SA"/>
        </w:rPr>
      </w:pPr>
      <w:hyperlink w:anchor="_Toc28770819" w:history="1">
        <w:r w:rsidR="0036051B" w:rsidRPr="001C318D">
          <w:rPr>
            <w:rStyle w:val="Hyperlink"/>
            <w:rtl/>
          </w:rPr>
          <w:t>4-3-</w:t>
        </w:r>
        <w:r w:rsidR="0036051B" w:rsidRPr="0065268B">
          <w:rPr>
            <w:rFonts w:ascii="Calibri" w:hAnsi="Calibri" w:cs="Arial"/>
            <w:sz w:val="22"/>
            <w:szCs w:val="22"/>
            <w:rtl/>
            <w:lang w:bidi="ar-SA"/>
          </w:rPr>
          <w:tab/>
        </w:r>
        <w:r w:rsidR="0036051B" w:rsidRPr="001C318D">
          <w:rPr>
            <w:rStyle w:val="Hyperlink"/>
            <w:rFonts w:hint="eastAsia"/>
            <w:rtl/>
          </w:rPr>
          <w:t>فرمول‌ها</w:t>
        </w:r>
        <w:r w:rsidR="0036051B" w:rsidRPr="001C318D">
          <w:rPr>
            <w:rStyle w:val="Hyperlink"/>
            <w:rtl/>
          </w:rPr>
          <w:t>(</w:t>
        </w:r>
        <w:r w:rsidR="0036051B" w:rsidRPr="001C318D">
          <w:rPr>
            <w:rStyle w:val="Hyperlink"/>
            <w:rFonts w:hint="eastAsia"/>
            <w:rtl/>
          </w:rPr>
          <w:t>روابط</w:t>
        </w:r>
        <w:r w:rsidR="0036051B" w:rsidRPr="001C318D">
          <w:rPr>
            <w:rStyle w:val="Hyperlink"/>
            <w:rtl/>
          </w:rPr>
          <w:t xml:space="preserve"> </w:t>
        </w:r>
        <w:r w:rsidR="0036051B" w:rsidRPr="001C318D">
          <w:rPr>
            <w:rStyle w:val="Hyperlink"/>
            <w:rFonts w:hint="eastAsia"/>
            <w:rtl/>
          </w:rPr>
          <w:t>رياضي</w:t>
        </w:r>
        <w:r w:rsidR="0036051B" w:rsidRPr="001C318D">
          <w:rPr>
            <w:rStyle w:val="Hyperlink"/>
            <w:rtl/>
          </w:rPr>
          <w:t>)</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Toc28770819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23</w:t>
        </w:r>
        <w:r w:rsidR="0036051B">
          <w:rPr>
            <w:webHidden/>
            <w:rtl/>
          </w:rPr>
          <w:fldChar w:fldCharType="end"/>
        </w:r>
      </w:hyperlink>
    </w:p>
    <w:p w14:paraId="7540EF1C" w14:textId="77777777" w:rsidR="0036051B" w:rsidRPr="0065268B" w:rsidRDefault="00F30C95">
      <w:pPr>
        <w:pStyle w:val="TOC2"/>
        <w:rPr>
          <w:rFonts w:ascii="Calibri" w:hAnsi="Calibri" w:cs="Arial"/>
          <w:sz w:val="22"/>
          <w:szCs w:val="22"/>
          <w:rtl/>
          <w:lang w:bidi="ar-SA"/>
        </w:rPr>
      </w:pPr>
      <w:hyperlink w:anchor="_Toc28770820" w:history="1">
        <w:r w:rsidR="0036051B" w:rsidRPr="001C318D">
          <w:rPr>
            <w:rStyle w:val="Hyperlink"/>
            <w:rtl/>
          </w:rPr>
          <w:t>4-4-</w:t>
        </w:r>
        <w:r w:rsidR="0036051B" w:rsidRPr="0065268B">
          <w:rPr>
            <w:rFonts w:ascii="Calibri" w:hAnsi="Calibri" w:cs="Arial"/>
            <w:sz w:val="22"/>
            <w:szCs w:val="22"/>
            <w:rtl/>
            <w:lang w:bidi="ar-SA"/>
          </w:rPr>
          <w:tab/>
        </w:r>
        <w:r w:rsidR="0036051B" w:rsidRPr="001C318D">
          <w:rPr>
            <w:rStyle w:val="Hyperlink"/>
            <w:rFonts w:hint="eastAsia"/>
            <w:rtl/>
          </w:rPr>
          <w:t>فاصله‌هاي</w:t>
        </w:r>
        <w:r w:rsidR="0036051B" w:rsidRPr="001C318D">
          <w:rPr>
            <w:rStyle w:val="Hyperlink"/>
            <w:rtl/>
          </w:rPr>
          <w:t xml:space="preserve"> </w:t>
        </w:r>
        <w:r w:rsidR="0036051B" w:rsidRPr="001C318D">
          <w:rPr>
            <w:rStyle w:val="Hyperlink"/>
            <w:rFonts w:hint="eastAsia"/>
            <w:rtl/>
          </w:rPr>
          <w:t>افقي</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عمودي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Toc28770820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24</w:t>
        </w:r>
        <w:r w:rsidR="0036051B">
          <w:rPr>
            <w:webHidden/>
            <w:rtl/>
          </w:rPr>
          <w:fldChar w:fldCharType="end"/>
        </w:r>
      </w:hyperlink>
    </w:p>
    <w:p w14:paraId="5721F065" w14:textId="77777777" w:rsidR="0036051B" w:rsidRPr="0065268B" w:rsidRDefault="00F30C95">
      <w:pPr>
        <w:pStyle w:val="TOC3"/>
        <w:rPr>
          <w:rFonts w:ascii="Calibri" w:hAnsi="Calibri" w:cs="Arial"/>
          <w:szCs w:val="22"/>
          <w:rtl/>
          <w:lang w:bidi="ar-SA"/>
        </w:rPr>
      </w:pPr>
      <w:hyperlink w:anchor="_Toc28770821" w:history="1">
        <w:r w:rsidR="0036051B" w:rsidRPr="001C318D">
          <w:rPr>
            <w:rStyle w:val="Hyperlink"/>
            <w:rtl/>
          </w:rPr>
          <w:t>4-4-1-</w:t>
        </w:r>
        <w:r w:rsidR="0036051B" w:rsidRPr="0065268B">
          <w:rPr>
            <w:rFonts w:ascii="Calibri" w:hAnsi="Calibri" w:cs="Arial"/>
            <w:szCs w:val="22"/>
            <w:rtl/>
            <w:lang w:bidi="ar-SA"/>
          </w:rPr>
          <w:tab/>
        </w:r>
        <w:r w:rsidR="0036051B" w:rsidRPr="001C318D">
          <w:rPr>
            <w:rStyle w:val="Hyperlink"/>
            <w:rFonts w:hint="eastAsia"/>
            <w:rtl/>
          </w:rPr>
          <w:t>فاصله</w:t>
        </w:r>
        <w:r w:rsidR="0036051B" w:rsidRPr="001C318D">
          <w:rPr>
            <w:rStyle w:val="Hyperlink"/>
            <w:rtl/>
          </w:rPr>
          <w:t xml:space="preserve"> </w:t>
        </w:r>
        <w:r w:rsidR="0036051B" w:rsidRPr="001C318D">
          <w:rPr>
            <w:rStyle w:val="Hyperlink"/>
            <w:rFonts w:hint="eastAsia"/>
            <w:rtl/>
          </w:rPr>
          <w:t>كلي</w:t>
        </w:r>
        <w:r w:rsidR="0036051B" w:rsidRPr="001C318D">
          <w:rPr>
            <w:rStyle w:val="Hyperlink"/>
            <w:rtl/>
          </w:rPr>
          <w:t xml:space="preserve"> </w:t>
        </w:r>
        <w:r w:rsidR="0036051B" w:rsidRPr="001C318D">
          <w:rPr>
            <w:rStyle w:val="Hyperlink"/>
            <w:rFonts w:hint="eastAsia"/>
            <w:rtl/>
          </w:rPr>
          <w:t>از</w:t>
        </w:r>
        <w:r w:rsidR="0036051B" w:rsidRPr="001C318D">
          <w:rPr>
            <w:rStyle w:val="Hyperlink"/>
            <w:rtl/>
          </w:rPr>
          <w:t xml:space="preserve"> </w:t>
        </w:r>
        <w:r w:rsidR="0036051B" w:rsidRPr="001C318D">
          <w:rPr>
            <w:rStyle w:val="Hyperlink"/>
            <w:rFonts w:hint="eastAsia"/>
            <w:rtl/>
          </w:rPr>
          <w:t>چهار</w:t>
        </w:r>
        <w:r w:rsidR="0036051B" w:rsidRPr="001C318D">
          <w:rPr>
            <w:rStyle w:val="Hyperlink"/>
            <w:rtl/>
          </w:rPr>
          <w:t xml:space="preserve"> </w:t>
        </w:r>
        <w:r w:rsidR="0036051B" w:rsidRPr="001C318D">
          <w:rPr>
            <w:rStyle w:val="Hyperlink"/>
            <w:rFonts w:hint="eastAsia"/>
            <w:rtl/>
          </w:rPr>
          <w:t>طرف</w:t>
        </w:r>
        <w:r w:rsidR="0036051B" w:rsidRPr="001C318D">
          <w:rPr>
            <w:rStyle w:val="Hyperlink"/>
            <w:rtl/>
          </w:rPr>
          <w:t xml:space="preserve"> </w:t>
        </w:r>
        <w:r w:rsidR="0036051B" w:rsidRPr="001C318D">
          <w:rPr>
            <w:rStyle w:val="Hyperlink"/>
            <w:rFonts w:hint="eastAsia"/>
            <w:rtl/>
          </w:rPr>
          <w:t>كاغذ</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Toc28770821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24</w:t>
        </w:r>
        <w:r w:rsidR="0036051B">
          <w:rPr>
            <w:webHidden/>
            <w:rtl/>
          </w:rPr>
          <w:fldChar w:fldCharType="end"/>
        </w:r>
      </w:hyperlink>
    </w:p>
    <w:p w14:paraId="4C1029D5" w14:textId="77777777" w:rsidR="0036051B" w:rsidRPr="0065268B" w:rsidRDefault="00F30C95">
      <w:pPr>
        <w:pStyle w:val="TOC3"/>
        <w:rPr>
          <w:rFonts w:ascii="Calibri" w:hAnsi="Calibri" w:cs="Arial"/>
          <w:szCs w:val="22"/>
          <w:rtl/>
          <w:lang w:bidi="ar-SA"/>
        </w:rPr>
      </w:pPr>
      <w:hyperlink w:anchor="_Toc28770822" w:history="1">
        <w:r w:rsidR="0036051B" w:rsidRPr="001C318D">
          <w:rPr>
            <w:rStyle w:val="Hyperlink"/>
            <w:rtl/>
          </w:rPr>
          <w:t>4-4-2-</w:t>
        </w:r>
        <w:r w:rsidR="0036051B" w:rsidRPr="0065268B">
          <w:rPr>
            <w:rFonts w:ascii="Calibri" w:hAnsi="Calibri" w:cs="Arial"/>
            <w:szCs w:val="22"/>
            <w:rtl/>
            <w:lang w:bidi="ar-SA"/>
          </w:rPr>
          <w:tab/>
        </w:r>
        <w:r w:rsidR="0036051B" w:rsidRPr="001C318D">
          <w:rPr>
            <w:rStyle w:val="Hyperlink"/>
            <w:rFonts w:hint="eastAsia"/>
            <w:rtl/>
          </w:rPr>
          <w:t>فاصله</w:t>
        </w:r>
        <w:r w:rsidR="0036051B" w:rsidRPr="001C318D">
          <w:rPr>
            <w:rStyle w:val="Hyperlink"/>
            <w:rtl/>
          </w:rPr>
          <w:t xml:space="preserve"> </w:t>
        </w:r>
        <w:r w:rsidR="0036051B" w:rsidRPr="001C318D">
          <w:rPr>
            <w:rStyle w:val="Hyperlink"/>
            <w:rFonts w:hint="eastAsia"/>
            <w:rtl/>
          </w:rPr>
          <w:t>خط‌ها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Toc28770822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24</w:t>
        </w:r>
        <w:r w:rsidR="0036051B">
          <w:rPr>
            <w:webHidden/>
            <w:rtl/>
          </w:rPr>
          <w:fldChar w:fldCharType="end"/>
        </w:r>
      </w:hyperlink>
    </w:p>
    <w:p w14:paraId="2321B3BC" w14:textId="77777777" w:rsidR="0036051B" w:rsidRPr="0065268B" w:rsidRDefault="00F30C95">
      <w:pPr>
        <w:pStyle w:val="TOC3"/>
        <w:rPr>
          <w:rFonts w:ascii="Calibri" w:hAnsi="Calibri" w:cs="Arial"/>
          <w:szCs w:val="22"/>
          <w:rtl/>
          <w:lang w:bidi="ar-SA"/>
        </w:rPr>
      </w:pPr>
      <w:hyperlink w:anchor="_Toc28770823" w:history="1">
        <w:r w:rsidR="0036051B" w:rsidRPr="001C318D">
          <w:rPr>
            <w:rStyle w:val="Hyperlink"/>
            <w:rtl/>
          </w:rPr>
          <w:t>4-4-3-</w:t>
        </w:r>
        <w:r w:rsidR="0036051B" w:rsidRPr="0065268B">
          <w:rPr>
            <w:rFonts w:ascii="Calibri" w:hAnsi="Calibri" w:cs="Arial"/>
            <w:szCs w:val="22"/>
            <w:rtl/>
            <w:lang w:bidi="ar-SA"/>
          </w:rPr>
          <w:tab/>
        </w:r>
        <w:r w:rsidR="0036051B" w:rsidRPr="001C318D">
          <w:rPr>
            <w:rStyle w:val="Hyperlink"/>
            <w:rFonts w:hint="eastAsia"/>
            <w:rtl/>
          </w:rPr>
          <w:t>فاصله‌هاي</w:t>
        </w:r>
        <w:r w:rsidR="0036051B" w:rsidRPr="001C318D">
          <w:rPr>
            <w:rStyle w:val="Hyperlink"/>
            <w:rtl/>
          </w:rPr>
          <w:t xml:space="preserve"> </w:t>
        </w:r>
        <w:r w:rsidR="0036051B" w:rsidRPr="001C318D">
          <w:rPr>
            <w:rStyle w:val="Hyperlink"/>
            <w:rFonts w:hint="eastAsia"/>
            <w:rtl/>
          </w:rPr>
          <w:t>تفكيك‌كننده</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Toc28770823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24</w:t>
        </w:r>
        <w:r w:rsidR="0036051B">
          <w:rPr>
            <w:webHidden/>
            <w:rtl/>
          </w:rPr>
          <w:fldChar w:fldCharType="end"/>
        </w:r>
      </w:hyperlink>
    </w:p>
    <w:p w14:paraId="5EF90797" w14:textId="77777777" w:rsidR="0036051B" w:rsidRPr="0065268B" w:rsidRDefault="00F30C95">
      <w:pPr>
        <w:pStyle w:val="TOC2"/>
        <w:rPr>
          <w:rFonts w:ascii="Calibri" w:hAnsi="Calibri" w:cs="Arial"/>
          <w:sz w:val="22"/>
          <w:szCs w:val="22"/>
          <w:rtl/>
          <w:lang w:bidi="ar-SA"/>
        </w:rPr>
      </w:pPr>
      <w:hyperlink w:anchor="_Toc28770824" w:history="1">
        <w:r w:rsidR="0036051B" w:rsidRPr="001C318D">
          <w:rPr>
            <w:rStyle w:val="Hyperlink"/>
            <w:rtl/>
          </w:rPr>
          <w:t>4-5-</w:t>
        </w:r>
        <w:r w:rsidR="0036051B" w:rsidRPr="0065268B">
          <w:rPr>
            <w:rFonts w:ascii="Calibri" w:hAnsi="Calibri" w:cs="Arial"/>
            <w:sz w:val="22"/>
            <w:szCs w:val="22"/>
            <w:rtl/>
            <w:lang w:bidi="ar-SA"/>
          </w:rPr>
          <w:tab/>
        </w:r>
        <w:r w:rsidR="0036051B" w:rsidRPr="001C318D">
          <w:rPr>
            <w:rStyle w:val="Hyperlink"/>
            <w:rFonts w:hint="eastAsia"/>
            <w:rtl/>
          </w:rPr>
          <w:t>فواصل</w:t>
        </w:r>
        <w:r w:rsidR="0036051B" w:rsidRPr="001C318D">
          <w:rPr>
            <w:rStyle w:val="Hyperlink"/>
            <w:rtl/>
          </w:rPr>
          <w:t xml:space="preserve"> </w:t>
        </w:r>
        <w:r w:rsidR="0036051B" w:rsidRPr="001C318D">
          <w:rPr>
            <w:rStyle w:val="Hyperlink"/>
            <w:rFonts w:hint="eastAsia"/>
            <w:rtl/>
          </w:rPr>
          <w:t>بين</w:t>
        </w:r>
        <w:r w:rsidR="0036051B" w:rsidRPr="001C318D">
          <w:rPr>
            <w:rStyle w:val="Hyperlink"/>
            <w:rtl/>
          </w:rPr>
          <w:t xml:space="preserve"> </w:t>
        </w:r>
        <w:r w:rsidR="0036051B" w:rsidRPr="001C318D">
          <w:rPr>
            <w:rStyle w:val="Hyperlink"/>
            <w:rFonts w:hint="eastAsia"/>
            <w:rtl/>
          </w:rPr>
          <w:t>كلمات</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Toc28770824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25</w:t>
        </w:r>
        <w:r w:rsidR="0036051B">
          <w:rPr>
            <w:webHidden/>
            <w:rtl/>
          </w:rPr>
          <w:fldChar w:fldCharType="end"/>
        </w:r>
      </w:hyperlink>
    </w:p>
    <w:p w14:paraId="12A512F6" w14:textId="77777777" w:rsidR="0036051B" w:rsidRPr="0065268B" w:rsidRDefault="00F30C95">
      <w:pPr>
        <w:pStyle w:val="TOC2"/>
        <w:rPr>
          <w:rFonts w:ascii="Calibri" w:hAnsi="Calibri" w:cs="Arial"/>
          <w:sz w:val="22"/>
          <w:szCs w:val="22"/>
          <w:rtl/>
          <w:lang w:bidi="ar-SA"/>
        </w:rPr>
      </w:pPr>
      <w:hyperlink w:anchor="_Toc28770825" w:history="1">
        <w:r w:rsidR="0036051B" w:rsidRPr="001C318D">
          <w:rPr>
            <w:rStyle w:val="Hyperlink"/>
            <w:rtl/>
          </w:rPr>
          <w:t>4-6-</w:t>
        </w:r>
        <w:r w:rsidR="0036051B" w:rsidRPr="0065268B">
          <w:rPr>
            <w:rFonts w:ascii="Calibri" w:hAnsi="Calibri" w:cs="Arial"/>
            <w:sz w:val="22"/>
            <w:szCs w:val="22"/>
            <w:rtl/>
            <w:lang w:bidi="ar-SA"/>
          </w:rPr>
          <w:tab/>
        </w:r>
        <w:r w:rsidR="0036051B" w:rsidRPr="001C318D">
          <w:rPr>
            <w:rStyle w:val="Hyperlink"/>
            <w:rFonts w:hint="eastAsia"/>
            <w:rtl/>
          </w:rPr>
          <w:t>جدانوشتن</w:t>
        </w:r>
        <w:r w:rsidR="0036051B" w:rsidRPr="001C318D">
          <w:rPr>
            <w:rStyle w:val="Hyperlink"/>
            <w:rtl/>
          </w:rPr>
          <w:t xml:space="preserve"> </w:t>
        </w:r>
        <w:r w:rsidR="0036051B" w:rsidRPr="001C318D">
          <w:rPr>
            <w:rStyle w:val="Hyperlink"/>
            <w:rFonts w:hint="eastAsia"/>
            <w:rtl/>
          </w:rPr>
          <w:t>كلمات</w:t>
        </w:r>
        <w:r w:rsidR="0036051B" w:rsidRPr="001C318D">
          <w:rPr>
            <w:rStyle w:val="Hyperlink"/>
            <w:rtl/>
          </w:rPr>
          <w:t xml:space="preserve"> </w:t>
        </w:r>
        <w:r w:rsidR="0036051B" w:rsidRPr="001C318D">
          <w:rPr>
            <w:rStyle w:val="Hyperlink"/>
            <w:rFonts w:hint="eastAsia"/>
            <w:rtl/>
          </w:rPr>
          <w:t>بدون</w:t>
        </w:r>
        <w:r w:rsidR="0036051B" w:rsidRPr="001C318D">
          <w:rPr>
            <w:rStyle w:val="Hyperlink"/>
            <w:rtl/>
          </w:rPr>
          <w:t xml:space="preserve"> </w:t>
        </w:r>
        <w:r w:rsidR="0036051B" w:rsidRPr="001C318D">
          <w:rPr>
            <w:rStyle w:val="Hyperlink"/>
            <w:rFonts w:hint="eastAsia"/>
            <w:rtl/>
          </w:rPr>
          <w:t>گذاشتن</w:t>
        </w:r>
        <w:r w:rsidR="0036051B" w:rsidRPr="001C318D">
          <w:rPr>
            <w:rStyle w:val="Hyperlink"/>
            <w:rtl/>
          </w:rPr>
          <w:t xml:space="preserve"> </w:t>
        </w:r>
        <w:r w:rsidR="0036051B" w:rsidRPr="001C318D">
          <w:rPr>
            <w:rStyle w:val="Hyperlink"/>
            <w:rFonts w:hint="eastAsia"/>
            <w:rtl/>
          </w:rPr>
          <w:t>فاصله</w:t>
        </w:r>
        <w:r w:rsidR="0036051B" w:rsidRPr="001C318D">
          <w:rPr>
            <w:rStyle w:val="Hyperlink"/>
            <w:rtl/>
          </w:rPr>
          <w:t xml:space="preserve"> </w:t>
        </w:r>
        <w:r w:rsidR="0036051B" w:rsidRPr="001C318D">
          <w:rPr>
            <w:rStyle w:val="Hyperlink"/>
            <w:rFonts w:hint="eastAsia"/>
            <w:rtl/>
          </w:rPr>
          <w:t>بين</w:t>
        </w:r>
        <w:r w:rsidR="0036051B" w:rsidRPr="001C318D">
          <w:rPr>
            <w:rStyle w:val="Hyperlink"/>
            <w:rtl/>
          </w:rPr>
          <w:t xml:space="preserve"> </w:t>
        </w:r>
        <w:r w:rsidR="0036051B" w:rsidRPr="001C318D">
          <w:rPr>
            <w:rStyle w:val="Hyperlink"/>
            <w:rFonts w:hint="eastAsia"/>
            <w:rtl/>
          </w:rPr>
          <w:t>آنها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Toc28770825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25</w:t>
        </w:r>
        <w:r w:rsidR="0036051B">
          <w:rPr>
            <w:webHidden/>
            <w:rtl/>
          </w:rPr>
          <w:fldChar w:fldCharType="end"/>
        </w:r>
      </w:hyperlink>
    </w:p>
    <w:p w14:paraId="61D51872" w14:textId="77777777" w:rsidR="0036051B" w:rsidRPr="0065268B" w:rsidRDefault="00F30C95">
      <w:pPr>
        <w:pStyle w:val="TOC2"/>
        <w:rPr>
          <w:rFonts w:ascii="Calibri" w:hAnsi="Calibri" w:cs="Arial"/>
          <w:sz w:val="22"/>
          <w:szCs w:val="22"/>
          <w:rtl/>
          <w:lang w:bidi="ar-SA"/>
        </w:rPr>
      </w:pPr>
      <w:hyperlink w:anchor="_Toc28770826" w:history="1">
        <w:r w:rsidR="0036051B" w:rsidRPr="001C318D">
          <w:rPr>
            <w:rStyle w:val="Hyperlink"/>
            <w:rtl/>
          </w:rPr>
          <w:t>4-7-</w:t>
        </w:r>
        <w:r w:rsidR="0036051B" w:rsidRPr="0065268B">
          <w:rPr>
            <w:rFonts w:ascii="Calibri" w:hAnsi="Calibri" w:cs="Arial"/>
            <w:sz w:val="22"/>
            <w:szCs w:val="22"/>
            <w:rtl/>
            <w:lang w:bidi="ar-SA"/>
          </w:rPr>
          <w:tab/>
        </w:r>
        <w:r w:rsidR="0036051B" w:rsidRPr="001C318D">
          <w:rPr>
            <w:rStyle w:val="Hyperlink"/>
            <w:rFonts w:hint="eastAsia"/>
            <w:rtl/>
          </w:rPr>
          <w:t>فهرست</w:t>
        </w:r>
        <w:r w:rsidR="0036051B" w:rsidRPr="001C318D">
          <w:rPr>
            <w:rStyle w:val="Hyperlink"/>
            <w:rtl/>
          </w:rPr>
          <w:t xml:space="preserve"> </w:t>
        </w:r>
        <w:r w:rsidR="0036051B" w:rsidRPr="001C318D">
          <w:rPr>
            <w:rStyle w:val="Hyperlink"/>
            <w:rFonts w:hint="eastAsia"/>
            <w:rtl/>
          </w:rPr>
          <w:t>گزارش،</w:t>
        </w:r>
        <w:r w:rsidR="0036051B" w:rsidRPr="001C318D">
          <w:rPr>
            <w:rStyle w:val="Hyperlink"/>
            <w:rtl/>
          </w:rPr>
          <w:t xml:space="preserve"> </w:t>
        </w:r>
        <w:r w:rsidR="0036051B" w:rsidRPr="001C318D">
          <w:rPr>
            <w:rStyle w:val="Hyperlink"/>
            <w:rFonts w:hint="eastAsia"/>
            <w:rtl/>
          </w:rPr>
          <w:t>فهرست</w:t>
        </w:r>
        <w:r w:rsidR="0036051B" w:rsidRPr="001C318D">
          <w:rPr>
            <w:rStyle w:val="Hyperlink"/>
            <w:rtl/>
          </w:rPr>
          <w:t xml:space="preserve"> </w:t>
        </w:r>
        <w:r w:rsidR="0036051B" w:rsidRPr="001C318D">
          <w:rPr>
            <w:rStyle w:val="Hyperlink"/>
            <w:rFonts w:hint="eastAsia"/>
            <w:rtl/>
          </w:rPr>
          <w:t>شكل‌ها</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فهرست</w:t>
        </w:r>
        <w:r w:rsidR="0036051B" w:rsidRPr="001C318D">
          <w:rPr>
            <w:rStyle w:val="Hyperlink"/>
            <w:rtl/>
          </w:rPr>
          <w:t xml:space="preserve"> </w:t>
        </w:r>
        <w:r w:rsidR="0036051B" w:rsidRPr="001C318D">
          <w:rPr>
            <w:rStyle w:val="Hyperlink"/>
            <w:rFonts w:hint="eastAsia"/>
            <w:rtl/>
          </w:rPr>
          <w:t>جداول</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Toc28770826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25</w:t>
        </w:r>
        <w:r w:rsidR="0036051B">
          <w:rPr>
            <w:webHidden/>
            <w:rtl/>
          </w:rPr>
          <w:fldChar w:fldCharType="end"/>
        </w:r>
      </w:hyperlink>
    </w:p>
    <w:p w14:paraId="4717A647" w14:textId="77777777" w:rsidR="0036051B" w:rsidRPr="0065268B" w:rsidRDefault="00F30C95">
      <w:pPr>
        <w:pStyle w:val="TOC2"/>
        <w:rPr>
          <w:rFonts w:ascii="Calibri" w:hAnsi="Calibri" w:cs="Arial"/>
          <w:sz w:val="22"/>
          <w:szCs w:val="22"/>
          <w:rtl/>
          <w:lang w:bidi="ar-SA"/>
        </w:rPr>
      </w:pPr>
      <w:hyperlink w:anchor="_Toc28770827" w:history="1">
        <w:r w:rsidR="0036051B" w:rsidRPr="001C318D">
          <w:rPr>
            <w:rStyle w:val="Hyperlink"/>
            <w:rtl/>
          </w:rPr>
          <w:t>4-8-</w:t>
        </w:r>
        <w:r w:rsidR="0036051B" w:rsidRPr="0065268B">
          <w:rPr>
            <w:rFonts w:ascii="Calibri" w:hAnsi="Calibri" w:cs="Arial"/>
            <w:sz w:val="22"/>
            <w:szCs w:val="22"/>
            <w:rtl/>
            <w:lang w:bidi="ar-SA"/>
          </w:rPr>
          <w:tab/>
        </w:r>
        <w:r w:rsidR="0036051B" w:rsidRPr="001C318D">
          <w:rPr>
            <w:rStyle w:val="Hyperlink"/>
            <w:rFonts w:hint="eastAsia"/>
            <w:rtl/>
          </w:rPr>
          <w:t>سربرگ</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ته‌برگ</w:t>
        </w:r>
        <w:r w:rsidR="0036051B" w:rsidRPr="001C318D">
          <w:rPr>
            <w:rStyle w:val="Hyperlink"/>
            <w:rtl/>
          </w:rPr>
          <w:t xml:space="preserve"> </w:t>
        </w:r>
        <w:r w:rsidR="0036051B" w:rsidRPr="001C318D">
          <w:rPr>
            <w:rStyle w:val="Hyperlink"/>
          </w:rPr>
          <w:t>(Header and Footer)</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Toc28770827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26</w:t>
        </w:r>
        <w:r w:rsidR="0036051B">
          <w:rPr>
            <w:webHidden/>
            <w:rtl/>
          </w:rPr>
          <w:fldChar w:fldCharType="end"/>
        </w:r>
      </w:hyperlink>
    </w:p>
    <w:p w14:paraId="7152DBF7" w14:textId="77777777" w:rsidR="0036051B" w:rsidRPr="0065268B" w:rsidRDefault="00F30C95">
      <w:pPr>
        <w:pStyle w:val="TOC2"/>
        <w:rPr>
          <w:rFonts w:ascii="Calibri" w:hAnsi="Calibri" w:cs="Arial"/>
          <w:sz w:val="22"/>
          <w:szCs w:val="22"/>
          <w:rtl/>
          <w:lang w:bidi="ar-SA"/>
        </w:rPr>
      </w:pPr>
      <w:hyperlink w:anchor="_Toc28770828" w:history="1">
        <w:r w:rsidR="0036051B" w:rsidRPr="001C318D">
          <w:rPr>
            <w:rStyle w:val="Hyperlink"/>
            <w:rtl/>
          </w:rPr>
          <w:t>4-9-</w:t>
        </w:r>
        <w:r w:rsidR="0036051B" w:rsidRPr="0065268B">
          <w:rPr>
            <w:rFonts w:ascii="Calibri" w:hAnsi="Calibri" w:cs="Arial"/>
            <w:sz w:val="22"/>
            <w:szCs w:val="22"/>
            <w:rtl/>
            <w:lang w:bidi="ar-SA"/>
          </w:rPr>
          <w:tab/>
        </w:r>
        <w:r w:rsidR="0036051B" w:rsidRPr="001C318D">
          <w:rPr>
            <w:rStyle w:val="Hyperlink"/>
            <w:rFonts w:hint="eastAsia"/>
            <w:rtl/>
          </w:rPr>
          <w:t>جداول،</w:t>
        </w:r>
        <w:r w:rsidR="0036051B" w:rsidRPr="001C318D">
          <w:rPr>
            <w:rStyle w:val="Hyperlink"/>
            <w:rtl/>
          </w:rPr>
          <w:t xml:space="preserve"> </w:t>
        </w:r>
        <w:r w:rsidR="0036051B" w:rsidRPr="001C318D">
          <w:rPr>
            <w:rStyle w:val="Hyperlink"/>
            <w:rFonts w:hint="eastAsia"/>
            <w:rtl/>
          </w:rPr>
          <w:t>منحني‌ها،</w:t>
        </w:r>
        <w:r w:rsidR="0036051B" w:rsidRPr="001C318D">
          <w:rPr>
            <w:rStyle w:val="Hyperlink"/>
            <w:rtl/>
          </w:rPr>
          <w:t xml:space="preserve"> </w:t>
        </w:r>
        <w:r w:rsidR="0036051B" w:rsidRPr="001C318D">
          <w:rPr>
            <w:rStyle w:val="Hyperlink"/>
            <w:rFonts w:hint="eastAsia"/>
            <w:rtl/>
          </w:rPr>
          <w:t>شكل‌ها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Toc28770828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26</w:t>
        </w:r>
        <w:r w:rsidR="0036051B">
          <w:rPr>
            <w:webHidden/>
            <w:rtl/>
          </w:rPr>
          <w:fldChar w:fldCharType="end"/>
        </w:r>
      </w:hyperlink>
    </w:p>
    <w:p w14:paraId="12CD7B55" w14:textId="77777777" w:rsidR="0036051B" w:rsidRPr="0065268B" w:rsidRDefault="00F30C95">
      <w:pPr>
        <w:pStyle w:val="TOC2"/>
        <w:rPr>
          <w:rFonts w:ascii="Calibri" w:hAnsi="Calibri" w:cs="Arial"/>
          <w:sz w:val="22"/>
          <w:szCs w:val="22"/>
          <w:rtl/>
          <w:lang w:bidi="ar-SA"/>
        </w:rPr>
      </w:pPr>
      <w:hyperlink w:anchor="_Toc28770829" w:history="1">
        <w:r w:rsidR="0036051B" w:rsidRPr="001C318D">
          <w:rPr>
            <w:rStyle w:val="Hyperlink"/>
            <w:rtl/>
          </w:rPr>
          <w:t>4-10-</w:t>
        </w:r>
        <w:r w:rsidR="0036051B" w:rsidRPr="0065268B">
          <w:rPr>
            <w:rFonts w:ascii="Calibri" w:hAnsi="Calibri" w:cs="Arial"/>
            <w:sz w:val="22"/>
            <w:szCs w:val="22"/>
            <w:rtl/>
            <w:lang w:bidi="ar-SA"/>
          </w:rPr>
          <w:tab/>
        </w:r>
        <w:r w:rsidR="0036051B" w:rsidRPr="001C318D">
          <w:rPr>
            <w:rStyle w:val="Hyperlink"/>
            <w:rFonts w:hint="eastAsia"/>
            <w:rtl/>
          </w:rPr>
          <w:t>ارجاع</w:t>
        </w:r>
        <w:r w:rsidR="0036051B" w:rsidRPr="001C318D">
          <w:rPr>
            <w:rStyle w:val="Hyperlink"/>
            <w:rtl/>
          </w:rPr>
          <w:t xml:space="preserve"> </w:t>
        </w:r>
        <w:r w:rsidR="0036051B" w:rsidRPr="001C318D">
          <w:rPr>
            <w:rStyle w:val="Hyperlink"/>
            <w:rFonts w:hint="eastAsia"/>
            <w:rtl/>
          </w:rPr>
          <w:t>به</w:t>
        </w:r>
        <w:r w:rsidR="0036051B" w:rsidRPr="001C318D">
          <w:rPr>
            <w:rStyle w:val="Hyperlink"/>
            <w:rtl/>
          </w:rPr>
          <w:t xml:space="preserve"> </w:t>
        </w:r>
        <w:r w:rsidR="0036051B" w:rsidRPr="001C318D">
          <w:rPr>
            <w:rStyle w:val="Hyperlink"/>
            <w:rFonts w:hint="eastAsia"/>
            <w:rtl/>
          </w:rPr>
          <w:t>جداول،</w:t>
        </w:r>
        <w:r w:rsidR="0036051B" w:rsidRPr="001C318D">
          <w:rPr>
            <w:rStyle w:val="Hyperlink"/>
            <w:rtl/>
          </w:rPr>
          <w:t xml:space="preserve"> </w:t>
        </w:r>
        <w:r w:rsidR="0036051B" w:rsidRPr="001C318D">
          <w:rPr>
            <w:rStyle w:val="Hyperlink"/>
            <w:rFonts w:hint="eastAsia"/>
            <w:rtl/>
          </w:rPr>
          <w:t>شكل‌ها،</w:t>
        </w:r>
        <w:r w:rsidR="0036051B" w:rsidRPr="001C318D">
          <w:rPr>
            <w:rStyle w:val="Hyperlink"/>
            <w:rtl/>
          </w:rPr>
          <w:t xml:space="preserve"> </w:t>
        </w:r>
        <w:r w:rsidR="0036051B" w:rsidRPr="001C318D">
          <w:rPr>
            <w:rStyle w:val="Hyperlink"/>
            <w:rFonts w:hint="eastAsia"/>
            <w:rtl/>
          </w:rPr>
          <w:t>روابط،</w:t>
        </w:r>
        <w:r w:rsidR="0036051B" w:rsidRPr="001C318D">
          <w:rPr>
            <w:rStyle w:val="Hyperlink"/>
            <w:rtl/>
          </w:rPr>
          <w:t xml:space="preserve"> </w:t>
        </w:r>
        <w:r w:rsidR="0036051B" w:rsidRPr="001C318D">
          <w:rPr>
            <w:rStyle w:val="Hyperlink"/>
            <w:rFonts w:hint="eastAsia"/>
            <w:rtl/>
          </w:rPr>
          <w:t>مراجع</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بخش‌ها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Toc28770829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27</w:t>
        </w:r>
        <w:r w:rsidR="0036051B">
          <w:rPr>
            <w:webHidden/>
            <w:rtl/>
          </w:rPr>
          <w:fldChar w:fldCharType="end"/>
        </w:r>
      </w:hyperlink>
    </w:p>
    <w:p w14:paraId="7001353B" w14:textId="77777777" w:rsidR="0036051B" w:rsidRPr="0065268B" w:rsidRDefault="00F30C95" w:rsidP="00B76AAE">
      <w:pPr>
        <w:pStyle w:val="TOC1"/>
        <w:rPr>
          <w:rFonts w:ascii="Calibri" w:hAnsi="Calibri" w:cs="Arial"/>
          <w:b w:val="0"/>
          <w:bCs w:val="0"/>
          <w:noProof/>
          <w:sz w:val="22"/>
          <w:szCs w:val="22"/>
          <w:rtl/>
        </w:rPr>
      </w:pPr>
      <w:hyperlink w:anchor="_Toc28770830"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پنجم</w:t>
        </w:r>
        <w:r w:rsidR="0036051B" w:rsidRPr="001C318D">
          <w:rPr>
            <w:rStyle w:val="Hyperlink"/>
            <w:noProof/>
            <w:rtl/>
          </w:rPr>
          <w:t xml:space="preserve"> </w:t>
        </w:r>
        <w:r w:rsidR="0036051B" w:rsidRPr="001C318D">
          <w:rPr>
            <w:rStyle w:val="Hyperlink"/>
            <w:rFonts w:hint="eastAsia"/>
            <w:noProof/>
            <w:rtl/>
          </w:rPr>
          <w:t>بررسي</w:t>
        </w:r>
        <w:r w:rsidR="0036051B" w:rsidRPr="001C318D">
          <w:rPr>
            <w:rStyle w:val="Hyperlink"/>
            <w:noProof/>
            <w:rtl/>
          </w:rPr>
          <w:t xml:space="preserve"> </w:t>
        </w:r>
        <w:r w:rsidR="0036051B" w:rsidRPr="001C318D">
          <w:rPr>
            <w:rStyle w:val="Hyperlink"/>
            <w:rFonts w:hint="eastAsia"/>
            <w:noProof/>
            <w:rtl/>
          </w:rPr>
          <w:t>ساختار</w:t>
        </w:r>
        <w:r w:rsidR="0036051B" w:rsidRPr="001C318D">
          <w:rPr>
            <w:rStyle w:val="Hyperlink"/>
            <w:noProof/>
            <w:rtl/>
          </w:rPr>
          <w:t xml:space="preserve"> </w:t>
        </w:r>
        <w:r w:rsidR="0036051B" w:rsidRPr="001C318D">
          <w:rPr>
            <w:rStyle w:val="Hyperlink"/>
            <w:rFonts w:hint="eastAsia"/>
            <w:noProof/>
            <w:rtl/>
          </w:rPr>
          <w:t>پا</w:t>
        </w:r>
        <w:r w:rsidR="0036051B" w:rsidRPr="001C318D">
          <w:rPr>
            <w:rStyle w:val="Hyperlink"/>
            <w:rFonts w:hint="cs"/>
            <w:noProof/>
            <w:rtl/>
          </w:rPr>
          <w:t>ی</w:t>
        </w:r>
        <w:r w:rsidR="0036051B" w:rsidRPr="001C318D">
          <w:rPr>
            <w:rStyle w:val="Hyperlink"/>
            <w:rFonts w:hint="eastAsia"/>
            <w:noProof/>
            <w:rtl/>
          </w:rPr>
          <w:t>ان</w:t>
        </w:r>
        <w:r w:rsidR="0036051B" w:rsidRPr="001C318D">
          <w:rPr>
            <w:rStyle w:val="Hyperlink"/>
            <w:noProof/>
            <w:rtl/>
          </w:rPr>
          <w:t xml:space="preserve"> </w:t>
        </w:r>
        <w:r w:rsidR="0036051B" w:rsidRPr="001C318D">
          <w:rPr>
            <w:rStyle w:val="Hyperlink"/>
            <w:rFonts w:hint="eastAsia"/>
            <w:noProof/>
            <w:rtl/>
          </w:rPr>
          <w:t>نامه</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Toc28770830 \h</w:instrText>
        </w:r>
        <w:r w:rsidR="0036051B">
          <w:rPr>
            <w:noProof/>
            <w:webHidden/>
            <w:rtl/>
          </w:rPr>
          <w:instrText xml:space="preserve"> </w:instrText>
        </w:r>
        <w:r w:rsidR="0036051B">
          <w:rPr>
            <w:noProof/>
            <w:webHidden/>
            <w:rtl/>
          </w:rPr>
        </w:r>
        <w:r w:rsidR="0036051B">
          <w:rPr>
            <w:noProof/>
            <w:webHidden/>
            <w:rtl/>
          </w:rPr>
          <w:fldChar w:fldCharType="separate"/>
        </w:r>
        <w:r w:rsidR="00613634">
          <w:rPr>
            <w:noProof/>
            <w:webHidden/>
            <w:rtl/>
          </w:rPr>
          <w:t>28</w:t>
        </w:r>
        <w:r w:rsidR="0036051B">
          <w:rPr>
            <w:noProof/>
            <w:webHidden/>
            <w:rtl/>
          </w:rPr>
          <w:fldChar w:fldCharType="end"/>
        </w:r>
      </w:hyperlink>
    </w:p>
    <w:p w14:paraId="796411F7" w14:textId="77777777" w:rsidR="0036051B" w:rsidRPr="0065268B" w:rsidRDefault="00F30C95">
      <w:pPr>
        <w:pStyle w:val="TOC2"/>
        <w:rPr>
          <w:rFonts w:ascii="Calibri" w:hAnsi="Calibri" w:cs="Arial"/>
          <w:sz w:val="22"/>
          <w:szCs w:val="22"/>
          <w:rtl/>
          <w:lang w:bidi="ar-SA"/>
        </w:rPr>
      </w:pPr>
      <w:hyperlink w:anchor="_Toc28770831" w:history="1">
        <w:r w:rsidR="0036051B" w:rsidRPr="001C318D">
          <w:rPr>
            <w:rStyle w:val="Hyperlink"/>
            <w:rtl/>
          </w:rPr>
          <w:t>5-1-</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سرفصل‌ها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Toc28770831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29</w:t>
        </w:r>
        <w:r w:rsidR="0036051B">
          <w:rPr>
            <w:webHidden/>
            <w:rtl/>
          </w:rPr>
          <w:fldChar w:fldCharType="end"/>
        </w:r>
      </w:hyperlink>
    </w:p>
    <w:p w14:paraId="0F12228D" w14:textId="77777777" w:rsidR="0036051B" w:rsidRPr="0065268B" w:rsidRDefault="00F30C95">
      <w:pPr>
        <w:pStyle w:val="TOC2"/>
        <w:rPr>
          <w:rFonts w:ascii="Calibri" w:hAnsi="Calibri" w:cs="Arial"/>
          <w:sz w:val="22"/>
          <w:szCs w:val="22"/>
          <w:rtl/>
          <w:lang w:bidi="ar-SA"/>
        </w:rPr>
      </w:pPr>
      <w:hyperlink w:anchor="_Toc28770832" w:history="1">
        <w:r w:rsidR="0036051B" w:rsidRPr="001C318D">
          <w:rPr>
            <w:rStyle w:val="Hyperlink"/>
            <w:rtl/>
          </w:rPr>
          <w:t>5-2-</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ساختار</w:t>
        </w:r>
        <w:r w:rsidR="0036051B" w:rsidRPr="001C318D">
          <w:rPr>
            <w:rStyle w:val="Hyperlink"/>
            <w:rtl/>
          </w:rPr>
          <w:t xml:space="preserve"> </w:t>
        </w:r>
        <w:r w:rsidR="0036051B" w:rsidRPr="001C318D">
          <w:rPr>
            <w:rStyle w:val="Hyperlink"/>
            <w:rFonts w:hint="eastAsia"/>
            <w:rtl/>
          </w:rPr>
          <w:t>كلي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Toc28770832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29</w:t>
        </w:r>
        <w:r w:rsidR="0036051B">
          <w:rPr>
            <w:webHidden/>
            <w:rtl/>
          </w:rPr>
          <w:fldChar w:fldCharType="end"/>
        </w:r>
      </w:hyperlink>
    </w:p>
    <w:p w14:paraId="45C42B67" w14:textId="77777777" w:rsidR="0036051B" w:rsidRPr="0065268B" w:rsidRDefault="00F30C95">
      <w:pPr>
        <w:pStyle w:val="TOC2"/>
        <w:rPr>
          <w:rFonts w:ascii="Calibri" w:hAnsi="Calibri" w:cs="Arial"/>
          <w:sz w:val="22"/>
          <w:szCs w:val="22"/>
          <w:rtl/>
          <w:lang w:bidi="ar-SA"/>
        </w:rPr>
      </w:pPr>
      <w:hyperlink w:anchor="_Toc28770833" w:history="1">
        <w:r w:rsidR="0036051B" w:rsidRPr="001C318D">
          <w:rPr>
            <w:rStyle w:val="Hyperlink"/>
            <w:rtl/>
          </w:rPr>
          <w:t>5-3-</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مفهومي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Toc28770833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29</w:t>
        </w:r>
        <w:r w:rsidR="0036051B">
          <w:rPr>
            <w:webHidden/>
            <w:rtl/>
          </w:rPr>
          <w:fldChar w:fldCharType="end"/>
        </w:r>
      </w:hyperlink>
    </w:p>
    <w:p w14:paraId="11C1E065" w14:textId="77777777" w:rsidR="0036051B" w:rsidRPr="0065268B" w:rsidRDefault="00F30C95">
      <w:pPr>
        <w:pStyle w:val="TOC2"/>
        <w:rPr>
          <w:rFonts w:ascii="Calibri" w:hAnsi="Calibri" w:cs="Arial"/>
          <w:sz w:val="22"/>
          <w:szCs w:val="22"/>
          <w:rtl/>
          <w:lang w:bidi="ar-SA"/>
        </w:rPr>
      </w:pPr>
      <w:hyperlink w:anchor="_Toc28770834" w:history="1">
        <w:r w:rsidR="0036051B" w:rsidRPr="001C318D">
          <w:rPr>
            <w:rStyle w:val="Hyperlink"/>
            <w:rtl/>
          </w:rPr>
          <w:t>5-4-</w:t>
        </w:r>
        <w:r w:rsidR="0036051B" w:rsidRPr="0065268B">
          <w:rPr>
            <w:rFonts w:ascii="Calibri" w:hAnsi="Calibri" w:cs="Arial"/>
            <w:sz w:val="22"/>
            <w:szCs w:val="22"/>
            <w:rtl/>
            <w:lang w:bidi="ar-SA"/>
          </w:rPr>
          <w:tab/>
        </w:r>
        <w:r w:rsidR="0036051B" w:rsidRPr="001C318D">
          <w:rPr>
            <w:rStyle w:val="Hyperlink"/>
            <w:rFonts w:hint="eastAsia"/>
            <w:rtl/>
          </w:rPr>
          <w:t>مطالعه</w:t>
        </w:r>
        <w:r w:rsidR="0036051B" w:rsidRPr="001C318D">
          <w:rPr>
            <w:rStyle w:val="Hyperlink"/>
            <w:rtl/>
          </w:rPr>
          <w:t xml:space="preserve"> </w:t>
        </w:r>
        <w:r w:rsidR="0036051B" w:rsidRPr="001C318D">
          <w:rPr>
            <w:rStyle w:val="Hyperlink"/>
            <w:rFonts w:hint="eastAsia"/>
            <w:rtl/>
          </w:rPr>
          <w:t>مفهومي</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جمله‌بندي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Toc28770834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30</w:t>
        </w:r>
        <w:r w:rsidR="0036051B">
          <w:rPr>
            <w:webHidden/>
            <w:rtl/>
          </w:rPr>
          <w:fldChar w:fldCharType="end"/>
        </w:r>
      </w:hyperlink>
    </w:p>
    <w:p w14:paraId="55CA2B3A" w14:textId="77777777" w:rsidR="0036051B" w:rsidRPr="0065268B" w:rsidRDefault="00F30C95">
      <w:pPr>
        <w:pStyle w:val="TOC2"/>
        <w:rPr>
          <w:rFonts w:ascii="Calibri" w:hAnsi="Calibri" w:cs="Arial"/>
          <w:sz w:val="22"/>
          <w:szCs w:val="22"/>
          <w:rtl/>
          <w:lang w:bidi="ar-SA"/>
        </w:rPr>
      </w:pPr>
      <w:hyperlink w:anchor="_Toc28770835" w:history="1">
        <w:r w:rsidR="0036051B" w:rsidRPr="001C318D">
          <w:rPr>
            <w:rStyle w:val="Hyperlink"/>
            <w:rtl/>
          </w:rPr>
          <w:t>5-5-</w:t>
        </w:r>
        <w:r w:rsidR="0036051B" w:rsidRPr="0065268B">
          <w:rPr>
            <w:rFonts w:ascii="Calibri" w:hAnsi="Calibri" w:cs="Arial"/>
            <w:sz w:val="22"/>
            <w:szCs w:val="22"/>
            <w:rtl/>
            <w:lang w:bidi="ar-SA"/>
          </w:rPr>
          <w:tab/>
        </w:r>
        <w:r w:rsidR="0036051B" w:rsidRPr="001C318D">
          <w:rPr>
            <w:rStyle w:val="Hyperlink"/>
            <w:rFonts w:hint="eastAsia"/>
            <w:rtl/>
          </w:rPr>
          <w:t>تنظ</w:t>
        </w:r>
        <w:r w:rsidR="0036051B" w:rsidRPr="001C318D">
          <w:rPr>
            <w:rStyle w:val="Hyperlink"/>
            <w:rFonts w:hint="cs"/>
            <w:rtl/>
          </w:rPr>
          <w:t>ی</w:t>
        </w:r>
        <w:r w:rsidR="0036051B" w:rsidRPr="001C318D">
          <w:rPr>
            <w:rStyle w:val="Hyperlink"/>
            <w:rFonts w:hint="eastAsia"/>
            <w:rtl/>
          </w:rPr>
          <w:t>م</w:t>
        </w:r>
        <w:r w:rsidR="0036051B" w:rsidRPr="001C318D">
          <w:rPr>
            <w:rStyle w:val="Hyperlink"/>
            <w:rtl/>
          </w:rPr>
          <w:t xml:space="preserve"> </w:t>
        </w:r>
        <w:r w:rsidR="0036051B" w:rsidRPr="001C318D">
          <w:rPr>
            <w:rStyle w:val="Hyperlink"/>
            <w:rFonts w:hint="eastAsia"/>
            <w:rtl/>
          </w:rPr>
          <w:t>بندها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Toc28770835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30</w:t>
        </w:r>
        <w:r w:rsidR="0036051B">
          <w:rPr>
            <w:webHidden/>
            <w:rtl/>
          </w:rPr>
          <w:fldChar w:fldCharType="end"/>
        </w:r>
      </w:hyperlink>
    </w:p>
    <w:p w14:paraId="47E9342D" w14:textId="77777777" w:rsidR="0036051B" w:rsidRPr="0065268B" w:rsidRDefault="00F30C95">
      <w:pPr>
        <w:pStyle w:val="TOC2"/>
        <w:rPr>
          <w:rFonts w:ascii="Calibri" w:hAnsi="Calibri" w:cs="Arial"/>
          <w:sz w:val="22"/>
          <w:szCs w:val="22"/>
          <w:rtl/>
          <w:lang w:bidi="ar-SA"/>
        </w:rPr>
      </w:pPr>
      <w:hyperlink w:anchor="_Toc28770836" w:history="1">
        <w:r w:rsidR="0036051B" w:rsidRPr="001C318D">
          <w:rPr>
            <w:rStyle w:val="Hyperlink"/>
            <w:rtl/>
          </w:rPr>
          <w:t>5-6-</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قواعد</w:t>
        </w:r>
        <w:r w:rsidR="0036051B" w:rsidRPr="001C318D">
          <w:rPr>
            <w:rStyle w:val="Hyperlink"/>
            <w:rtl/>
          </w:rPr>
          <w:t xml:space="preserve"> </w:t>
        </w:r>
        <w:r w:rsidR="0036051B" w:rsidRPr="001C318D">
          <w:rPr>
            <w:rStyle w:val="Hyperlink"/>
            <w:rFonts w:hint="eastAsia"/>
            <w:rtl/>
          </w:rPr>
          <w:t>نگارشي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Toc28770836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31</w:t>
        </w:r>
        <w:r w:rsidR="0036051B">
          <w:rPr>
            <w:webHidden/>
            <w:rtl/>
          </w:rPr>
          <w:fldChar w:fldCharType="end"/>
        </w:r>
      </w:hyperlink>
    </w:p>
    <w:p w14:paraId="58836F99" w14:textId="77777777" w:rsidR="0036051B" w:rsidRPr="0065268B" w:rsidRDefault="00F30C95">
      <w:pPr>
        <w:pStyle w:val="TOC2"/>
        <w:rPr>
          <w:rFonts w:ascii="Calibri" w:hAnsi="Calibri" w:cs="Arial"/>
          <w:sz w:val="22"/>
          <w:szCs w:val="22"/>
          <w:rtl/>
          <w:lang w:bidi="ar-SA"/>
        </w:rPr>
      </w:pPr>
      <w:hyperlink w:anchor="_Toc28770837" w:history="1">
        <w:r w:rsidR="0036051B" w:rsidRPr="001C318D">
          <w:rPr>
            <w:rStyle w:val="Hyperlink"/>
            <w:rtl/>
          </w:rPr>
          <w:t>5-7-</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روابط</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Toc28770837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31</w:t>
        </w:r>
        <w:r w:rsidR="0036051B">
          <w:rPr>
            <w:webHidden/>
            <w:rtl/>
          </w:rPr>
          <w:fldChar w:fldCharType="end"/>
        </w:r>
      </w:hyperlink>
    </w:p>
    <w:p w14:paraId="455D24D6" w14:textId="77777777" w:rsidR="0036051B" w:rsidRPr="0065268B" w:rsidRDefault="00F30C95">
      <w:pPr>
        <w:pStyle w:val="TOC2"/>
        <w:rPr>
          <w:rFonts w:ascii="Calibri" w:hAnsi="Calibri" w:cs="Arial"/>
          <w:sz w:val="22"/>
          <w:szCs w:val="22"/>
          <w:rtl/>
          <w:lang w:bidi="ar-SA"/>
        </w:rPr>
      </w:pPr>
      <w:hyperlink w:anchor="_Toc28770838" w:history="1">
        <w:r w:rsidR="0036051B" w:rsidRPr="001C318D">
          <w:rPr>
            <w:rStyle w:val="Hyperlink"/>
            <w:rtl/>
          </w:rPr>
          <w:t>5-8-</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شكل‌ها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Toc28770838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32</w:t>
        </w:r>
        <w:r w:rsidR="0036051B">
          <w:rPr>
            <w:webHidden/>
            <w:rtl/>
          </w:rPr>
          <w:fldChar w:fldCharType="end"/>
        </w:r>
      </w:hyperlink>
    </w:p>
    <w:p w14:paraId="215B00EF" w14:textId="77777777" w:rsidR="0036051B" w:rsidRPr="0065268B" w:rsidRDefault="00F30C95">
      <w:pPr>
        <w:pStyle w:val="TOC3"/>
        <w:rPr>
          <w:rFonts w:ascii="Calibri" w:hAnsi="Calibri" w:cs="Arial"/>
          <w:szCs w:val="22"/>
          <w:rtl/>
          <w:lang w:bidi="ar-SA"/>
        </w:rPr>
      </w:pPr>
      <w:hyperlink w:anchor="_Toc28770839" w:history="1">
        <w:r w:rsidR="0036051B" w:rsidRPr="001C318D">
          <w:rPr>
            <w:rStyle w:val="Hyperlink"/>
            <w:rtl/>
          </w:rPr>
          <w:t>5-8-1-</w:t>
        </w:r>
        <w:r w:rsidR="0036051B" w:rsidRPr="0065268B">
          <w:rPr>
            <w:rFonts w:ascii="Calibri" w:hAnsi="Calibri" w:cs="Arial"/>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كيفيت</w:t>
        </w:r>
        <w:r w:rsidR="0036051B" w:rsidRPr="001C318D">
          <w:rPr>
            <w:rStyle w:val="Hyperlink"/>
            <w:rtl/>
          </w:rPr>
          <w:t xml:space="preserve"> </w:t>
        </w:r>
        <w:r w:rsidR="0036051B" w:rsidRPr="001C318D">
          <w:rPr>
            <w:rStyle w:val="Hyperlink"/>
            <w:rFonts w:hint="eastAsia"/>
            <w:rtl/>
          </w:rPr>
          <w:t>شكل</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تطابق</w:t>
        </w:r>
        <w:r w:rsidR="0036051B" w:rsidRPr="001C318D">
          <w:rPr>
            <w:rStyle w:val="Hyperlink"/>
            <w:rtl/>
          </w:rPr>
          <w:t xml:space="preserve"> </w:t>
        </w:r>
        <w:r w:rsidR="0036051B" w:rsidRPr="001C318D">
          <w:rPr>
            <w:rStyle w:val="Hyperlink"/>
            <w:rFonts w:hint="eastAsia"/>
            <w:rtl/>
          </w:rPr>
          <w:t>عنوان</w:t>
        </w:r>
        <w:r w:rsidR="0036051B" w:rsidRPr="001C318D">
          <w:rPr>
            <w:rStyle w:val="Hyperlink"/>
            <w:rtl/>
          </w:rPr>
          <w:t xml:space="preserve"> </w:t>
        </w:r>
        <w:r w:rsidR="0036051B" w:rsidRPr="001C318D">
          <w:rPr>
            <w:rStyle w:val="Hyperlink"/>
            <w:rFonts w:hint="eastAsia"/>
            <w:rtl/>
          </w:rPr>
          <w:t>آن</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Toc28770839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32</w:t>
        </w:r>
        <w:r w:rsidR="0036051B">
          <w:rPr>
            <w:webHidden/>
            <w:rtl/>
          </w:rPr>
          <w:fldChar w:fldCharType="end"/>
        </w:r>
      </w:hyperlink>
    </w:p>
    <w:p w14:paraId="3B3F8679" w14:textId="77777777" w:rsidR="0036051B" w:rsidRPr="0065268B" w:rsidRDefault="00F30C95">
      <w:pPr>
        <w:pStyle w:val="TOC3"/>
        <w:rPr>
          <w:rFonts w:ascii="Calibri" w:hAnsi="Calibri" w:cs="Arial"/>
          <w:szCs w:val="22"/>
          <w:rtl/>
          <w:lang w:bidi="ar-SA"/>
        </w:rPr>
      </w:pPr>
      <w:hyperlink w:anchor="_Toc28770840" w:history="1">
        <w:r w:rsidR="0036051B" w:rsidRPr="001C318D">
          <w:rPr>
            <w:rStyle w:val="Hyperlink"/>
            <w:rtl/>
          </w:rPr>
          <w:t>5-8-2-</w:t>
        </w:r>
        <w:r w:rsidR="0036051B" w:rsidRPr="0065268B">
          <w:rPr>
            <w:rFonts w:ascii="Calibri" w:hAnsi="Calibri" w:cs="Arial"/>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تطابق</w:t>
        </w:r>
        <w:r w:rsidR="0036051B" w:rsidRPr="001C318D">
          <w:rPr>
            <w:rStyle w:val="Hyperlink"/>
            <w:rtl/>
          </w:rPr>
          <w:t xml:space="preserve"> </w:t>
        </w:r>
        <w:r w:rsidR="0036051B" w:rsidRPr="001C318D">
          <w:rPr>
            <w:rStyle w:val="Hyperlink"/>
            <w:rFonts w:hint="eastAsia"/>
            <w:rtl/>
          </w:rPr>
          <w:t>روابط،</w:t>
        </w:r>
        <w:r w:rsidR="0036051B" w:rsidRPr="001C318D">
          <w:rPr>
            <w:rStyle w:val="Hyperlink"/>
            <w:rtl/>
          </w:rPr>
          <w:t xml:space="preserve"> </w:t>
        </w:r>
        <w:r w:rsidR="0036051B" w:rsidRPr="001C318D">
          <w:rPr>
            <w:rStyle w:val="Hyperlink"/>
            <w:rFonts w:hint="eastAsia"/>
            <w:rtl/>
          </w:rPr>
          <w:t>برنامه</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شكل</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Toc28770840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32</w:t>
        </w:r>
        <w:r w:rsidR="0036051B">
          <w:rPr>
            <w:webHidden/>
            <w:rtl/>
          </w:rPr>
          <w:fldChar w:fldCharType="end"/>
        </w:r>
      </w:hyperlink>
    </w:p>
    <w:p w14:paraId="0F16ABE6" w14:textId="77777777" w:rsidR="0036051B" w:rsidRPr="0065268B" w:rsidRDefault="00F30C95">
      <w:pPr>
        <w:pStyle w:val="TOC2"/>
        <w:rPr>
          <w:rFonts w:ascii="Calibri" w:hAnsi="Calibri" w:cs="Arial"/>
          <w:sz w:val="22"/>
          <w:szCs w:val="22"/>
          <w:rtl/>
          <w:lang w:bidi="ar-SA"/>
        </w:rPr>
      </w:pPr>
      <w:hyperlink w:anchor="_Toc28770841" w:history="1">
        <w:r w:rsidR="0036051B" w:rsidRPr="001C318D">
          <w:rPr>
            <w:rStyle w:val="Hyperlink"/>
            <w:rtl/>
          </w:rPr>
          <w:t>5-9-</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جداول</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Toc28770841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32</w:t>
        </w:r>
        <w:r w:rsidR="0036051B">
          <w:rPr>
            <w:webHidden/>
            <w:rtl/>
          </w:rPr>
          <w:fldChar w:fldCharType="end"/>
        </w:r>
      </w:hyperlink>
    </w:p>
    <w:p w14:paraId="73CD4528" w14:textId="77777777" w:rsidR="0036051B" w:rsidRPr="0065268B" w:rsidRDefault="00F30C95">
      <w:pPr>
        <w:pStyle w:val="TOC3"/>
        <w:rPr>
          <w:rFonts w:ascii="Calibri" w:hAnsi="Calibri" w:cs="Arial"/>
          <w:szCs w:val="22"/>
          <w:rtl/>
          <w:lang w:bidi="ar-SA"/>
        </w:rPr>
      </w:pPr>
      <w:hyperlink w:anchor="_Toc28770842" w:history="1">
        <w:r w:rsidR="0036051B" w:rsidRPr="001C318D">
          <w:rPr>
            <w:rStyle w:val="Hyperlink"/>
            <w:rtl/>
          </w:rPr>
          <w:t>5-9-1-</w:t>
        </w:r>
        <w:r w:rsidR="0036051B" w:rsidRPr="0065268B">
          <w:rPr>
            <w:rFonts w:ascii="Calibri" w:hAnsi="Calibri" w:cs="Arial"/>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كيفيت</w:t>
        </w:r>
        <w:r w:rsidR="0036051B" w:rsidRPr="001C318D">
          <w:rPr>
            <w:rStyle w:val="Hyperlink"/>
            <w:rtl/>
          </w:rPr>
          <w:t xml:space="preserve"> </w:t>
        </w:r>
        <w:r w:rsidR="0036051B" w:rsidRPr="001C318D">
          <w:rPr>
            <w:rStyle w:val="Hyperlink"/>
            <w:rFonts w:hint="eastAsia"/>
            <w:rtl/>
          </w:rPr>
          <w:t>جدول</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تطابق</w:t>
        </w:r>
        <w:r w:rsidR="0036051B" w:rsidRPr="001C318D">
          <w:rPr>
            <w:rStyle w:val="Hyperlink"/>
            <w:rtl/>
          </w:rPr>
          <w:t xml:space="preserve"> </w:t>
        </w:r>
        <w:r w:rsidR="0036051B" w:rsidRPr="001C318D">
          <w:rPr>
            <w:rStyle w:val="Hyperlink"/>
            <w:rFonts w:hint="eastAsia"/>
            <w:rtl/>
          </w:rPr>
          <w:t>عنوان</w:t>
        </w:r>
        <w:r w:rsidR="0036051B" w:rsidRPr="001C318D">
          <w:rPr>
            <w:rStyle w:val="Hyperlink"/>
            <w:rtl/>
          </w:rPr>
          <w:t xml:space="preserve"> </w:t>
        </w:r>
        <w:r w:rsidR="0036051B" w:rsidRPr="001C318D">
          <w:rPr>
            <w:rStyle w:val="Hyperlink"/>
            <w:rFonts w:hint="eastAsia"/>
            <w:rtl/>
          </w:rPr>
          <w:t>آن</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Toc28770842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32</w:t>
        </w:r>
        <w:r w:rsidR="0036051B">
          <w:rPr>
            <w:webHidden/>
            <w:rtl/>
          </w:rPr>
          <w:fldChar w:fldCharType="end"/>
        </w:r>
      </w:hyperlink>
    </w:p>
    <w:p w14:paraId="24E30EFC" w14:textId="77777777" w:rsidR="0036051B" w:rsidRPr="0065268B" w:rsidRDefault="00F30C95">
      <w:pPr>
        <w:pStyle w:val="TOC3"/>
        <w:rPr>
          <w:rFonts w:ascii="Calibri" w:hAnsi="Calibri" w:cs="Arial"/>
          <w:szCs w:val="22"/>
          <w:rtl/>
          <w:lang w:bidi="ar-SA"/>
        </w:rPr>
      </w:pPr>
      <w:hyperlink w:anchor="_Toc28770843" w:history="1">
        <w:r w:rsidR="0036051B" w:rsidRPr="001C318D">
          <w:rPr>
            <w:rStyle w:val="Hyperlink"/>
            <w:rtl/>
          </w:rPr>
          <w:t>5-9-2-</w:t>
        </w:r>
        <w:r w:rsidR="0036051B" w:rsidRPr="0065268B">
          <w:rPr>
            <w:rFonts w:ascii="Calibri" w:hAnsi="Calibri" w:cs="Arial"/>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تطابق</w:t>
        </w:r>
        <w:r w:rsidR="0036051B" w:rsidRPr="001C318D">
          <w:rPr>
            <w:rStyle w:val="Hyperlink"/>
            <w:rtl/>
          </w:rPr>
          <w:t xml:space="preserve"> </w:t>
        </w:r>
        <w:r w:rsidR="0036051B" w:rsidRPr="001C318D">
          <w:rPr>
            <w:rStyle w:val="Hyperlink"/>
            <w:rFonts w:hint="eastAsia"/>
            <w:rtl/>
          </w:rPr>
          <w:t>روابط،</w:t>
        </w:r>
        <w:r w:rsidR="0036051B" w:rsidRPr="001C318D">
          <w:rPr>
            <w:rStyle w:val="Hyperlink"/>
            <w:rtl/>
          </w:rPr>
          <w:t xml:space="preserve"> </w:t>
        </w:r>
        <w:r w:rsidR="0036051B" w:rsidRPr="001C318D">
          <w:rPr>
            <w:rStyle w:val="Hyperlink"/>
            <w:rFonts w:hint="eastAsia"/>
            <w:rtl/>
          </w:rPr>
          <w:t>برنامه</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جدول</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Toc28770843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33</w:t>
        </w:r>
        <w:r w:rsidR="0036051B">
          <w:rPr>
            <w:webHidden/>
            <w:rtl/>
          </w:rPr>
          <w:fldChar w:fldCharType="end"/>
        </w:r>
      </w:hyperlink>
    </w:p>
    <w:p w14:paraId="35C2B256" w14:textId="77777777" w:rsidR="0036051B" w:rsidRPr="0065268B" w:rsidRDefault="00F30C95">
      <w:pPr>
        <w:pStyle w:val="TOC2"/>
        <w:rPr>
          <w:rFonts w:ascii="Calibri" w:hAnsi="Calibri" w:cs="Arial"/>
          <w:sz w:val="22"/>
          <w:szCs w:val="22"/>
          <w:rtl/>
          <w:lang w:bidi="ar-SA"/>
        </w:rPr>
      </w:pPr>
      <w:hyperlink w:anchor="_Toc28770844" w:history="1">
        <w:r w:rsidR="0036051B" w:rsidRPr="001C318D">
          <w:rPr>
            <w:rStyle w:val="Hyperlink"/>
            <w:rtl/>
          </w:rPr>
          <w:t>5-10-</w:t>
        </w:r>
        <w:r w:rsidR="0036051B" w:rsidRPr="0065268B">
          <w:rPr>
            <w:rFonts w:ascii="Calibri" w:hAnsi="Calibri" w:cs="Arial"/>
            <w:sz w:val="22"/>
            <w:szCs w:val="22"/>
            <w:rtl/>
            <w:lang w:bidi="ar-SA"/>
          </w:rPr>
          <w:tab/>
        </w:r>
        <w:r w:rsidR="0036051B" w:rsidRPr="001C318D">
          <w:rPr>
            <w:rStyle w:val="Hyperlink"/>
            <w:rFonts w:hint="eastAsia"/>
            <w:rtl/>
          </w:rPr>
          <w:t>به‌روز</w:t>
        </w:r>
        <w:r w:rsidR="0036051B" w:rsidRPr="001C318D">
          <w:rPr>
            <w:rStyle w:val="Hyperlink"/>
            <w:rFonts w:hint="eastAsia"/>
          </w:rPr>
          <w:t>‌</w:t>
        </w:r>
        <w:r w:rsidR="0036051B" w:rsidRPr="001C318D">
          <w:rPr>
            <w:rStyle w:val="Hyperlink"/>
            <w:rFonts w:hint="eastAsia"/>
            <w:rtl/>
          </w:rPr>
          <w:t>رساني</w:t>
        </w:r>
        <w:r w:rsidR="0036051B" w:rsidRPr="001C318D">
          <w:rPr>
            <w:rStyle w:val="Hyperlink"/>
            <w:rtl/>
          </w:rPr>
          <w:t xml:space="preserve"> </w:t>
        </w:r>
        <w:r w:rsidR="0036051B" w:rsidRPr="001C318D">
          <w:rPr>
            <w:rStyle w:val="Hyperlink"/>
            <w:rFonts w:hint="eastAsia"/>
            <w:rtl/>
          </w:rPr>
          <w:t>مراجع</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Toc28770844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33</w:t>
        </w:r>
        <w:r w:rsidR="0036051B">
          <w:rPr>
            <w:webHidden/>
            <w:rtl/>
          </w:rPr>
          <w:fldChar w:fldCharType="end"/>
        </w:r>
      </w:hyperlink>
    </w:p>
    <w:p w14:paraId="09407073" w14:textId="77777777" w:rsidR="0036051B" w:rsidRPr="0065268B" w:rsidRDefault="00F30C95">
      <w:pPr>
        <w:pStyle w:val="TOC2"/>
        <w:rPr>
          <w:rFonts w:ascii="Calibri" w:hAnsi="Calibri" w:cs="Arial"/>
          <w:sz w:val="22"/>
          <w:szCs w:val="22"/>
          <w:rtl/>
          <w:lang w:bidi="ar-SA"/>
        </w:rPr>
      </w:pPr>
      <w:hyperlink w:anchor="_Toc28770845" w:history="1">
        <w:r w:rsidR="0036051B" w:rsidRPr="001C318D">
          <w:rPr>
            <w:rStyle w:val="Hyperlink"/>
            <w:rtl/>
          </w:rPr>
          <w:t>5-11-</w:t>
        </w:r>
        <w:r w:rsidR="0036051B" w:rsidRPr="0065268B">
          <w:rPr>
            <w:rFonts w:ascii="Calibri" w:hAnsi="Calibri" w:cs="Arial"/>
            <w:sz w:val="22"/>
            <w:szCs w:val="22"/>
            <w:rtl/>
            <w:lang w:bidi="ar-SA"/>
          </w:rPr>
          <w:tab/>
        </w:r>
        <w:r w:rsidR="0036051B" w:rsidRPr="001C318D">
          <w:rPr>
            <w:rStyle w:val="Hyperlink"/>
            <w:rFonts w:hint="eastAsia"/>
            <w:rtl/>
          </w:rPr>
          <w:t>صفحه‌بندي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Toc28770845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33</w:t>
        </w:r>
        <w:r w:rsidR="0036051B">
          <w:rPr>
            <w:webHidden/>
            <w:rtl/>
          </w:rPr>
          <w:fldChar w:fldCharType="end"/>
        </w:r>
      </w:hyperlink>
    </w:p>
    <w:p w14:paraId="0826B224" w14:textId="77777777" w:rsidR="0036051B" w:rsidRPr="0065268B" w:rsidRDefault="00F30C95">
      <w:pPr>
        <w:pStyle w:val="TOC2"/>
        <w:rPr>
          <w:rFonts w:ascii="Calibri" w:hAnsi="Calibri" w:cs="Arial"/>
          <w:sz w:val="22"/>
          <w:szCs w:val="22"/>
          <w:rtl/>
          <w:lang w:bidi="ar-SA"/>
        </w:rPr>
      </w:pPr>
      <w:hyperlink w:anchor="_Toc28770846" w:history="1">
        <w:r w:rsidR="0036051B" w:rsidRPr="001C318D">
          <w:rPr>
            <w:rStyle w:val="Hyperlink"/>
            <w:rtl/>
          </w:rPr>
          <w:t>5-12-</w:t>
        </w:r>
        <w:r w:rsidR="0036051B" w:rsidRPr="0065268B">
          <w:rPr>
            <w:rFonts w:ascii="Calibri" w:hAnsi="Calibri" w:cs="Arial"/>
            <w:sz w:val="22"/>
            <w:szCs w:val="22"/>
            <w:rtl/>
            <w:lang w:bidi="ar-SA"/>
          </w:rPr>
          <w:tab/>
        </w:r>
        <w:r w:rsidR="0036051B" w:rsidRPr="001C318D">
          <w:rPr>
            <w:rStyle w:val="Hyperlink"/>
            <w:rFonts w:hint="eastAsia"/>
            <w:rtl/>
          </w:rPr>
          <w:t>سربرگ</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ته‌برگ‌ها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Toc28770846 \h</w:instrText>
        </w:r>
        <w:r w:rsidR="0036051B">
          <w:rPr>
            <w:webHidden/>
            <w:rtl/>
          </w:rPr>
          <w:instrText xml:space="preserve"> </w:instrText>
        </w:r>
        <w:r w:rsidR="0036051B">
          <w:rPr>
            <w:webHidden/>
            <w:rtl/>
          </w:rPr>
        </w:r>
        <w:r w:rsidR="0036051B">
          <w:rPr>
            <w:webHidden/>
            <w:rtl/>
          </w:rPr>
          <w:fldChar w:fldCharType="separate"/>
        </w:r>
        <w:r w:rsidR="00613634">
          <w:rPr>
            <w:webHidden/>
            <w:rtl/>
            <w:lang w:bidi="ar-SA"/>
          </w:rPr>
          <w:t>33</w:t>
        </w:r>
        <w:r w:rsidR="0036051B">
          <w:rPr>
            <w:webHidden/>
            <w:rtl/>
          </w:rPr>
          <w:fldChar w:fldCharType="end"/>
        </w:r>
      </w:hyperlink>
    </w:p>
    <w:p w14:paraId="4F8CB1B2" w14:textId="77777777" w:rsidR="0036051B" w:rsidRPr="0065268B" w:rsidRDefault="00F30C95" w:rsidP="00B76AAE">
      <w:pPr>
        <w:pStyle w:val="TOC1"/>
        <w:rPr>
          <w:rFonts w:ascii="Calibri" w:hAnsi="Calibri" w:cs="Arial"/>
          <w:b w:val="0"/>
          <w:bCs w:val="0"/>
          <w:noProof/>
          <w:sz w:val="22"/>
          <w:szCs w:val="22"/>
          <w:rtl/>
        </w:rPr>
      </w:pPr>
      <w:hyperlink w:anchor="_Toc28770847"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ششم</w:t>
        </w:r>
        <w:r w:rsidR="0036051B" w:rsidRPr="001C318D">
          <w:rPr>
            <w:rStyle w:val="Hyperlink"/>
            <w:noProof/>
            <w:rtl/>
          </w:rPr>
          <w:t xml:space="preserve"> </w:t>
        </w:r>
        <w:r w:rsidR="0036051B" w:rsidRPr="001C318D">
          <w:rPr>
            <w:rStyle w:val="Hyperlink"/>
            <w:rFonts w:hint="eastAsia"/>
            <w:noProof/>
            <w:rtl/>
          </w:rPr>
          <w:t>نتيجه‌گيري</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Toc28770847 \h</w:instrText>
        </w:r>
        <w:r w:rsidR="0036051B">
          <w:rPr>
            <w:noProof/>
            <w:webHidden/>
            <w:rtl/>
          </w:rPr>
          <w:instrText xml:space="preserve"> </w:instrText>
        </w:r>
        <w:r w:rsidR="0036051B">
          <w:rPr>
            <w:noProof/>
            <w:webHidden/>
            <w:rtl/>
          </w:rPr>
        </w:r>
        <w:r w:rsidR="0036051B">
          <w:rPr>
            <w:noProof/>
            <w:webHidden/>
            <w:rtl/>
          </w:rPr>
          <w:fldChar w:fldCharType="separate"/>
        </w:r>
        <w:r w:rsidR="00613634">
          <w:rPr>
            <w:noProof/>
            <w:webHidden/>
            <w:rtl/>
          </w:rPr>
          <w:t>35</w:t>
        </w:r>
        <w:r w:rsidR="0036051B">
          <w:rPr>
            <w:noProof/>
            <w:webHidden/>
            <w:rtl/>
          </w:rPr>
          <w:fldChar w:fldCharType="end"/>
        </w:r>
      </w:hyperlink>
    </w:p>
    <w:p w14:paraId="6389D05B" w14:textId="77777777" w:rsidR="0036051B" w:rsidRPr="0065268B" w:rsidRDefault="00F30C95" w:rsidP="00440555">
      <w:pPr>
        <w:pStyle w:val="TOC1"/>
        <w:rPr>
          <w:rFonts w:ascii="Calibri" w:hAnsi="Calibri" w:cs="Arial"/>
          <w:sz w:val="22"/>
          <w:szCs w:val="22"/>
          <w:rtl/>
        </w:rPr>
      </w:pPr>
      <w:hyperlink w:anchor="_Toc28770848" w:history="1">
        <w:r w:rsidR="0036051B" w:rsidRPr="001C318D">
          <w:rPr>
            <w:rStyle w:val="Hyperlink"/>
            <w:rFonts w:hint="eastAsia"/>
            <w:noProof/>
            <w:kern w:val="32"/>
            <w:rtl/>
          </w:rPr>
          <w:t>منابع</w:t>
        </w:r>
        <w:r w:rsidR="0036051B" w:rsidRPr="001C318D">
          <w:rPr>
            <w:rStyle w:val="Hyperlink"/>
            <w:noProof/>
            <w:kern w:val="32"/>
            <w:rtl/>
          </w:rPr>
          <w:t xml:space="preserve"> </w:t>
        </w:r>
        <w:r w:rsidR="0036051B" w:rsidRPr="001C318D">
          <w:rPr>
            <w:rStyle w:val="Hyperlink"/>
            <w:rFonts w:hint="eastAsia"/>
            <w:noProof/>
            <w:kern w:val="32"/>
            <w:rtl/>
          </w:rPr>
          <w:t>و</w:t>
        </w:r>
        <w:r w:rsidR="0036051B" w:rsidRPr="001C318D">
          <w:rPr>
            <w:rStyle w:val="Hyperlink"/>
            <w:noProof/>
            <w:kern w:val="32"/>
            <w:rtl/>
          </w:rPr>
          <w:t xml:space="preserve"> </w:t>
        </w:r>
        <w:r w:rsidR="0036051B" w:rsidRPr="001C318D">
          <w:rPr>
            <w:rStyle w:val="Hyperlink"/>
            <w:rFonts w:hint="eastAsia"/>
            <w:noProof/>
            <w:kern w:val="32"/>
            <w:rtl/>
          </w:rPr>
          <w:t>مراجع</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Toc28770848 \h</w:instrText>
        </w:r>
        <w:r w:rsidR="0036051B">
          <w:rPr>
            <w:noProof/>
            <w:webHidden/>
            <w:rtl/>
          </w:rPr>
          <w:instrText xml:space="preserve"> </w:instrText>
        </w:r>
        <w:r w:rsidR="0036051B">
          <w:rPr>
            <w:noProof/>
            <w:webHidden/>
            <w:rtl/>
          </w:rPr>
        </w:r>
        <w:r w:rsidR="0036051B">
          <w:rPr>
            <w:noProof/>
            <w:webHidden/>
            <w:rtl/>
          </w:rPr>
          <w:fldChar w:fldCharType="separate"/>
        </w:r>
        <w:r w:rsidR="00613634">
          <w:rPr>
            <w:noProof/>
            <w:webHidden/>
            <w:rtl/>
          </w:rPr>
          <w:t>37</w:t>
        </w:r>
        <w:r w:rsidR="0036051B">
          <w:rPr>
            <w:noProof/>
            <w:webHidden/>
            <w:rtl/>
          </w:rPr>
          <w:fldChar w:fldCharType="end"/>
        </w:r>
      </w:hyperlink>
    </w:p>
    <w:p w14:paraId="390B12F8" w14:textId="77777777" w:rsidR="0036051B" w:rsidRPr="0065268B" w:rsidRDefault="00F30C95">
      <w:pPr>
        <w:pStyle w:val="TOC1"/>
        <w:rPr>
          <w:rFonts w:ascii="Calibri" w:hAnsi="Calibri" w:cs="Arial"/>
          <w:b w:val="0"/>
          <w:bCs w:val="0"/>
          <w:noProof/>
          <w:sz w:val="22"/>
          <w:szCs w:val="22"/>
          <w:rtl/>
        </w:rPr>
      </w:pPr>
      <w:hyperlink w:anchor="_Toc28770850" w:history="1">
        <w:r w:rsidR="0036051B" w:rsidRPr="001C318D">
          <w:rPr>
            <w:rStyle w:val="Hyperlink"/>
            <w:rFonts w:hint="eastAsia"/>
            <w:noProof/>
            <w:rtl/>
          </w:rPr>
          <w:t>پيوست‌ها</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Toc28770850 \h</w:instrText>
        </w:r>
        <w:r w:rsidR="0036051B">
          <w:rPr>
            <w:noProof/>
            <w:webHidden/>
            <w:rtl/>
          </w:rPr>
          <w:instrText xml:space="preserve"> </w:instrText>
        </w:r>
        <w:r w:rsidR="0036051B">
          <w:rPr>
            <w:noProof/>
            <w:webHidden/>
            <w:rtl/>
          </w:rPr>
        </w:r>
        <w:r w:rsidR="0036051B">
          <w:rPr>
            <w:noProof/>
            <w:webHidden/>
            <w:rtl/>
          </w:rPr>
          <w:fldChar w:fldCharType="separate"/>
        </w:r>
        <w:r w:rsidR="00613634">
          <w:rPr>
            <w:noProof/>
            <w:webHidden/>
            <w:rtl/>
          </w:rPr>
          <w:t>47</w:t>
        </w:r>
        <w:r w:rsidR="0036051B">
          <w:rPr>
            <w:noProof/>
            <w:webHidden/>
            <w:rtl/>
          </w:rPr>
          <w:fldChar w:fldCharType="end"/>
        </w:r>
      </w:hyperlink>
    </w:p>
    <w:p w14:paraId="78E37ABF" w14:textId="77777777" w:rsidR="0036051B" w:rsidRPr="0065268B" w:rsidRDefault="00F30C95">
      <w:pPr>
        <w:pStyle w:val="TOC1"/>
        <w:rPr>
          <w:rFonts w:ascii="Calibri" w:hAnsi="Calibri" w:cs="Arial"/>
          <w:b w:val="0"/>
          <w:bCs w:val="0"/>
          <w:noProof/>
          <w:sz w:val="22"/>
          <w:szCs w:val="22"/>
          <w:rtl/>
        </w:rPr>
      </w:pPr>
      <w:hyperlink w:anchor="_Toc28770851" w:history="1">
        <w:r w:rsidR="0036051B" w:rsidRPr="001C318D">
          <w:rPr>
            <w:rStyle w:val="Hyperlink"/>
            <w:noProof/>
          </w:rPr>
          <w:t>Abstract</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Toc28770851 \h</w:instrText>
        </w:r>
        <w:r w:rsidR="0036051B">
          <w:rPr>
            <w:noProof/>
            <w:webHidden/>
            <w:rtl/>
          </w:rPr>
          <w:instrText xml:space="preserve"> </w:instrText>
        </w:r>
        <w:r w:rsidR="0036051B">
          <w:rPr>
            <w:noProof/>
            <w:webHidden/>
            <w:rtl/>
          </w:rPr>
        </w:r>
        <w:r w:rsidR="0036051B">
          <w:rPr>
            <w:noProof/>
            <w:webHidden/>
            <w:rtl/>
          </w:rPr>
          <w:fldChar w:fldCharType="separate"/>
        </w:r>
        <w:r w:rsidR="00613634">
          <w:rPr>
            <w:noProof/>
            <w:webHidden/>
            <w:rtl/>
          </w:rPr>
          <w:t>48</w:t>
        </w:r>
        <w:r w:rsidR="0036051B">
          <w:rPr>
            <w:noProof/>
            <w:webHidden/>
            <w:rtl/>
          </w:rPr>
          <w:fldChar w:fldCharType="end"/>
        </w:r>
      </w:hyperlink>
    </w:p>
    <w:p w14:paraId="49E8FC9A" w14:textId="77777777" w:rsidR="0048459C" w:rsidRDefault="006D780F" w:rsidP="00A3479B">
      <w:pPr>
        <w:rPr>
          <w:rtl/>
        </w:rPr>
      </w:pPr>
      <w:r w:rsidRPr="00D05702">
        <w:rPr>
          <w:rtl/>
        </w:rPr>
        <w:fldChar w:fldCharType="end"/>
      </w:r>
    </w:p>
    <w:p w14:paraId="0A2F8CAB" w14:textId="77777777" w:rsidR="0048459C" w:rsidRPr="0048459C" w:rsidRDefault="0048459C" w:rsidP="0048459C">
      <w:pPr>
        <w:rPr>
          <w:rtl/>
        </w:rPr>
      </w:pPr>
    </w:p>
    <w:p w14:paraId="5D34451A" w14:textId="77777777" w:rsidR="006D780F" w:rsidRPr="0048459C" w:rsidRDefault="006D780F" w:rsidP="0048459C">
      <w:pPr>
        <w:rPr>
          <w:rtl/>
        </w:rPr>
        <w:sectPr w:rsidR="006D780F" w:rsidRPr="0048459C" w:rsidSect="006B16B9">
          <w:headerReference w:type="default" r:id="rId15"/>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7921"/>
        <w:gridCol w:w="816"/>
      </w:tblGrid>
      <w:tr w:rsidR="00435C3E" w14:paraId="070A9BC9" w14:textId="77777777" w:rsidTr="00981F76">
        <w:tc>
          <w:tcPr>
            <w:tcW w:w="8136" w:type="dxa"/>
            <w:vAlign w:val="center"/>
          </w:tcPr>
          <w:p w14:paraId="394BCD23" w14:textId="77777777" w:rsidR="00435C3E" w:rsidRPr="001A31DB" w:rsidRDefault="00435C3E" w:rsidP="00981F76">
            <w:pPr>
              <w:pStyle w:val="NormalB"/>
              <w:jc w:val="center"/>
              <w:rPr>
                <w:rFonts w:eastAsia="SimSun"/>
                <w:rtl/>
              </w:rPr>
            </w:pPr>
            <w:r w:rsidRPr="00F379C2">
              <w:rPr>
                <w:rFonts w:eastAsia="SimSun"/>
                <w:sz w:val="30"/>
                <w:szCs w:val="32"/>
                <w:rtl/>
              </w:rPr>
              <w:lastRenderedPageBreak/>
              <w:t>فهرست اشكال</w:t>
            </w:r>
          </w:p>
        </w:tc>
        <w:tc>
          <w:tcPr>
            <w:tcW w:w="817" w:type="dxa"/>
            <w:vAlign w:val="center"/>
          </w:tcPr>
          <w:p w14:paraId="2C0997A0" w14:textId="77777777" w:rsidR="00435C3E" w:rsidRPr="001A31DB" w:rsidRDefault="00435C3E" w:rsidP="00981F76">
            <w:pPr>
              <w:pStyle w:val="NormalLeftB"/>
              <w:jc w:val="center"/>
              <w:rPr>
                <w:rFonts w:eastAsia="SimSun"/>
                <w:rtl/>
              </w:rPr>
            </w:pPr>
            <w:r w:rsidRPr="001A31DB">
              <w:rPr>
                <w:rFonts w:eastAsia="SimSun"/>
                <w:rtl/>
              </w:rPr>
              <w:t>صفحه</w:t>
            </w:r>
          </w:p>
        </w:tc>
      </w:tr>
    </w:tbl>
    <w:p w14:paraId="3D072C83" w14:textId="77777777" w:rsidR="00F379C2" w:rsidRDefault="00F379C2">
      <w:pPr>
        <w:pStyle w:val="TableofFigures"/>
        <w:tabs>
          <w:tab w:val="right" w:leader="dot" w:pos="8727"/>
        </w:tabs>
        <w:rPr>
          <w:rtl/>
        </w:rPr>
      </w:pPr>
    </w:p>
    <w:p w14:paraId="574363CC" w14:textId="77777777" w:rsidR="008D042A" w:rsidRDefault="006D780F" w:rsidP="000674C7">
      <w:pPr>
        <w:pStyle w:val="TableofFigures"/>
        <w:tabs>
          <w:tab w:val="right" w:leader="dot" w:pos="8727"/>
        </w:tabs>
        <w:rPr>
          <w:rFonts w:ascii="Calibri" w:hAnsi="Calibri" w:cs="Arial"/>
          <w:noProof/>
          <w:sz w:val="22"/>
          <w:szCs w:val="22"/>
          <w:rtl/>
        </w:rPr>
      </w:pPr>
      <w:r w:rsidRPr="00D05702">
        <w:rPr>
          <w:rtl/>
        </w:rPr>
        <w:fldChar w:fldCharType="begin"/>
      </w:r>
      <w:r w:rsidRPr="00D05702">
        <w:rPr>
          <w:rtl/>
        </w:rPr>
        <w:instrText xml:space="preserve"> </w:instrText>
      </w:r>
      <w:r w:rsidRPr="00D05702">
        <w:instrText>TOC</w:instrText>
      </w:r>
      <w:r w:rsidRPr="00D05702">
        <w:rPr>
          <w:rtl/>
        </w:rPr>
        <w:instrText xml:space="preserve"> \</w:instrText>
      </w:r>
      <w:r w:rsidRPr="00D05702">
        <w:instrText>h \z \c "Figure</w:instrText>
      </w:r>
      <w:r w:rsidRPr="00D05702">
        <w:rPr>
          <w:rtl/>
        </w:rPr>
        <w:instrText xml:space="preserve">" </w:instrText>
      </w:r>
      <w:r w:rsidRPr="00D05702">
        <w:rPr>
          <w:rtl/>
        </w:rPr>
        <w:fldChar w:fldCharType="separate"/>
      </w:r>
      <w:hyperlink w:anchor="_Toc276969410" w:history="1">
        <w:r w:rsidR="008D042A" w:rsidRPr="004E2BC0">
          <w:rPr>
            <w:rStyle w:val="Hyperlink"/>
            <w:noProof/>
            <w:rtl/>
          </w:rPr>
          <w:t>شكل ‏</w:t>
        </w:r>
        <w:r w:rsidR="000674C7">
          <w:rPr>
            <w:rStyle w:val="Hyperlink"/>
            <w:rFonts w:hint="cs"/>
            <w:noProof/>
            <w:rtl/>
          </w:rPr>
          <w:t>1</w:t>
        </w:r>
        <w:r w:rsidR="008D042A" w:rsidRPr="004E2BC0">
          <w:rPr>
            <w:rStyle w:val="Hyperlink"/>
            <w:noProof/>
            <w:rtl/>
          </w:rPr>
          <w:t>‌</w:t>
        </w:r>
        <w:r w:rsidR="00FF1F7B">
          <w:rPr>
            <w:rStyle w:val="Hyperlink"/>
            <w:noProof/>
            <w:rtl/>
          </w:rPr>
          <w:t>-</w:t>
        </w:r>
        <w:r w:rsidR="008D042A" w:rsidRPr="004E2BC0">
          <w:rPr>
            <w:rStyle w:val="Hyperlink"/>
            <w:noProof/>
            <w:rtl/>
          </w:rPr>
          <w:t>‌‌</w:t>
        </w:r>
        <w:r w:rsidR="000674C7">
          <w:rPr>
            <w:rStyle w:val="Hyperlink"/>
            <w:rFonts w:hint="cs"/>
            <w:noProof/>
            <w:rtl/>
          </w:rPr>
          <w:t>4</w:t>
        </w:r>
        <w:r w:rsidR="008451AE">
          <w:rPr>
            <w:rStyle w:val="Hyperlink"/>
            <w:noProof/>
            <w:rtl/>
          </w:rPr>
          <w:t>-</w:t>
        </w:r>
        <w:r w:rsidR="00F22CEF">
          <w:rPr>
            <w:rStyle w:val="Hyperlink"/>
            <w:noProof/>
            <w:rtl/>
          </w:rPr>
          <w:t xml:space="preserve"> </w:t>
        </w:r>
        <w:r w:rsidR="00112899">
          <w:rPr>
            <w:noProof/>
            <w:rtl/>
          </w:rPr>
          <w:t xml:space="preserve">فرايند كواكستروژن </w:t>
        </w:r>
        <w:r w:rsidR="008D042A" w:rsidRPr="004E2BC0">
          <w:rPr>
            <w:rStyle w:val="Hyperlink"/>
            <w:noProof/>
            <w:rtl/>
          </w:rPr>
          <w:t>.</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Toc276969410 \h</w:instrText>
        </w:r>
        <w:r w:rsidR="008D042A">
          <w:rPr>
            <w:noProof/>
            <w:webHidden/>
            <w:rtl/>
          </w:rPr>
          <w:instrText xml:space="preserve"> </w:instrText>
        </w:r>
        <w:r w:rsidR="008D042A">
          <w:rPr>
            <w:noProof/>
            <w:webHidden/>
            <w:rtl/>
          </w:rPr>
        </w:r>
        <w:r w:rsidR="008D042A">
          <w:rPr>
            <w:noProof/>
            <w:webHidden/>
            <w:rtl/>
          </w:rPr>
          <w:fldChar w:fldCharType="separate"/>
        </w:r>
        <w:r w:rsidR="00613634">
          <w:rPr>
            <w:noProof/>
            <w:webHidden/>
            <w:rtl/>
          </w:rPr>
          <w:t>26</w:t>
        </w:r>
        <w:r w:rsidR="008D042A">
          <w:rPr>
            <w:noProof/>
            <w:webHidden/>
            <w:rtl/>
          </w:rPr>
          <w:fldChar w:fldCharType="end"/>
        </w:r>
      </w:hyperlink>
    </w:p>
    <w:p w14:paraId="4F586A84" w14:textId="77777777" w:rsidR="006D780F" w:rsidRDefault="006D780F" w:rsidP="00DB7C7E">
      <w:pPr>
        <w:rPr>
          <w:rtl/>
        </w:rPr>
      </w:pPr>
      <w:r w:rsidRPr="00D05702">
        <w:rPr>
          <w:rtl/>
        </w:rPr>
        <w:fldChar w:fldCharType="end"/>
      </w:r>
    </w:p>
    <w:p w14:paraId="0DFB28E4" w14:textId="77777777" w:rsidR="00C1412E" w:rsidRPr="00D05702" w:rsidRDefault="00C1412E" w:rsidP="00DB7C7E">
      <w:pPr>
        <w:rPr>
          <w:rtl/>
        </w:rPr>
        <w:sectPr w:rsidR="00C1412E" w:rsidRPr="00D05702"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7921"/>
        <w:gridCol w:w="816"/>
      </w:tblGrid>
      <w:tr w:rsidR="00EF6B78" w14:paraId="34A1D46E" w14:textId="77777777" w:rsidTr="00981F76">
        <w:tc>
          <w:tcPr>
            <w:tcW w:w="8136" w:type="dxa"/>
            <w:vAlign w:val="center"/>
          </w:tcPr>
          <w:p w14:paraId="775C6B9F" w14:textId="77777777" w:rsidR="00EF6B78" w:rsidRPr="001A31DB" w:rsidRDefault="00EF6B78" w:rsidP="00981F76">
            <w:pPr>
              <w:pStyle w:val="NormalB"/>
              <w:jc w:val="center"/>
              <w:rPr>
                <w:rFonts w:eastAsia="SimSun"/>
                <w:rtl/>
              </w:rPr>
            </w:pPr>
            <w:r w:rsidRPr="00F379C2">
              <w:rPr>
                <w:rFonts w:eastAsia="SimSun"/>
                <w:sz w:val="30"/>
                <w:szCs w:val="32"/>
                <w:rtl/>
              </w:rPr>
              <w:lastRenderedPageBreak/>
              <w:t>فهرست جداول</w:t>
            </w:r>
          </w:p>
        </w:tc>
        <w:tc>
          <w:tcPr>
            <w:tcW w:w="817" w:type="dxa"/>
            <w:vAlign w:val="center"/>
          </w:tcPr>
          <w:p w14:paraId="2F99A6D4" w14:textId="77777777" w:rsidR="00EF6B78" w:rsidRPr="001A31DB" w:rsidRDefault="00EF6B78" w:rsidP="00981F76">
            <w:pPr>
              <w:pStyle w:val="NormalLeftB"/>
              <w:jc w:val="center"/>
              <w:rPr>
                <w:rFonts w:eastAsia="SimSun"/>
                <w:rtl/>
              </w:rPr>
            </w:pPr>
            <w:r w:rsidRPr="001A31DB">
              <w:rPr>
                <w:rFonts w:eastAsia="SimSun"/>
                <w:rtl/>
              </w:rPr>
              <w:t>صفحه</w:t>
            </w:r>
          </w:p>
        </w:tc>
      </w:tr>
    </w:tbl>
    <w:p w14:paraId="3F5F4964" w14:textId="77777777" w:rsidR="008D042A" w:rsidRDefault="006D780F" w:rsidP="000674C7">
      <w:pPr>
        <w:pStyle w:val="TableofFigures"/>
        <w:tabs>
          <w:tab w:val="right" w:leader="dot" w:pos="8727"/>
        </w:tabs>
        <w:rPr>
          <w:rFonts w:ascii="Calibri" w:hAnsi="Calibri" w:cs="Arial"/>
          <w:noProof/>
          <w:sz w:val="22"/>
          <w:szCs w:val="22"/>
          <w:rtl/>
        </w:rPr>
      </w:pPr>
      <w:r w:rsidRPr="00D05702">
        <w:rPr>
          <w:rtl/>
        </w:rPr>
        <w:fldChar w:fldCharType="begin"/>
      </w:r>
      <w:r w:rsidRPr="00D05702">
        <w:rPr>
          <w:rtl/>
        </w:rPr>
        <w:instrText xml:space="preserve"> </w:instrText>
      </w:r>
      <w:r w:rsidRPr="00D05702">
        <w:instrText>TOC</w:instrText>
      </w:r>
      <w:r w:rsidRPr="00D05702">
        <w:rPr>
          <w:rtl/>
        </w:rPr>
        <w:instrText xml:space="preserve"> \</w:instrText>
      </w:r>
      <w:r w:rsidRPr="00D05702">
        <w:instrText>h \z \c "Table</w:instrText>
      </w:r>
      <w:r w:rsidRPr="00D05702">
        <w:rPr>
          <w:rtl/>
        </w:rPr>
        <w:instrText xml:space="preserve">" </w:instrText>
      </w:r>
      <w:r w:rsidRPr="00D05702">
        <w:rPr>
          <w:rtl/>
        </w:rPr>
        <w:fldChar w:fldCharType="separate"/>
      </w:r>
      <w:hyperlink w:anchor="_Toc276969411" w:history="1">
        <w:r w:rsidR="008D042A" w:rsidRPr="00722239">
          <w:rPr>
            <w:rStyle w:val="Hyperlink"/>
            <w:noProof/>
            <w:rtl/>
          </w:rPr>
          <w:t xml:space="preserve">جدول </w:t>
        </w:r>
        <w:r w:rsidR="000674C7">
          <w:rPr>
            <w:rStyle w:val="Hyperlink"/>
            <w:rFonts w:hint="cs"/>
            <w:noProof/>
            <w:rtl/>
          </w:rPr>
          <w:t>4-1</w:t>
        </w:r>
        <w:r w:rsidR="00280ABB">
          <w:rPr>
            <w:rStyle w:val="Hyperlink"/>
            <w:rFonts w:hint="cs"/>
            <w:noProof/>
            <w:rtl/>
          </w:rPr>
          <w:t>-</w:t>
        </w:r>
        <w:r w:rsidR="008D042A" w:rsidRPr="00722239">
          <w:rPr>
            <w:rStyle w:val="Hyperlink"/>
            <w:noProof/>
            <w:rtl/>
          </w:rPr>
          <w:t xml:space="preserve"> </w:t>
        </w:r>
        <w:r w:rsidR="00280ABB">
          <w:rPr>
            <w:rStyle w:val="Hyperlink"/>
            <w:rFonts w:hint="cs"/>
            <w:noProof/>
            <w:rtl/>
          </w:rPr>
          <w:t xml:space="preserve"> </w:t>
        </w:r>
        <w:r w:rsidR="008D042A" w:rsidRPr="00722239">
          <w:rPr>
            <w:rStyle w:val="Hyperlink"/>
            <w:noProof/>
            <w:rtl/>
          </w:rPr>
          <w:t>قلم‌هاي فارسي</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Toc276969411 \h</w:instrText>
        </w:r>
        <w:r w:rsidR="008D042A">
          <w:rPr>
            <w:noProof/>
            <w:webHidden/>
            <w:rtl/>
          </w:rPr>
          <w:instrText xml:space="preserve"> </w:instrText>
        </w:r>
        <w:r w:rsidR="008D042A">
          <w:rPr>
            <w:noProof/>
            <w:webHidden/>
            <w:rtl/>
          </w:rPr>
        </w:r>
        <w:r w:rsidR="008D042A">
          <w:rPr>
            <w:noProof/>
            <w:webHidden/>
            <w:rtl/>
          </w:rPr>
          <w:fldChar w:fldCharType="separate"/>
        </w:r>
        <w:r w:rsidR="00613634">
          <w:rPr>
            <w:noProof/>
            <w:webHidden/>
            <w:rtl/>
          </w:rPr>
          <w:t>21</w:t>
        </w:r>
        <w:r w:rsidR="008D042A">
          <w:rPr>
            <w:noProof/>
            <w:webHidden/>
            <w:rtl/>
          </w:rPr>
          <w:fldChar w:fldCharType="end"/>
        </w:r>
      </w:hyperlink>
    </w:p>
    <w:p w14:paraId="458F5B78" w14:textId="77777777" w:rsidR="008D042A" w:rsidRDefault="00F30C95" w:rsidP="000674C7">
      <w:pPr>
        <w:pStyle w:val="TableofFigures"/>
        <w:tabs>
          <w:tab w:val="right" w:leader="dot" w:pos="8727"/>
        </w:tabs>
        <w:rPr>
          <w:rFonts w:ascii="Calibri" w:hAnsi="Calibri" w:cs="Arial"/>
          <w:noProof/>
          <w:sz w:val="22"/>
          <w:szCs w:val="22"/>
          <w:rtl/>
        </w:rPr>
      </w:pPr>
      <w:hyperlink w:anchor="_Toc276969412" w:history="1">
        <w:r w:rsidR="008D042A" w:rsidRPr="00722239">
          <w:rPr>
            <w:rStyle w:val="Hyperlink"/>
            <w:noProof/>
            <w:rtl/>
          </w:rPr>
          <w:t>جدول ‏</w:t>
        </w:r>
        <w:r w:rsidR="000674C7">
          <w:rPr>
            <w:rStyle w:val="Hyperlink"/>
            <w:rFonts w:hint="cs"/>
            <w:noProof/>
            <w:rtl/>
          </w:rPr>
          <w:t>2</w:t>
        </w:r>
        <w:r w:rsidR="008D042A" w:rsidRPr="00722239">
          <w:rPr>
            <w:rStyle w:val="Hyperlink"/>
            <w:noProof/>
            <w:rtl/>
          </w:rPr>
          <w:t>‌</w:t>
        </w:r>
        <w:r w:rsidR="00FF1F7B">
          <w:rPr>
            <w:rStyle w:val="Hyperlink"/>
            <w:noProof/>
            <w:rtl/>
          </w:rPr>
          <w:t>-</w:t>
        </w:r>
        <w:r w:rsidR="000674C7">
          <w:rPr>
            <w:rStyle w:val="Hyperlink"/>
            <w:rFonts w:hint="cs"/>
            <w:noProof/>
            <w:rtl/>
          </w:rPr>
          <w:t>4</w:t>
        </w:r>
        <w:r w:rsidR="008451AE">
          <w:rPr>
            <w:rStyle w:val="Hyperlink"/>
            <w:noProof/>
            <w:rtl/>
          </w:rPr>
          <w:t>-</w:t>
        </w:r>
        <w:r w:rsidR="008D042A" w:rsidRPr="00722239">
          <w:rPr>
            <w:rStyle w:val="Hyperlink"/>
            <w:noProof/>
            <w:rtl/>
          </w:rPr>
          <w:t xml:space="preserve">  قلم‌هاي </w:t>
        </w:r>
        <w:r w:rsidR="008F24F7">
          <w:rPr>
            <w:rStyle w:val="Hyperlink"/>
            <w:noProof/>
            <w:rtl/>
          </w:rPr>
          <w:t>انگلیسی</w:t>
        </w:r>
        <w:r w:rsidR="008D042A" w:rsidRPr="00722239">
          <w:rPr>
            <w:rStyle w:val="Hyperlink"/>
            <w:noProof/>
            <w:rtl/>
          </w:rPr>
          <w:t>.</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Toc276969412 \h</w:instrText>
        </w:r>
        <w:r w:rsidR="008D042A">
          <w:rPr>
            <w:noProof/>
            <w:webHidden/>
            <w:rtl/>
          </w:rPr>
          <w:instrText xml:space="preserve"> </w:instrText>
        </w:r>
        <w:r w:rsidR="008D042A">
          <w:rPr>
            <w:noProof/>
            <w:webHidden/>
            <w:rtl/>
          </w:rPr>
        </w:r>
        <w:r w:rsidR="008D042A">
          <w:rPr>
            <w:noProof/>
            <w:webHidden/>
            <w:rtl/>
          </w:rPr>
          <w:fldChar w:fldCharType="separate"/>
        </w:r>
        <w:r w:rsidR="00613634">
          <w:rPr>
            <w:noProof/>
            <w:webHidden/>
            <w:rtl/>
          </w:rPr>
          <w:t>22</w:t>
        </w:r>
        <w:r w:rsidR="008D042A">
          <w:rPr>
            <w:noProof/>
            <w:webHidden/>
            <w:rtl/>
          </w:rPr>
          <w:fldChar w:fldCharType="end"/>
        </w:r>
      </w:hyperlink>
    </w:p>
    <w:p w14:paraId="27B4D1C7" w14:textId="77777777" w:rsidR="008D042A" w:rsidRDefault="00F30C95" w:rsidP="000674C7">
      <w:pPr>
        <w:pStyle w:val="TableofFigures"/>
        <w:tabs>
          <w:tab w:val="right" w:leader="dot" w:pos="8727"/>
        </w:tabs>
        <w:rPr>
          <w:rFonts w:ascii="Calibri" w:hAnsi="Calibri" w:cs="Arial"/>
          <w:noProof/>
          <w:sz w:val="22"/>
          <w:szCs w:val="22"/>
          <w:rtl/>
        </w:rPr>
      </w:pPr>
      <w:hyperlink w:anchor="_Toc276969413" w:history="1">
        <w:r w:rsidR="008D042A" w:rsidRPr="00722239">
          <w:rPr>
            <w:rStyle w:val="Hyperlink"/>
            <w:noProof/>
            <w:rtl/>
          </w:rPr>
          <w:t>جدول ‏</w:t>
        </w:r>
        <w:r w:rsidR="000674C7">
          <w:rPr>
            <w:rStyle w:val="Hyperlink"/>
            <w:rFonts w:hint="cs"/>
            <w:noProof/>
            <w:rtl/>
          </w:rPr>
          <w:t>3</w:t>
        </w:r>
        <w:r w:rsidR="00FF1F7B">
          <w:rPr>
            <w:rStyle w:val="Hyperlink"/>
            <w:noProof/>
            <w:rtl/>
          </w:rPr>
          <w:t>-</w:t>
        </w:r>
        <w:r w:rsidR="000674C7">
          <w:rPr>
            <w:rStyle w:val="Hyperlink"/>
            <w:rFonts w:hint="cs"/>
            <w:noProof/>
            <w:rtl/>
          </w:rPr>
          <w:t>4</w:t>
        </w:r>
        <w:r w:rsidR="008451AE">
          <w:rPr>
            <w:rStyle w:val="Hyperlink"/>
            <w:noProof/>
            <w:rtl/>
          </w:rPr>
          <w:t>-</w:t>
        </w:r>
        <w:r w:rsidR="008D042A" w:rsidRPr="00722239">
          <w:rPr>
            <w:rStyle w:val="Hyperlink"/>
            <w:noProof/>
            <w:rtl/>
          </w:rPr>
          <w:t xml:space="preserve">  قلم و سبك فرمول‌ها.</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Toc276969413 \h</w:instrText>
        </w:r>
        <w:r w:rsidR="008D042A">
          <w:rPr>
            <w:noProof/>
            <w:webHidden/>
            <w:rtl/>
          </w:rPr>
          <w:instrText xml:space="preserve"> </w:instrText>
        </w:r>
        <w:r w:rsidR="008D042A">
          <w:rPr>
            <w:noProof/>
            <w:webHidden/>
            <w:rtl/>
          </w:rPr>
        </w:r>
        <w:r w:rsidR="008D042A">
          <w:rPr>
            <w:noProof/>
            <w:webHidden/>
            <w:rtl/>
          </w:rPr>
          <w:fldChar w:fldCharType="separate"/>
        </w:r>
        <w:r w:rsidR="00613634">
          <w:rPr>
            <w:noProof/>
            <w:webHidden/>
            <w:rtl/>
          </w:rPr>
          <w:t>23</w:t>
        </w:r>
        <w:r w:rsidR="008D042A">
          <w:rPr>
            <w:noProof/>
            <w:webHidden/>
            <w:rtl/>
          </w:rPr>
          <w:fldChar w:fldCharType="end"/>
        </w:r>
      </w:hyperlink>
    </w:p>
    <w:p w14:paraId="5EE08832" w14:textId="77777777" w:rsidR="008D042A" w:rsidRDefault="00F30C95" w:rsidP="00FF1F7B">
      <w:pPr>
        <w:pStyle w:val="TableofFigures"/>
        <w:tabs>
          <w:tab w:val="right" w:leader="dot" w:pos="8727"/>
        </w:tabs>
        <w:rPr>
          <w:rFonts w:ascii="Calibri" w:hAnsi="Calibri" w:cs="Arial"/>
          <w:noProof/>
          <w:sz w:val="22"/>
          <w:szCs w:val="22"/>
          <w:rtl/>
        </w:rPr>
      </w:pPr>
      <w:hyperlink w:anchor="_Toc276969414" w:history="1">
        <w:r w:rsidR="008D042A" w:rsidRPr="00722239">
          <w:rPr>
            <w:rStyle w:val="Hyperlink"/>
            <w:noProof/>
            <w:rtl/>
          </w:rPr>
          <w:t>جدول ‏4‌</w:t>
        </w:r>
        <w:r w:rsidR="00FF1F7B">
          <w:rPr>
            <w:rStyle w:val="Hyperlink"/>
            <w:noProof/>
            <w:rtl/>
          </w:rPr>
          <w:t>-</w:t>
        </w:r>
        <w:r w:rsidR="008D042A" w:rsidRPr="00722239">
          <w:rPr>
            <w:rStyle w:val="Hyperlink"/>
            <w:noProof/>
            <w:rtl/>
          </w:rPr>
          <w:t>‌4</w:t>
        </w:r>
        <w:r w:rsidR="008451AE">
          <w:rPr>
            <w:rStyle w:val="Hyperlink"/>
            <w:noProof/>
            <w:rtl/>
          </w:rPr>
          <w:t>-</w:t>
        </w:r>
        <w:r w:rsidR="008D042A" w:rsidRPr="00722239">
          <w:rPr>
            <w:rStyle w:val="Hyperlink"/>
            <w:noProof/>
            <w:rtl/>
          </w:rPr>
          <w:t xml:space="preserve">  اندازه فرمول‌ها.</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Toc276969414 \h</w:instrText>
        </w:r>
        <w:r w:rsidR="008D042A">
          <w:rPr>
            <w:noProof/>
            <w:webHidden/>
            <w:rtl/>
          </w:rPr>
          <w:instrText xml:space="preserve"> </w:instrText>
        </w:r>
        <w:r w:rsidR="008D042A">
          <w:rPr>
            <w:noProof/>
            <w:webHidden/>
            <w:rtl/>
          </w:rPr>
        </w:r>
        <w:r w:rsidR="008D042A">
          <w:rPr>
            <w:noProof/>
            <w:webHidden/>
            <w:rtl/>
          </w:rPr>
          <w:fldChar w:fldCharType="separate"/>
        </w:r>
        <w:r w:rsidR="00613634">
          <w:rPr>
            <w:noProof/>
            <w:webHidden/>
            <w:rtl/>
          </w:rPr>
          <w:t>24</w:t>
        </w:r>
        <w:r w:rsidR="008D042A">
          <w:rPr>
            <w:noProof/>
            <w:webHidden/>
            <w:rtl/>
          </w:rPr>
          <w:fldChar w:fldCharType="end"/>
        </w:r>
      </w:hyperlink>
    </w:p>
    <w:p w14:paraId="66D5DC40" w14:textId="77777777" w:rsidR="008D042A" w:rsidRDefault="00F30C95" w:rsidP="000674C7">
      <w:pPr>
        <w:pStyle w:val="TableofFigures"/>
        <w:tabs>
          <w:tab w:val="right" w:leader="dot" w:pos="8727"/>
        </w:tabs>
        <w:rPr>
          <w:rFonts w:ascii="Calibri" w:hAnsi="Calibri" w:cs="Arial"/>
          <w:noProof/>
          <w:sz w:val="22"/>
          <w:szCs w:val="22"/>
          <w:rtl/>
        </w:rPr>
      </w:pPr>
      <w:hyperlink w:anchor="_Toc276969415" w:history="1">
        <w:r w:rsidR="008D042A" w:rsidRPr="00722239">
          <w:rPr>
            <w:rStyle w:val="Hyperlink"/>
            <w:noProof/>
            <w:rtl/>
          </w:rPr>
          <w:t>جدول ‏</w:t>
        </w:r>
        <w:r w:rsidR="000674C7">
          <w:rPr>
            <w:rStyle w:val="Hyperlink"/>
            <w:rFonts w:hint="cs"/>
            <w:noProof/>
            <w:rtl/>
          </w:rPr>
          <w:t>5</w:t>
        </w:r>
        <w:r w:rsidR="00FF1F7B">
          <w:rPr>
            <w:rStyle w:val="Hyperlink"/>
            <w:noProof/>
            <w:rtl/>
          </w:rPr>
          <w:t>-</w:t>
        </w:r>
        <w:r w:rsidR="008D042A" w:rsidRPr="00722239">
          <w:rPr>
            <w:rStyle w:val="Hyperlink"/>
            <w:noProof/>
            <w:rtl/>
          </w:rPr>
          <w:t>‌</w:t>
        </w:r>
        <w:r w:rsidR="000674C7">
          <w:rPr>
            <w:rStyle w:val="Hyperlink"/>
            <w:rFonts w:hint="cs"/>
            <w:noProof/>
            <w:rtl/>
          </w:rPr>
          <w:t>4</w:t>
        </w:r>
        <w:r w:rsidR="008451AE">
          <w:rPr>
            <w:rStyle w:val="Hyperlink"/>
            <w:noProof/>
            <w:rtl/>
          </w:rPr>
          <w:t>-</w:t>
        </w:r>
        <w:r w:rsidR="008D042A" w:rsidRPr="00722239">
          <w:rPr>
            <w:rStyle w:val="Hyperlink"/>
            <w:noProof/>
            <w:rtl/>
          </w:rPr>
          <w:t xml:space="preserve">  عنوان جدول.</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Toc276969415 \h</w:instrText>
        </w:r>
        <w:r w:rsidR="008D042A">
          <w:rPr>
            <w:noProof/>
            <w:webHidden/>
            <w:rtl/>
          </w:rPr>
          <w:instrText xml:space="preserve"> </w:instrText>
        </w:r>
        <w:r w:rsidR="008D042A">
          <w:rPr>
            <w:noProof/>
            <w:webHidden/>
            <w:rtl/>
          </w:rPr>
        </w:r>
        <w:r w:rsidR="008D042A">
          <w:rPr>
            <w:noProof/>
            <w:webHidden/>
            <w:rtl/>
          </w:rPr>
          <w:fldChar w:fldCharType="separate"/>
        </w:r>
        <w:r w:rsidR="00613634">
          <w:rPr>
            <w:noProof/>
            <w:webHidden/>
            <w:rtl/>
          </w:rPr>
          <w:t>26</w:t>
        </w:r>
        <w:r w:rsidR="008D042A">
          <w:rPr>
            <w:noProof/>
            <w:webHidden/>
            <w:rtl/>
          </w:rPr>
          <w:fldChar w:fldCharType="end"/>
        </w:r>
      </w:hyperlink>
    </w:p>
    <w:p w14:paraId="356F6748" w14:textId="77777777" w:rsidR="0066173C" w:rsidRDefault="006D780F" w:rsidP="00DB7C7E">
      <w:pPr>
        <w:rPr>
          <w:rtl/>
        </w:rPr>
        <w:sectPr w:rsidR="0066173C" w:rsidSect="006B16B9">
          <w:headerReference w:type="default" r:id="rId17"/>
          <w:pgSz w:w="11906" w:h="16838" w:code="9"/>
          <w:pgMar w:top="1729" w:right="1729" w:bottom="1729" w:left="1440" w:header="720" w:footer="720" w:gutter="0"/>
          <w:pgNumType w:fmt="arabicAbjad"/>
          <w:cols w:space="720"/>
          <w:bidi/>
          <w:rtlGutter/>
          <w:docGrid w:linePitch="360"/>
        </w:sectPr>
      </w:pPr>
      <w:r w:rsidRPr="00D05702">
        <w:rPr>
          <w:rtl/>
        </w:rPr>
        <w:fldChar w:fldCharType="end"/>
      </w:r>
    </w:p>
    <w:tbl>
      <w:tblPr>
        <w:bidiVisual/>
        <w:tblW w:w="0" w:type="auto"/>
        <w:tblLook w:val="01E0" w:firstRow="1" w:lastRow="1" w:firstColumn="1" w:lastColumn="1" w:noHBand="0" w:noVBand="0"/>
      </w:tblPr>
      <w:tblGrid>
        <w:gridCol w:w="8737"/>
      </w:tblGrid>
      <w:tr w:rsidR="00F95452" w:rsidRPr="001A31DB" w14:paraId="7E8FE00F" w14:textId="77777777" w:rsidTr="00981F76">
        <w:tc>
          <w:tcPr>
            <w:tcW w:w="8953" w:type="dxa"/>
            <w:vAlign w:val="center"/>
          </w:tcPr>
          <w:p w14:paraId="0DD9FB71" w14:textId="77777777" w:rsidR="00F95452" w:rsidRPr="001A31DB" w:rsidRDefault="00F95452" w:rsidP="00CC1B4C">
            <w:pPr>
              <w:pStyle w:val="Title16"/>
              <w:rPr>
                <w:rFonts w:eastAsia="SimSun"/>
                <w:rtl/>
              </w:rPr>
            </w:pPr>
            <w:r w:rsidRPr="001A31DB">
              <w:rPr>
                <w:rFonts w:eastAsia="SimSun"/>
                <w:rtl/>
              </w:rPr>
              <w:lastRenderedPageBreak/>
              <w:t>فهرست علائم</w:t>
            </w:r>
          </w:p>
        </w:tc>
      </w:tr>
    </w:tbl>
    <w:p w14:paraId="7093A09F" w14:textId="77777777" w:rsidR="006D780F" w:rsidRPr="00397DC9" w:rsidRDefault="00F95452" w:rsidP="00397DC9">
      <w:pPr>
        <w:pStyle w:val="NormalB"/>
        <w:rPr>
          <w:rFonts w:eastAsia="SimSun"/>
          <w:rtl/>
        </w:rPr>
      </w:pPr>
      <w:r>
        <w:rPr>
          <w:rFonts w:eastAsia="SimSun"/>
          <w:rtl/>
        </w:rPr>
        <w:t xml:space="preserve">علائم </w:t>
      </w:r>
      <w:r w:rsidR="00397DC9">
        <w:rPr>
          <w:rFonts w:eastAsia="SimSun"/>
          <w:rtl/>
        </w:rPr>
        <w:t xml:space="preserve">لاتين </w:t>
      </w:r>
    </w:p>
    <w:tbl>
      <w:tblPr>
        <w:bidiVisual/>
        <w:tblW w:w="0" w:type="auto"/>
        <w:tblLook w:val="01E0" w:firstRow="1" w:lastRow="1" w:firstColumn="1" w:lastColumn="1" w:noHBand="0" w:noVBand="0"/>
      </w:tblPr>
      <w:tblGrid>
        <w:gridCol w:w="1293"/>
        <w:gridCol w:w="236"/>
        <w:gridCol w:w="7208"/>
      </w:tblGrid>
      <w:tr w:rsidR="00EF1199" w14:paraId="22E730BA" w14:textId="77777777">
        <w:tc>
          <w:tcPr>
            <w:tcW w:w="1316" w:type="dxa"/>
            <w:vAlign w:val="center"/>
          </w:tcPr>
          <w:p w14:paraId="6A85F9A8" w14:textId="77777777" w:rsidR="00EF1199" w:rsidRPr="00F403FB" w:rsidRDefault="009A3D30" w:rsidP="006B16B9">
            <w:pPr>
              <w:pStyle w:val="NormalWeb"/>
            </w:pPr>
            <w:r w:rsidRPr="003316D2">
              <w:rPr>
                <w:position w:val="-6"/>
              </w:rPr>
              <w:object w:dxaOrig="220" w:dyaOrig="300" w14:anchorId="2FE9FBC2">
                <v:shape id="_x0000_i1026" type="#_x0000_t75" style="width:10.8pt;height:15pt" o:ole="">
                  <v:imagedata r:id="rId18" o:title=""/>
                </v:shape>
                <o:OLEObject Type="Embed" ProgID="Equation.3" ShapeID="_x0000_i1026" DrawAspect="Content" ObjectID="_1820581633" r:id="rId19"/>
              </w:object>
            </w:r>
          </w:p>
        </w:tc>
        <w:tc>
          <w:tcPr>
            <w:tcW w:w="236" w:type="dxa"/>
          </w:tcPr>
          <w:p w14:paraId="30C792A6" w14:textId="77777777" w:rsidR="00EF1199" w:rsidRPr="00F403FB" w:rsidRDefault="00EF1199" w:rsidP="006B16B9">
            <w:pPr>
              <w:rPr>
                <w:rtl/>
              </w:rPr>
            </w:pPr>
          </w:p>
        </w:tc>
        <w:tc>
          <w:tcPr>
            <w:tcW w:w="7401" w:type="dxa"/>
          </w:tcPr>
          <w:p w14:paraId="7351C45E" w14:textId="77777777" w:rsidR="00EF1199" w:rsidRPr="00B60EB5" w:rsidRDefault="00EF1199" w:rsidP="006B16B9">
            <w:pPr>
              <w:rPr>
                <w:sz w:val="24"/>
                <w:szCs w:val="26"/>
                <w:rtl/>
              </w:rPr>
            </w:pPr>
            <w:r w:rsidRPr="00B60EB5">
              <w:rPr>
                <w:sz w:val="24"/>
                <w:szCs w:val="26"/>
                <w:rtl/>
              </w:rPr>
              <w:t>ارتفاع</w:t>
            </w:r>
          </w:p>
        </w:tc>
      </w:tr>
      <w:tr w:rsidR="00F95452" w14:paraId="3EBED02E" w14:textId="77777777">
        <w:tc>
          <w:tcPr>
            <w:tcW w:w="1316" w:type="dxa"/>
            <w:vAlign w:val="center"/>
          </w:tcPr>
          <w:p w14:paraId="1A451CAD" w14:textId="77777777" w:rsidR="00F95452" w:rsidRPr="00F403FB" w:rsidRDefault="00F95452" w:rsidP="001A31DB">
            <w:pPr>
              <w:pStyle w:val="NormalWeb"/>
            </w:pPr>
            <w:r w:rsidRPr="00F403FB">
              <w:rPr>
                <w:position w:val="-4"/>
              </w:rPr>
              <w:object w:dxaOrig="240" w:dyaOrig="279" w14:anchorId="3E6C0C08">
                <v:shape id="_x0000_i1027" type="#_x0000_t75" style="width:12pt;height:13.8pt" o:ole="">
                  <v:imagedata r:id="rId20" o:title=""/>
                </v:shape>
                <o:OLEObject Type="Embed" ProgID="Equation.3" ShapeID="_x0000_i1027" DrawAspect="Content" ObjectID="_1820581634" r:id="rId21"/>
              </w:object>
            </w:r>
          </w:p>
        </w:tc>
        <w:tc>
          <w:tcPr>
            <w:tcW w:w="236" w:type="dxa"/>
          </w:tcPr>
          <w:p w14:paraId="6869C8CD" w14:textId="77777777" w:rsidR="00F95452" w:rsidRPr="00F403FB" w:rsidRDefault="00F95452" w:rsidP="001A31DB">
            <w:pPr>
              <w:rPr>
                <w:rtl/>
              </w:rPr>
            </w:pPr>
          </w:p>
        </w:tc>
        <w:tc>
          <w:tcPr>
            <w:tcW w:w="7401" w:type="dxa"/>
          </w:tcPr>
          <w:p w14:paraId="3D4943E7" w14:textId="77777777" w:rsidR="00F95452" w:rsidRPr="00B60EB5" w:rsidRDefault="00F95452" w:rsidP="001A31DB">
            <w:pPr>
              <w:rPr>
                <w:sz w:val="24"/>
                <w:szCs w:val="26"/>
                <w:rtl/>
              </w:rPr>
            </w:pPr>
            <w:r w:rsidRPr="00B60EB5">
              <w:rPr>
                <w:sz w:val="24"/>
                <w:szCs w:val="26"/>
                <w:rtl/>
              </w:rPr>
              <w:t xml:space="preserve">طول </w:t>
            </w:r>
            <w:r w:rsidR="009A53A9" w:rsidRPr="00B60EB5">
              <w:rPr>
                <w:sz w:val="24"/>
                <w:szCs w:val="26"/>
                <w:rtl/>
              </w:rPr>
              <w:t xml:space="preserve">موج </w:t>
            </w:r>
            <w:r w:rsidRPr="00B60EB5">
              <w:rPr>
                <w:sz w:val="24"/>
                <w:szCs w:val="26"/>
                <w:rtl/>
              </w:rPr>
              <w:t>توربولانس</w:t>
            </w:r>
          </w:p>
        </w:tc>
      </w:tr>
      <w:tr w:rsidR="00F95452" w14:paraId="067B2518" w14:textId="77777777">
        <w:tc>
          <w:tcPr>
            <w:tcW w:w="1316" w:type="dxa"/>
            <w:vAlign w:val="center"/>
          </w:tcPr>
          <w:p w14:paraId="394557B1" w14:textId="77777777" w:rsidR="00F95452" w:rsidRPr="00F403FB" w:rsidRDefault="00F95452" w:rsidP="006B16B9">
            <w:pPr>
              <w:pStyle w:val="NormalWeb"/>
            </w:pPr>
            <w:r w:rsidRPr="00F403FB">
              <w:rPr>
                <w:position w:val="-4"/>
              </w:rPr>
              <w:object w:dxaOrig="240" w:dyaOrig="279" w14:anchorId="52165E7B">
                <v:shape id="_x0000_i1028" type="#_x0000_t75" style="width:12pt;height:13.8pt" o:ole="">
                  <v:imagedata r:id="rId22" o:title=""/>
                </v:shape>
                <o:OLEObject Type="Embed" ProgID="Equation.3" ShapeID="_x0000_i1028" DrawAspect="Content" ObjectID="_1820581635" r:id="rId23"/>
              </w:object>
            </w:r>
          </w:p>
        </w:tc>
        <w:tc>
          <w:tcPr>
            <w:tcW w:w="236" w:type="dxa"/>
          </w:tcPr>
          <w:p w14:paraId="3441F91E" w14:textId="77777777" w:rsidR="00F95452" w:rsidRPr="00F403FB" w:rsidRDefault="00F95452" w:rsidP="006B16B9">
            <w:pPr>
              <w:rPr>
                <w:rtl/>
              </w:rPr>
            </w:pPr>
          </w:p>
        </w:tc>
        <w:tc>
          <w:tcPr>
            <w:tcW w:w="7401" w:type="dxa"/>
          </w:tcPr>
          <w:p w14:paraId="61FEC93D" w14:textId="77777777" w:rsidR="00F95452" w:rsidRPr="00B60EB5" w:rsidRDefault="00F95452" w:rsidP="006B16B9">
            <w:pPr>
              <w:rPr>
                <w:sz w:val="24"/>
                <w:szCs w:val="26"/>
                <w:rtl/>
              </w:rPr>
            </w:pPr>
            <w:r w:rsidRPr="00B60EB5">
              <w:rPr>
                <w:sz w:val="24"/>
                <w:szCs w:val="26"/>
                <w:rtl/>
              </w:rPr>
              <w:t>پريود توربولانس</w:t>
            </w:r>
          </w:p>
        </w:tc>
      </w:tr>
      <w:tr w:rsidR="00F95452" w14:paraId="10D58AAB" w14:textId="77777777">
        <w:tc>
          <w:tcPr>
            <w:tcW w:w="1316" w:type="dxa"/>
            <w:vAlign w:val="center"/>
          </w:tcPr>
          <w:p w14:paraId="3D4ACDD4" w14:textId="77777777" w:rsidR="00F95452" w:rsidRPr="00F403FB" w:rsidRDefault="00F95452" w:rsidP="006B16B9">
            <w:pPr>
              <w:pStyle w:val="NormalWeb"/>
            </w:pPr>
            <w:r w:rsidRPr="00F403FB">
              <w:rPr>
                <w:position w:val="-12"/>
              </w:rPr>
              <w:object w:dxaOrig="360" w:dyaOrig="380" w14:anchorId="3F336AC7">
                <v:shape id="_x0000_i1029" type="#_x0000_t75" style="width:18pt;height:19.2pt" o:ole="">
                  <v:imagedata r:id="rId24" o:title=""/>
                </v:shape>
                <o:OLEObject Type="Embed" ProgID="Equation.3" ShapeID="_x0000_i1029" DrawAspect="Content" ObjectID="_1820581636" r:id="rId25"/>
              </w:object>
            </w:r>
          </w:p>
        </w:tc>
        <w:tc>
          <w:tcPr>
            <w:tcW w:w="236" w:type="dxa"/>
          </w:tcPr>
          <w:p w14:paraId="79C71C1F" w14:textId="77777777" w:rsidR="00F95452" w:rsidRPr="00F403FB" w:rsidRDefault="00F95452" w:rsidP="006B16B9">
            <w:pPr>
              <w:rPr>
                <w:rtl/>
              </w:rPr>
            </w:pPr>
          </w:p>
        </w:tc>
        <w:tc>
          <w:tcPr>
            <w:tcW w:w="7401" w:type="dxa"/>
          </w:tcPr>
          <w:p w14:paraId="668ED6DB" w14:textId="77777777" w:rsidR="00F95452" w:rsidRPr="00B60EB5" w:rsidRDefault="00F95452" w:rsidP="009A53A9">
            <w:pPr>
              <w:rPr>
                <w:sz w:val="24"/>
                <w:szCs w:val="26"/>
                <w:rtl/>
              </w:rPr>
            </w:pPr>
            <w:r w:rsidRPr="00B60EB5">
              <w:rPr>
                <w:sz w:val="24"/>
                <w:szCs w:val="26"/>
                <w:rtl/>
              </w:rPr>
              <w:t>سرعت تعادل وسيله پرنده</w:t>
            </w:r>
          </w:p>
        </w:tc>
      </w:tr>
      <w:tr w:rsidR="00F95452" w14:paraId="2AAFCCC1" w14:textId="77777777">
        <w:tc>
          <w:tcPr>
            <w:tcW w:w="1316" w:type="dxa"/>
            <w:vAlign w:val="center"/>
          </w:tcPr>
          <w:p w14:paraId="6B35864E" w14:textId="77777777" w:rsidR="00F95452" w:rsidRPr="00F403FB" w:rsidRDefault="00F95452" w:rsidP="001A31DB">
            <w:pPr>
              <w:pStyle w:val="NormalWeb"/>
            </w:pPr>
            <w:r w:rsidRPr="009A3D30">
              <w:rPr>
                <w:position w:val="-16"/>
              </w:rPr>
              <w:object w:dxaOrig="340" w:dyaOrig="480" w14:anchorId="329422D2">
                <v:shape id="_x0000_i1030" type="#_x0000_t75" style="width:16.8pt;height:24pt" o:ole="">
                  <v:imagedata r:id="rId26" o:title=""/>
                </v:shape>
                <o:OLEObject Type="Embed" ProgID="Equation.3" ShapeID="_x0000_i1030" DrawAspect="Content" ObjectID="_1820581637" r:id="rId27"/>
              </w:object>
            </w:r>
          </w:p>
        </w:tc>
        <w:tc>
          <w:tcPr>
            <w:tcW w:w="236" w:type="dxa"/>
          </w:tcPr>
          <w:p w14:paraId="7F6E4369" w14:textId="77777777" w:rsidR="00F95452" w:rsidRPr="00F403FB" w:rsidRDefault="00F95452" w:rsidP="001A31DB">
            <w:pPr>
              <w:rPr>
                <w:rtl/>
              </w:rPr>
            </w:pPr>
          </w:p>
        </w:tc>
        <w:tc>
          <w:tcPr>
            <w:tcW w:w="7401" w:type="dxa"/>
          </w:tcPr>
          <w:p w14:paraId="441D14B2" w14:textId="77777777" w:rsidR="00F95452" w:rsidRPr="00B60EB5" w:rsidRDefault="009A53A9" w:rsidP="009A53A9">
            <w:pPr>
              <w:rPr>
                <w:sz w:val="24"/>
                <w:szCs w:val="26"/>
                <w:rtl/>
              </w:rPr>
            </w:pPr>
            <w:r w:rsidRPr="00B60EB5">
              <w:rPr>
                <w:sz w:val="24"/>
                <w:szCs w:val="26"/>
                <w:rtl/>
              </w:rPr>
              <w:t xml:space="preserve">مولفه </w:t>
            </w:r>
            <w:r w:rsidR="00F95452" w:rsidRPr="00B60EB5">
              <w:rPr>
                <w:sz w:val="24"/>
                <w:szCs w:val="26"/>
                <w:rtl/>
              </w:rPr>
              <w:t xml:space="preserve">سرعت تندباد در راستاي </w:t>
            </w:r>
            <w:r w:rsidRPr="00B60EB5">
              <w:rPr>
                <w:sz w:val="24"/>
                <w:szCs w:val="26"/>
                <w:rtl/>
              </w:rPr>
              <w:t xml:space="preserve">محور </w:t>
            </w:r>
            <w:r w:rsidR="00F95452" w:rsidRPr="00B60EB5">
              <w:rPr>
                <w:sz w:val="24"/>
                <w:szCs w:val="26"/>
                <w:rtl/>
              </w:rPr>
              <w:t xml:space="preserve">طولي دستگاه </w:t>
            </w:r>
            <w:r w:rsidRPr="00B60EB5">
              <w:rPr>
                <w:sz w:val="24"/>
                <w:szCs w:val="26"/>
                <w:rtl/>
              </w:rPr>
              <w:t xml:space="preserve">مختصات </w:t>
            </w:r>
            <w:r w:rsidR="00F95452" w:rsidRPr="00B60EB5">
              <w:rPr>
                <w:sz w:val="24"/>
                <w:szCs w:val="26"/>
                <w:rtl/>
              </w:rPr>
              <w:t>بدني نسبت به اينرسي</w:t>
            </w:r>
          </w:p>
        </w:tc>
      </w:tr>
    </w:tbl>
    <w:p w14:paraId="354EC4A8" w14:textId="77777777" w:rsidR="00283F96" w:rsidRDefault="00283F96" w:rsidP="00397DC9">
      <w:pPr>
        <w:pStyle w:val="NormalB"/>
        <w:rPr>
          <w:rFonts w:eastAsia="SimSun"/>
          <w:rtl/>
        </w:rPr>
      </w:pPr>
    </w:p>
    <w:p w14:paraId="29DB31E1" w14:textId="77777777" w:rsidR="006D780F" w:rsidRPr="00397DC9" w:rsidRDefault="00F95452" w:rsidP="00397DC9">
      <w:pPr>
        <w:pStyle w:val="NormalB"/>
        <w:rPr>
          <w:rFonts w:eastAsia="SimSun"/>
          <w:rtl/>
        </w:rPr>
      </w:pPr>
      <w:r>
        <w:rPr>
          <w:rFonts w:eastAsia="SimSun"/>
          <w:rtl/>
        </w:rPr>
        <w:t xml:space="preserve">علائم </w:t>
      </w:r>
      <w:r w:rsidR="00397DC9" w:rsidRPr="00397DC9">
        <w:rPr>
          <w:rFonts w:eastAsia="SimSun"/>
          <w:rtl/>
        </w:rPr>
        <w:t xml:space="preserve">يوناني </w:t>
      </w:r>
    </w:p>
    <w:tbl>
      <w:tblPr>
        <w:bidiVisual/>
        <w:tblW w:w="0" w:type="auto"/>
        <w:tblLook w:val="01E0" w:firstRow="1" w:lastRow="1" w:firstColumn="1" w:lastColumn="1" w:noHBand="0" w:noVBand="0"/>
      </w:tblPr>
      <w:tblGrid>
        <w:gridCol w:w="1300"/>
        <w:gridCol w:w="236"/>
        <w:gridCol w:w="7201"/>
      </w:tblGrid>
      <w:tr w:rsidR="00397DC9" w14:paraId="18FA237B" w14:textId="77777777">
        <w:tc>
          <w:tcPr>
            <w:tcW w:w="1316" w:type="dxa"/>
            <w:vAlign w:val="center"/>
          </w:tcPr>
          <w:p w14:paraId="59155E34" w14:textId="77777777" w:rsidR="00397DC9" w:rsidRPr="00F403FB" w:rsidRDefault="009A53A9" w:rsidP="006B16B9">
            <w:pPr>
              <w:pStyle w:val="NormalWeb"/>
            </w:pPr>
            <w:r w:rsidRPr="009A53A9">
              <w:rPr>
                <w:position w:val="-10"/>
              </w:rPr>
              <w:object w:dxaOrig="600" w:dyaOrig="320" w14:anchorId="7808938C">
                <v:shape id="_x0000_i1031" type="#_x0000_t75" style="width:30pt;height:16.2pt" o:ole="">
                  <v:imagedata r:id="rId28" o:title=""/>
                </v:shape>
                <o:OLEObject Type="Embed" ProgID="Equation.3" ShapeID="_x0000_i1031" DrawAspect="Content" ObjectID="_1820581638" r:id="rId29"/>
              </w:object>
            </w:r>
          </w:p>
        </w:tc>
        <w:tc>
          <w:tcPr>
            <w:tcW w:w="236" w:type="dxa"/>
          </w:tcPr>
          <w:p w14:paraId="23CBC616" w14:textId="77777777" w:rsidR="00397DC9" w:rsidRPr="00F403FB" w:rsidRDefault="00397DC9" w:rsidP="006B16B9">
            <w:pPr>
              <w:rPr>
                <w:rtl/>
              </w:rPr>
            </w:pPr>
          </w:p>
        </w:tc>
        <w:tc>
          <w:tcPr>
            <w:tcW w:w="7401" w:type="dxa"/>
          </w:tcPr>
          <w:p w14:paraId="5B7B019F" w14:textId="77777777" w:rsidR="00397DC9" w:rsidRPr="00B60EB5" w:rsidRDefault="00397DC9" w:rsidP="006B16B9">
            <w:pPr>
              <w:rPr>
                <w:sz w:val="24"/>
                <w:szCs w:val="26"/>
                <w:rtl/>
              </w:rPr>
            </w:pPr>
            <w:r w:rsidRPr="00B60EB5">
              <w:rPr>
                <w:sz w:val="24"/>
                <w:szCs w:val="26"/>
                <w:rtl/>
              </w:rPr>
              <w:t>چگالي طيفي قدرت</w:t>
            </w:r>
            <w:r w:rsidR="009A53A9" w:rsidRPr="00B60EB5">
              <w:rPr>
                <w:sz w:val="24"/>
                <w:szCs w:val="26"/>
                <w:rtl/>
              </w:rPr>
              <w:t xml:space="preserve"> توربولانس</w:t>
            </w:r>
          </w:p>
        </w:tc>
      </w:tr>
      <w:tr w:rsidR="00F95452" w14:paraId="47923AEE" w14:textId="77777777">
        <w:tc>
          <w:tcPr>
            <w:tcW w:w="1316" w:type="dxa"/>
            <w:vAlign w:val="center"/>
          </w:tcPr>
          <w:p w14:paraId="4F2FDCAE" w14:textId="77777777" w:rsidR="00F95452" w:rsidRPr="00F403FB" w:rsidRDefault="00F95452" w:rsidP="001A31DB">
            <w:pPr>
              <w:pStyle w:val="NormalWeb"/>
            </w:pPr>
            <w:r w:rsidRPr="00F403FB">
              <w:rPr>
                <w:position w:val="-6"/>
              </w:rPr>
              <w:object w:dxaOrig="260" w:dyaOrig="240" w14:anchorId="7C116A13">
                <v:shape id="_x0000_i1032" type="#_x0000_t75" style="width:13.2pt;height:12pt" o:ole="">
                  <v:imagedata r:id="rId30" o:title=""/>
                </v:shape>
                <o:OLEObject Type="Embed" ProgID="Equation.3" ShapeID="_x0000_i1032" DrawAspect="Content" ObjectID="_1820581639" r:id="rId31"/>
              </w:object>
            </w:r>
          </w:p>
        </w:tc>
        <w:tc>
          <w:tcPr>
            <w:tcW w:w="236" w:type="dxa"/>
          </w:tcPr>
          <w:p w14:paraId="7A31E57C" w14:textId="77777777" w:rsidR="00F95452" w:rsidRPr="00F403FB" w:rsidRDefault="00F95452" w:rsidP="001A31DB">
            <w:pPr>
              <w:rPr>
                <w:rtl/>
              </w:rPr>
            </w:pPr>
          </w:p>
        </w:tc>
        <w:tc>
          <w:tcPr>
            <w:tcW w:w="7401" w:type="dxa"/>
          </w:tcPr>
          <w:p w14:paraId="673DC3ED" w14:textId="77777777" w:rsidR="00F95452" w:rsidRPr="00B60EB5" w:rsidRDefault="00F95452" w:rsidP="001A31DB">
            <w:pPr>
              <w:rPr>
                <w:sz w:val="24"/>
                <w:szCs w:val="26"/>
                <w:rtl/>
              </w:rPr>
            </w:pPr>
            <w:r w:rsidRPr="00B60EB5">
              <w:rPr>
                <w:sz w:val="24"/>
                <w:szCs w:val="26"/>
                <w:rtl/>
              </w:rPr>
              <w:t>شدت توربولانس</w:t>
            </w:r>
          </w:p>
        </w:tc>
      </w:tr>
      <w:tr w:rsidR="00F95452" w14:paraId="0A416429" w14:textId="77777777">
        <w:tc>
          <w:tcPr>
            <w:tcW w:w="1316" w:type="dxa"/>
            <w:vAlign w:val="center"/>
          </w:tcPr>
          <w:p w14:paraId="4FEBA283" w14:textId="77777777" w:rsidR="00F95452" w:rsidRPr="00F403FB" w:rsidRDefault="00F95452" w:rsidP="006B16B9">
            <w:pPr>
              <w:pStyle w:val="NormalWeb"/>
            </w:pPr>
            <w:r w:rsidRPr="00F403FB">
              <w:rPr>
                <w:position w:val="-6"/>
              </w:rPr>
              <w:object w:dxaOrig="260" w:dyaOrig="240" w14:anchorId="431F63CC">
                <v:shape id="_x0000_i1033" type="#_x0000_t75" style="width:13.2pt;height:12pt" o:ole="">
                  <v:imagedata r:id="rId32" o:title=""/>
                </v:shape>
                <o:OLEObject Type="Embed" ProgID="Equation.3" ShapeID="_x0000_i1033" DrawAspect="Content" ObjectID="_1820581640" r:id="rId33"/>
              </w:object>
            </w:r>
          </w:p>
        </w:tc>
        <w:tc>
          <w:tcPr>
            <w:tcW w:w="236" w:type="dxa"/>
          </w:tcPr>
          <w:p w14:paraId="1DC66491" w14:textId="77777777" w:rsidR="00F95452" w:rsidRPr="00F403FB" w:rsidRDefault="00F95452" w:rsidP="006B16B9">
            <w:pPr>
              <w:rPr>
                <w:rtl/>
              </w:rPr>
            </w:pPr>
          </w:p>
        </w:tc>
        <w:tc>
          <w:tcPr>
            <w:tcW w:w="7401" w:type="dxa"/>
          </w:tcPr>
          <w:p w14:paraId="5F0CD482" w14:textId="77777777" w:rsidR="00F95452" w:rsidRPr="00B60EB5" w:rsidRDefault="00F95452" w:rsidP="006B16B9">
            <w:pPr>
              <w:rPr>
                <w:sz w:val="24"/>
                <w:szCs w:val="26"/>
                <w:rtl/>
              </w:rPr>
            </w:pPr>
            <w:r w:rsidRPr="00B60EB5">
              <w:rPr>
                <w:sz w:val="24"/>
                <w:szCs w:val="26"/>
                <w:rtl/>
              </w:rPr>
              <w:t>بسامد</w:t>
            </w:r>
            <w:r w:rsidR="009A53A9" w:rsidRPr="00B60EB5">
              <w:rPr>
                <w:sz w:val="24"/>
                <w:szCs w:val="26"/>
                <w:rtl/>
              </w:rPr>
              <w:t xml:space="preserve"> توربولانس</w:t>
            </w:r>
          </w:p>
        </w:tc>
      </w:tr>
      <w:tr w:rsidR="00F95452" w14:paraId="62205F30" w14:textId="77777777">
        <w:tc>
          <w:tcPr>
            <w:tcW w:w="1316" w:type="dxa"/>
            <w:vAlign w:val="center"/>
          </w:tcPr>
          <w:p w14:paraId="09AC1FB6" w14:textId="77777777" w:rsidR="00F95452" w:rsidRPr="00F403FB" w:rsidRDefault="00F95452" w:rsidP="006B16B9">
            <w:pPr>
              <w:pStyle w:val="NormalWeb"/>
            </w:pPr>
            <w:r w:rsidRPr="00F403FB">
              <w:rPr>
                <w:position w:val="-4"/>
              </w:rPr>
              <w:object w:dxaOrig="279" w:dyaOrig="279" w14:anchorId="26445D8E">
                <v:shape id="_x0000_i1034" type="#_x0000_t75" style="width:13.8pt;height:13.8pt" o:ole="">
                  <v:imagedata r:id="rId34" o:title=""/>
                </v:shape>
                <o:OLEObject Type="Embed" ProgID="Equation.3" ShapeID="_x0000_i1034" DrawAspect="Content" ObjectID="_1820581641" r:id="rId35"/>
              </w:object>
            </w:r>
          </w:p>
        </w:tc>
        <w:tc>
          <w:tcPr>
            <w:tcW w:w="236" w:type="dxa"/>
          </w:tcPr>
          <w:p w14:paraId="2B49400B" w14:textId="77777777" w:rsidR="00F95452" w:rsidRPr="00F403FB" w:rsidRDefault="00F95452" w:rsidP="006B16B9">
            <w:pPr>
              <w:rPr>
                <w:rtl/>
              </w:rPr>
            </w:pPr>
          </w:p>
        </w:tc>
        <w:tc>
          <w:tcPr>
            <w:tcW w:w="7401" w:type="dxa"/>
          </w:tcPr>
          <w:p w14:paraId="342A9EF1" w14:textId="77777777" w:rsidR="00F95452" w:rsidRPr="00B60EB5" w:rsidRDefault="00F95452" w:rsidP="006B16B9">
            <w:pPr>
              <w:rPr>
                <w:sz w:val="24"/>
                <w:szCs w:val="26"/>
                <w:rtl/>
              </w:rPr>
            </w:pPr>
            <w:r w:rsidRPr="00B60EB5">
              <w:rPr>
                <w:sz w:val="24"/>
                <w:szCs w:val="26"/>
                <w:rtl/>
              </w:rPr>
              <w:t>بسامد فاصله‌اي</w:t>
            </w:r>
          </w:p>
        </w:tc>
      </w:tr>
      <w:tr w:rsidR="00F95452" w14:paraId="1FE7FA32" w14:textId="77777777">
        <w:tc>
          <w:tcPr>
            <w:tcW w:w="1316" w:type="dxa"/>
            <w:vAlign w:val="center"/>
          </w:tcPr>
          <w:p w14:paraId="0EF093E6" w14:textId="77777777" w:rsidR="00F95452" w:rsidRPr="00F403FB" w:rsidRDefault="00F95452" w:rsidP="006B16B9">
            <w:pPr>
              <w:pStyle w:val="NormalWeb"/>
            </w:pPr>
          </w:p>
        </w:tc>
        <w:tc>
          <w:tcPr>
            <w:tcW w:w="236" w:type="dxa"/>
          </w:tcPr>
          <w:p w14:paraId="3E66A1C4" w14:textId="77777777" w:rsidR="00F95452" w:rsidRPr="00F403FB" w:rsidRDefault="00F95452" w:rsidP="006B16B9">
            <w:pPr>
              <w:rPr>
                <w:rtl/>
              </w:rPr>
            </w:pPr>
          </w:p>
        </w:tc>
        <w:tc>
          <w:tcPr>
            <w:tcW w:w="7401" w:type="dxa"/>
          </w:tcPr>
          <w:p w14:paraId="0258B36C" w14:textId="77777777" w:rsidR="00F95452" w:rsidRPr="00F403FB" w:rsidRDefault="00F95452" w:rsidP="006B16B9">
            <w:pPr>
              <w:rPr>
                <w:rtl/>
              </w:rPr>
            </w:pPr>
          </w:p>
        </w:tc>
      </w:tr>
    </w:tbl>
    <w:p w14:paraId="21762058" w14:textId="77777777" w:rsidR="00555A9C" w:rsidRPr="00397DC9" w:rsidRDefault="00555A9C" w:rsidP="00555A9C">
      <w:pPr>
        <w:pStyle w:val="NormalB"/>
        <w:rPr>
          <w:rFonts w:eastAsia="SimSun"/>
          <w:rtl/>
        </w:rPr>
      </w:pPr>
      <w:r>
        <w:rPr>
          <w:rFonts w:eastAsia="SimSun"/>
          <w:rtl/>
        </w:rPr>
        <w:t>بالا</w:t>
      </w:r>
      <w:r w:rsidR="00EB57E4">
        <w:rPr>
          <w:rFonts w:eastAsia="SimSun"/>
          <w:rtl/>
        </w:rPr>
        <w:t>‌</w:t>
      </w:r>
      <w:r>
        <w:rPr>
          <w:rFonts w:eastAsia="SimSun"/>
          <w:rtl/>
        </w:rPr>
        <w:t>نويس</w:t>
      </w:r>
      <w:r w:rsidR="00F95452">
        <w:rPr>
          <w:rFonts w:eastAsia="SimSun"/>
          <w:rtl/>
        </w:rPr>
        <w:t>‌ها</w:t>
      </w:r>
    </w:p>
    <w:tbl>
      <w:tblPr>
        <w:bidiVisual/>
        <w:tblW w:w="0" w:type="auto"/>
        <w:tblLook w:val="01E0" w:firstRow="1" w:lastRow="1" w:firstColumn="1" w:lastColumn="1" w:noHBand="0" w:noVBand="0"/>
      </w:tblPr>
      <w:tblGrid>
        <w:gridCol w:w="1291"/>
        <w:gridCol w:w="236"/>
        <w:gridCol w:w="7210"/>
      </w:tblGrid>
      <w:tr w:rsidR="00555A9C" w:rsidRPr="00B60EB5" w14:paraId="72CAA829" w14:textId="77777777">
        <w:tc>
          <w:tcPr>
            <w:tcW w:w="1316" w:type="dxa"/>
            <w:vAlign w:val="center"/>
          </w:tcPr>
          <w:p w14:paraId="4BC381B9" w14:textId="77777777" w:rsidR="00555A9C" w:rsidRPr="00B60EB5" w:rsidRDefault="009A3D30" w:rsidP="006B16B9">
            <w:pPr>
              <w:pStyle w:val="NormalWeb"/>
              <w:rPr>
                <w:sz w:val="24"/>
                <w:szCs w:val="26"/>
              </w:rPr>
            </w:pPr>
            <w:r w:rsidRPr="00B60EB5">
              <w:rPr>
                <w:position w:val="-4"/>
                <w:sz w:val="24"/>
                <w:szCs w:val="26"/>
              </w:rPr>
              <w:object w:dxaOrig="260" w:dyaOrig="279" w14:anchorId="27C5DF43">
                <v:shape id="_x0000_i1035" type="#_x0000_t75" style="width:13.2pt;height:13.8pt" o:ole="">
                  <v:imagedata r:id="rId36" o:title=""/>
                </v:shape>
                <o:OLEObject Type="Embed" ProgID="Equation.3" ShapeID="_x0000_i1035" DrawAspect="Content" ObjectID="_1820581642" r:id="rId37"/>
              </w:object>
            </w:r>
          </w:p>
        </w:tc>
        <w:tc>
          <w:tcPr>
            <w:tcW w:w="236" w:type="dxa"/>
          </w:tcPr>
          <w:p w14:paraId="26546110" w14:textId="77777777" w:rsidR="00555A9C" w:rsidRPr="00B60EB5" w:rsidRDefault="00555A9C" w:rsidP="006B16B9">
            <w:pPr>
              <w:rPr>
                <w:sz w:val="24"/>
                <w:szCs w:val="26"/>
                <w:rtl/>
              </w:rPr>
            </w:pPr>
          </w:p>
        </w:tc>
        <w:tc>
          <w:tcPr>
            <w:tcW w:w="7401" w:type="dxa"/>
          </w:tcPr>
          <w:p w14:paraId="0E1C67E6" w14:textId="77777777" w:rsidR="00555A9C" w:rsidRPr="00B60EB5" w:rsidRDefault="00555A9C" w:rsidP="006B16B9">
            <w:pPr>
              <w:rPr>
                <w:sz w:val="24"/>
                <w:szCs w:val="26"/>
                <w:rtl/>
              </w:rPr>
            </w:pPr>
            <w:r w:rsidRPr="00B60EB5">
              <w:rPr>
                <w:sz w:val="24"/>
                <w:szCs w:val="26"/>
                <w:rtl/>
              </w:rPr>
              <w:t xml:space="preserve">دستگاه </w:t>
            </w:r>
            <w:r w:rsidR="009A53A9" w:rsidRPr="00B60EB5">
              <w:rPr>
                <w:sz w:val="24"/>
                <w:szCs w:val="26"/>
                <w:rtl/>
              </w:rPr>
              <w:t xml:space="preserve">مختصات </w:t>
            </w:r>
            <w:r w:rsidRPr="00B60EB5">
              <w:rPr>
                <w:sz w:val="24"/>
                <w:szCs w:val="26"/>
                <w:rtl/>
              </w:rPr>
              <w:t xml:space="preserve">بدني </w:t>
            </w:r>
          </w:p>
        </w:tc>
      </w:tr>
    </w:tbl>
    <w:p w14:paraId="63A22348" w14:textId="77777777" w:rsidR="00555A9C" w:rsidRPr="00B60EB5" w:rsidRDefault="00555A9C" w:rsidP="00555A9C">
      <w:pPr>
        <w:pStyle w:val="NormalB"/>
        <w:rPr>
          <w:rFonts w:eastAsia="SimSun"/>
          <w:sz w:val="24"/>
          <w:szCs w:val="26"/>
          <w:rtl/>
        </w:rPr>
      </w:pPr>
      <w:r w:rsidRPr="00B60EB5">
        <w:rPr>
          <w:rFonts w:eastAsia="SimSun"/>
          <w:sz w:val="24"/>
          <w:szCs w:val="26"/>
          <w:rtl/>
        </w:rPr>
        <w:t>زيرنويس</w:t>
      </w:r>
      <w:r w:rsidR="00F95452" w:rsidRPr="00B60EB5">
        <w:rPr>
          <w:rFonts w:eastAsia="SimSun"/>
          <w:sz w:val="24"/>
          <w:szCs w:val="26"/>
          <w:rtl/>
        </w:rPr>
        <w:t>‌ها</w:t>
      </w:r>
    </w:p>
    <w:tbl>
      <w:tblPr>
        <w:bidiVisual/>
        <w:tblW w:w="0" w:type="auto"/>
        <w:tblLook w:val="01E0" w:firstRow="1" w:lastRow="1" w:firstColumn="1" w:lastColumn="1" w:noHBand="0" w:noVBand="0"/>
      </w:tblPr>
      <w:tblGrid>
        <w:gridCol w:w="1290"/>
        <w:gridCol w:w="236"/>
        <w:gridCol w:w="7211"/>
      </w:tblGrid>
      <w:tr w:rsidR="00555A9C" w:rsidRPr="00B60EB5" w14:paraId="5B31F9C5" w14:textId="77777777">
        <w:tc>
          <w:tcPr>
            <w:tcW w:w="1316" w:type="dxa"/>
            <w:vAlign w:val="center"/>
          </w:tcPr>
          <w:p w14:paraId="5E305AB2" w14:textId="77777777" w:rsidR="00555A9C" w:rsidRPr="00B60EB5" w:rsidRDefault="009A3D30" w:rsidP="006B16B9">
            <w:pPr>
              <w:pStyle w:val="NormalWeb"/>
              <w:rPr>
                <w:sz w:val="24"/>
                <w:szCs w:val="26"/>
              </w:rPr>
            </w:pPr>
            <w:r w:rsidRPr="00B60EB5">
              <w:rPr>
                <w:position w:val="-12"/>
                <w:sz w:val="24"/>
                <w:szCs w:val="26"/>
              </w:rPr>
              <w:object w:dxaOrig="220" w:dyaOrig="300" w14:anchorId="6D12DC89">
                <v:shape id="_x0000_i1036" type="#_x0000_t75" style="width:10.8pt;height:15pt" o:ole="">
                  <v:imagedata r:id="rId38" o:title=""/>
                </v:shape>
                <o:OLEObject Type="Embed" ProgID="Equation.3" ShapeID="_x0000_i1036" DrawAspect="Content" ObjectID="_1820581643" r:id="rId39"/>
              </w:object>
            </w:r>
          </w:p>
        </w:tc>
        <w:tc>
          <w:tcPr>
            <w:tcW w:w="236" w:type="dxa"/>
          </w:tcPr>
          <w:p w14:paraId="00143AD5" w14:textId="77777777" w:rsidR="00555A9C" w:rsidRPr="00B60EB5" w:rsidRDefault="00555A9C" w:rsidP="006B16B9">
            <w:pPr>
              <w:rPr>
                <w:sz w:val="24"/>
                <w:szCs w:val="26"/>
                <w:rtl/>
              </w:rPr>
            </w:pPr>
          </w:p>
        </w:tc>
        <w:tc>
          <w:tcPr>
            <w:tcW w:w="7401" w:type="dxa"/>
          </w:tcPr>
          <w:p w14:paraId="23219A87" w14:textId="77777777" w:rsidR="00555A9C" w:rsidRPr="00B60EB5" w:rsidRDefault="00555A9C" w:rsidP="006B16B9">
            <w:pPr>
              <w:rPr>
                <w:sz w:val="24"/>
                <w:szCs w:val="26"/>
                <w:rtl/>
              </w:rPr>
            </w:pPr>
            <w:r w:rsidRPr="00B60EB5">
              <w:rPr>
                <w:sz w:val="24"/>
                <w:szCs w:val="26"/>
                <w:rtl/>
              </w:rPr>
              <w:t>تندباد (گاست)</w:t>
            </w:r>
          </w:p>
        </w:tc>
      </w:tr>
    </w:tbl>
    <w:p w14:paraId="2747E20B" w14:textId="77777777" w:rsidR="0066173C" w:rsidRDefault="0066173C" w:rsidP="00DB7C7E">
      <w:pPr>
        <w:rPr>
          <w:rtl/>
        </w:rPr>
      </w:pPr>
    </w:p>
    <w:p w14:paraId="0BB793EB" w14:textId="77777777" w:rsidR="0066173C" w:rsidRPr="00D05702" w:rsidRDefault="0066173C" w:rsidP="00DB7C7E">
      <w:pPr>
        <w:rPr>
          <w:rtl/>
        </w:rPr>
        <w:sectPr w:rsidR="0066173C" w:rsidRPr="00D05702" w:rsidSect="006B16B9">
          <w:headerReference w:type="default" r:id="rId40"/>
          <w:pgSz w:w="11906" w:h="16838" w:code="9"/>
          <w:pgMar w:top="1729" w:right="1729" w:bottom="1729" w:left="1440" w:header="720" w:footer="720" w:gutter="0"/>
          <w:pgNumType w:fmt="arabicAbjad"/>
          <w:cols w:space="720"/>
          <w:bidi/>
          <w:rtlGutter/>
          <w:docGrid w:linePitch="360"/>
        </w:sectPr>
      </w:pPr>
    </w:p>
    <w:p w14:paraId="1CB262A2" w14:textId="77777777" w:rsidR="006D780F" w:rsidRPr="00D05702" w:rsidRDefault="008B528F" w:rsidP="008A0D01">
      <w:pPr>
        <w:pStyle w:val="Heading1"/>
        <w:rPr>
          <w:rtl/>
          <w:lang w:bidi="ar-SA"/>
        </w:rPr>
      </w:pPr>
      <w:bookmarkStart w:id="2" w:name="_Toc115553011"/>
      <w:bookmarkStart w:id="3" w:name="_Toc118681153"/>
      <w:r w:rsidRPr="00981F76">
        <w:rPr>
          <w:rtl/>
          <w:lang w:bidi="ar-SA"/>
        </w:rPr>
        <w:lastRenderedPageBreak/>
        <w:br/>
      </w:r>
      <w:bookmarkStart w:id="4" w:name="_Toc28770795"/>
      <w:r w:rsidR="00681F07" w:rsidRPr="00981F76">
        <w:rPr>
          <w:rtl/>
          <w:lang w:bidi="ar-SA"/>
        </w:rPr>
        <w:t>فصل اول</w:t>
      </w:r>
      <w:r w:rsidR="00681F07" w:rsidRPr="00981F76">
        <w:rPr>
          <w:rtl/>
          <w:lang w:bidi="ar-SA"/>
        </w:rPr>
        <w:br/>
      </w:r>
      <w:r w:rsidRPr="00981F76">
        <w:rPr>
          <w:rtl/>
          <w:lang w:bidi="ar-SA"/>
        </w:rPr>
        <w:t xml:space="preserve"> </w:t>
      </w:r>
      <w:r w:rsidR="006D780F" w:rsidRPr="00981F76">
        <w:rPr>
          <w:rtl/>
          <w:lang w:bidi="ar-SA"/>
        </w:rPr>
        <w:t>مقدمه</w:t>
      </w:r>
      <w:bookmarkEnd w:id="2"/>
      <w:bookmarkEnd w:id="3"/>
      <w:r w:rsidR="001E43BC">
        <w:rPr>
          <w:rtl/>
          <w:lang w:bidi="ar-SA"/>
        </w:rPr>
        <w:t xml:space="preserve"> (دستور العمل)</w:t>
      </w:r>
      <w:r w:rsidR="008A0D01">
        <w:rPr>
          <w:rtl/>
          <w:lang w:bidi="ar-SA"/>
        </w:rPr>
        <w:br w:type="page"/>
      </w:r>
      <w:r w:rsidR="001555E1" w:rsidRPr="001555E1">
        <w:rPr>
          <w:sz w:val="34"/>
          <w:rtl/>
          <w:lang w:bidi="ar-SA"/>
        </w:rPr>
        <w:lastRenderedPageBreak/>
        <w:t>مقدمه</w:t>
      </w:r>
      <w:bookmarkEnd w:id="4"/>
    </w:p>
    <w:p w14:paraId="027EA68A" w14:textId="77777777" w:rsidR="00E94529" w:rsidRDefault="00324B4B" w:rsidP="00324B4B">
      <w:pPr>
        <w:rPr>
          <w:rtl/>
        </w:rPr>
      </w:pPr>
      <w:r>
        <w:rPr>
          <w:rFonts w:hint="cs"/>
          <w:rtl/>
        </w:rPr>
        <w:t xml:space="preserve">   استفاده از </w:t>
      </w:r>
      <w:r>
        <w:rPr>
          <w:rtl/>
        </w:rPr>
        <w:t>فونت‌</w:t>
      </w:r>
      <w:r w:rsidR="00E94529">
        <w:rPr>
          <w:rtl/>
        </w:rPr>
        <w:t xml:space="preserve"> </w:t>
      </w:r>
      <w:r w:rsidR="00E94529">
        <w:t>B Nazanin</w:t>
      </w:r>
      <w:r>
        <w:rPr>
          <w:rFonts w:hint="cs"/>
          <w:rtl/>
        </w:rPr>
        <w:t xml:space="preserve"> </w:t>
      </w:r>
      <w:r>
        <w:rPr>
          <w:rtl/>
        </w:rPr>
        <w:t xml:space="preserve">برای متون فارسی و </w:t>
      </w:r>
      <w:r w:rsidR="00E94529">
        <w:rPr>
          <w:rtl/>
        </w:rPr>
        <w:t xml:space="preserve">فونت </w:t>
      </w:r>
      <w:r w:rsidR="00E94529">
        <w:t>Times New Roman</w:t>
      </w:r>
      <w:r w:rsidR="00E94529">
        <w:rPr>
          <w:rtl/>
        </w:rPr>
        <w:t xml:space="preserve"> برای متن‌های انگلیسی لازم است. پ</w:t>
      </w:r>
      <w:r>
        <w:rPr>
          <w:rtl/>
        </w:rPr>
        <w:t>س حتما از وجود این فونت‌</w:t>
      </w:r>
      <w:r w:rsidR="00E94529">
        <w:rPr>
          <w:rtl/>
        </w:rPr>
        <w:t xml:space="preserve"> در نرم افزار </w:t>
      </w:r>
      <w:r w:rsidR="00E94529">
        <w:t>word</w:t>
      </w:r>
      <w:r>
        <w:rPr>
          <w:rtl/>
        </w:rPr>
        <w:t xml:space="preserve"> خود مطمئن شوید</w:t>
      </w:r>
      <w:r w:rsidR="00E84F69">
        <w:rPr>
          <w:rFonts w:hint="cs"/>
          <w:rtl/>
        </w:rPr>
        <w:t xml:space="preserve"> </w:t>
      </w:r>
      <w:r>
        <w:rPr>
          <w:rtl/>
        </w:rPr>
        <w:t>(فونت</w:t>
      </w:r>
      <w:r w:rsidR="00E94529">
        <w:rPr>
          <w:rtl/>
        </w:rPr>
        <w:t xml:space="preserve"> </w:t>
      </w:r>
      <w:r w:rsidR="00E94529">
        <w:t>Nazanin</w:t>
      </w:r>
      <w:r w:rsidR="002B0F7F">
        <w:rPr>
          <w:rtl/>
        </w:rPr>
        <w:t xml:space="preserve"> </w:t>
      </w:r>
      <w:r>
        <w:rPr>
          <w:rtl/>
        </w:rPr>
        <w:t xml:space="preserve">در برخی سیستم ها نصب </w:t>
      </w:r>
      <w:r>
        <w:rPr>
          <w:rFonts w:hint="cs"/>
          <w:rtl/>
          <w:lang w:bidi="fa-IR"/>
        </w:rPr>
        <w:t>است</w:t>
      </w:r>
      <w:r w:rsidR="00E94529">
        <w:rPr>
          <w:rtl/>
        </w:rPr>
        <w:t xml:space="preserve"> ولی مهم است سری </w:t>
      </w:r>
      <w:r w:rsidR="00E94529">
        <w:t>B</w:t>
      </w:r>
      <w:r>
        <w:rPr>
          <w:rtl/>
        </w:rPr>
        <w:t xml:space="preserve"> این فونت</w:t>
      </w:r>
      <w:r w:rsidR="00E94529">
        <w:rPr>
          <w:rtl/>
        </w:rPr>
        <w:t xml:space="preserve"> استفاده ش</w:t>
      </w:r>
      <w:r>
        <w:rPr>
          <w:rtl/>
        </w:rPr>
        <w:t>ود). درصورت عدم وجود این فونت‌</w:t>
      </w:r>
      <w:r w:rsidR="00E94529">
        <w:rPr>
          <w:rtl/>
        </w:rPr>
        <w:t xml:space="preserve">، ابتدا حتما آنها را نصب کنید. استایل مربوط به </w:t>
      </w:r>
      <w:r w:rsidR="00E94529">
        <w:t>Heading</w:t>
      </w:r>
      <w:r w:rsidR="00E94529">
        <w:rPr>
          <w:rtl/>
        </w:rPr>
        <w:t xml:space="preserve">  ها در این فایل تنظیم شده است لذا مهم است از این فایل برای تدوین پایان نامه استفاده کنید.</w:t>
      </w:r>
      <w:r w:rsidR="00680C06">
        <w:rPr>
          <w:rtl/>
        </w:rPr>
        <w:t xml:space="preserve"> همچنین از نرم افزار </w:t>
      </w:r>
      <w:r w:rsidR="00680C06">
        <w:t>Microsoft Office</w:t>
      </w:r>
      <w:r w:rsidR="00680C06">
        <w:rPr>
          <w:rtl/>
        </w:rPr>
        <w:t xml:space="preserve"> </w:t>
      </w:r>
      <w:r w:rsidR="00B60EB5">
        <w:rPr>
          <w:rFonts w:hint="cs"/>
          <w:rtl/>
          <w:lang w:bidi="fa-IR"/>
        </w:rPr>
        <w:t>ثبت شده</w:t>
      </w:r>
      <w:r w:rsidR="00680C06" w:rsidRPr="00B60EB5">
        <w:rPr>
          <w:rtl/>
        </w:rPr>
        <w:t xml:space="preserve"> (</w:t>
      </w:r>
      <w:r w:rsidR="00B60EB5">
        <w:t>Register</w:t>
      </w:r>
      <w:r w:rsidR="00680C06" w:rsidRPr="00B60EB5">
        <w:rPr>
          <w:rtl/>
        </w:rPr>
        <w:t>)</w:t>
      </w:r>
      <w:r w:rsidR="00680C06">
        <w:rPr>
          <w:rtl/>
        </w:rPr>
        <w:t xml:space="preserve"> استفاده کنید و چنانچه نر</w:t>
      </w:r>
      <w:r w:rsidR="00B60EB5">
        <w:rPr>
          <w:rtl/>
        </w:rPr>
        <w:t xml:space="preserve">م افزار شما خطای </w:t>
      </w:r>
      <w:r w:rsidR="00B60EB5">
        <w:rPr>
          <w:rFonts w:hint="cs"/>
          <w:rtl/>
        </w:rPr>
        <w:t>ثبت</w:t>
      </w:r>
      <w:r w:rsidR="00B60EB5">
        <w:rPr>
          <w:rtl/>
        </w:rPr>
        <w:t xml:space="preserve"> می</w:t>
      </w:r>
      <w:r w:rsidR="00B60EB5">
        <w:rPr>
          <w:rtl/>
        </w:rPr>
        <w:softHyphen/>
        <w:t xml:space="preserve">دهد </w:t>
      </w:r>
      <w:r w:rsidR="00B60EB5">
        <w:rPr>
          <w:rFonts w:hint="cs"/>
          <w:rtl/>
          <w:lang w:bidi="fa-IR"/>
        </w:rPr>
        <w:t>آ</w:t>
      </w:r>
      <w:r w:rsidR="00680C06">
        <w:rPr>
          <w:rtl/>
        </w:rPr>
        <w:t xml:space="preserve">ن را </w:t>
      </w:r>
      <w:r w:rsidR="00B60EB5">
        <w:rPr>
          <w:rFonts w:hint="cs"/>
          <w:rtl/>
        </w:rPr>
        <w:t>غيرفعال</w:t>
      </w:r>
      <w:r w:rsidR="00680C06">
        <w:rPr>
          <w:rtl/>
        </w:rPr>
        <w:t xml:space="preserve"> و مجددا نصب و فعال کنید.</w:t>
      </w:r>
    </w:p>
    <w:p w14:paraId="4FC7ACC3" w14:textId="77777777" w:rsidR="00E94529" w:rsidRDefault="00E94529" w:rsidP="00E94529">
      <w:pPr>
        <w:rPr>
          <w:rtl/>
        </w:rPr>
      </w:pPr>
      <w:r>
        <w:rPr>
          <w:rtl/>
        </w:rPr>
        <w:t>مواردی که باید در صفحه اول انجام شود به ترتیب زیر می باشد:</w:t>
      </w:r>
    </w:p>
    <w:p w14:paraId="3A3B8A43" w14:textId="77777777" w:rsidR="00E94529" w:rsidRDefault="00E94529" w:rsidP="00AE4D76">
      <w:pPr>
        <w:ind w:left="373"/>
        <w:rPr>
          <w:rtl/>
        </w:rPr>
      </w:pPr>
      <w:r>
        <w:rPr>
          <w:rtl/>
        </w:rPr>
        <w:t>1-</w:t>
      </w:r>
      <w:r>
        <w:rPr>
          <w:rtl/>
        </w:rPr>
        <w:tab/>
        <w:t xml:space="preserve"> ابتدا در قسمت نام دانشکده، نام دانشکده خود را بدون تغییری در فونت و سایز وارد کنید. </w:t>
      </w:r>
    </w:p>
    <w:p w14:paraId="1933F985" w14:textId="77777777" w:rsidR="00E94529" w:rsidRDefault="00E94529" w:rsidP="00AE4D76">
      <w:pPr>
        <w:ind w:left="373"/>
        <w:rPr>
          <w:rtl/>
        </w:rPr>
      </w:pPr>
      <w:r>
        <w:rPr>
          <w:rtl/>
        </w:rPr>
        <w:t>2-</w:t>
      </w:r>
      <w:r>
        <w:rPr>
          <w:rtl/>
        </w:rPr>
        <w:tab/>
        <w:t>در قسمت مربوط به گرایش، رشته و گرایش خود را بنویسید.</w:t>
      </w:r>
    </w:p>
    <w:p w14:paraId="79F81A3C" w14:textId="77777777" w:rsidR="00E94529" w:rsidRDefault="00E94529" w:rsidP="00AE4D76">
      <w:pPr>
        <w:ind w:left="373"/>
        <w:rPr>
          <w:rtl/>
        </w:rPr>
      </w:pPr>
      <w:r>
        <w:rPr>
          <w:rtl/>
        </w:rPr>
        <w:t>3-</w:t>
      </w:r>
      <w:r>
        <w:rPr>
          <w:rtl/>
        </w:rPr>
        <w:tab/>
        <w:t>عنوان پایان‌نامه خود را جایگزین عنوان پایان‌نامه نمونه کنید.</w:t>
      </w:r>
    </w:p>
    <w:p w14:paraId="3E137578" w14:textId="77777777" w:rsidR="00E94529" w:rsidRDefault="00E94529" w:rsidP="00AE4D76">
      <w:pPr>
        <w:ind w:left="373"/>
        <w:rPr>
          <w:rtl/>
        </w:rPr>
      </w:pPr>
      <w:r>
        <w:rPr>
          <w:rtl/>
        </w:rPr>
        <w:t>4-</w:t>
      </w:r>
      <w:r>
        <w:rPr>
          <w:rtl/>
        </w:rPr>
        <w:tab/>
        <w:t xml:space="preserve"> در قسمت نگارش، نام و نام خانوادگی دانش آموخته باید وارد شود. بنابراین دراین قسمت نام و</w:t>
      </w:r>
      <w:r w:rsidR="00CF7A5F">
        <w:t xml:space="preserve"> </w:t>
      </w:r>
      <w:r>
        <w:rPr>
          <w:rtl/>
        </w:rPr>
        <w:t>نام خانوادگی کامل خود را بنویسید.</w:t>
      </w:r>
    </w:p>
    <w:p w14:paraId="0B8E583C" w14:textId="77777777" w:rsidR="00E94529" w:rsidRDefault="00E94529" w:rsidP="00AE4D76">
      <w:pPr>
        <w:ind w:left="373"/>
        <w:rPr>
          <w:rtl/>
        </w:rPr>
      </w:pPr>
      <w:r>
        <w:rPr>
          <w:rtl/>
        </w:rPr>
        <w:t>5-</w:t>
      </w:r>
      <w:r>
        <w:rPr>
          <w:rtl/>
        </w:rPr>
        <w:tab/>
        <w:t>نام و نام خانوادگی استاد/استادان راهنما را د</w:t>
      </w:r>
      <w:r w:rsidR="00F06A49">
        <w:rPr>
          <w:rtl/>
        </w:rPr>
        <w:t xml:space="preserve">ر قسمت استاد راهنما وارد کنید. </w:t>
      </w:r>
    </w:p>
    <w:p w14:paraId="6EDBAEE4" w14:textId="77777777" w:rsidR="00E94529" w:rsidRDefault="00E94529" w:rsidP="00AE4D76">
      <w:pPr>
        <w:ind w:left="373"/>
        <w:rPr>
          <w:rtl/>
        </w:rPr>
      </w:pPr>
      <w:r>
        <w:rPr>
          <w:rtl/>
        </w:rPr>
        <w:t>6-</w:t>
      </w:r>
      <w:r>
        <w:rPr>
          <w:rtl/>
        </w:rPr>
        <w:tab/>
        <w:t>نام و نام خانوادگی استاد/استادان مشاور را در قسمت استاد مشاور جایگزین کنید.</w:t>
      </w:r>
    </w:p>
    <w:p w14:paraId="7CD14A66" w14:textId="77777777" w:rsidR="000A6D0F" w:rsidRDefault="00E94529" w:rsidP="00AE4D76">
      <w:pPr>
        <w:ind w:left="373"/>
        <w:rPr>
          <w:rtl/>
        </w:rPr>
      </w:pPr>
      <w:r>
        <w:rPr>
          <w:rtl/>
        </w:rPr>
        <w:t>7-</w:t>
      </w:r>
      <w:r>
        <w:rPr>
          <w:rtl/>
        </w:rPr>
        <w:tab/>
        <w:t>ماه و سال خورشیدی دفاع از پایان‌نامه خود را با سال و ماه پایان‌نامه نمونه جایگزین کنید، ماه مورد نظر به حروف و سال به عدد نوشته شود.</w:t>
      </w:r>
      <w:r w:rsidR="00B60EB5">
        <w:rPr>
          <w:rFonts w:hint="cs"/>
          <w:rtl/>
        </w:rPr>
        <w:t xml:space="preserve"> </w:t>
      </w:r>
      <w:r w:rsidR="00D57ADA">
        <w:rPr>
          <w:rtl/>
        </w:rPr>
        <w:t xml:space="preserve">فصل مقدمه </w:t>
      </w:r>
      <w:r w:rsidR="00357635">
        <w:rPr>
          <w:rtl/>
        </w:rPr>
        <w:t xml:space="preserve">یک </w:t>
      </w:r>
      <w:r w:rsidR="00FA01BC">
        <w:rPr>
          <w:rtl/>
        </w:rPr>
        <w:t>پایان نامه</w:t>
      </w:r>
      <w:r w:rsidR="000A6D0F">
        <w:rPr>
          <w:rtl/>
        </w:rPr>
        <w:t>،</w:t>
      </w:r>
      <w:r w:rsidR="00357635">
        <w:rPr>
          <w:rtl/>
        </w:rPr>
        <w:t xml:space="preserve"> </w:t>
      </w:r>
      <w:r w:rsidR="00D57ADA">
        <w:rPr>
          <w:rtl/>
        </w:rPr>
        <w:t xml:space="preserve">با </w:t>
      </w:r>
      <w:r w:rsidR="00FA01BC">
        <w:rPr>
          <w:rtl/>
        </w:rPr>
        <w:t>بیان</w:t>
      </w:r>
      <w:r w:rsidR="00BB3314">
        <w:rPr>
          <w:rtl/>
        </w:rPr>
        <w:t xml:space="preserve"> نیاز</w:t>
      </w:r>
      <w:r w:rsidR="00C91EDD">
        <w:rPr>
          <w:rtl/>
        </w:rPr>
        <w:t xml:space="preserve"> موضوع</w:t>
      </w:r>
      <w:r w:rsidR="00BB3314">
        <w:rPr>
          <w:rtl/>
        </w:rPr>
        <w:t xml:space="preserve">، </w:t>
      </w:r>
      <w:r w:rsidR="00D57ADA">
        <w:rPr>
          <w:rtl/>
        </w:rPr>
        <w:t xml:space="preserve">تعريف مسئله </w:t>
      </w:r>
      <w:r w:rsidR="00BB3314">
        <w:rPr>
          <w:rtl/>
        </w:rPr>
        <w:t>و اهمیت آن</w:t>
      </w:r>
      <w:r w:rsidR="007A5AF2">
        <w:rPr>
          <w:rtl/>
        </w:rPr>
        <w:t xml:space="preserve"> در یک یا چند بند (پاراگراف)</w:t>
      </w:r>
      <w:r w:rsidR="00D57ADA">
        <w:rPr>
          <w:rtl/>
        </w:rPr>
        <w:t xml:space="preserve"> آغاز مي‌شود</w:t>
      </w:r>
      <w:r w:rsidR="0061464E">
        <w:rPr>
          <w:rStyle w:val="FootnoteReference"/>
          <w:rtl/>
        </w:rPr>
        <w:footnoteReference w:id="1"/>
      </w:r>
      <w:r w:rsidR="00D57ADA">
        <w:rPr>
          <w:rtl/>
        </w:rPr>
        <w:t xml:space="preserve"> و با مرور پيشينه موضوع</w:t>
      </w:r>
      <w:r w:rsidR="00357635">
        <w:rPr>
          <w:rtl/>
        </w:rPr>
        <w:t xml:space="preserve"> (سابقه کارهای انجام‌شده </w:t>
      </w:r>
      <w:r w:rsidR="00E13757">
        <w:rPr>
          <w:rtl/>
        </w:rPr>
        <w:t>پیشین</w:t>
      </w:r>
      <w:r w:rsidR="007651EB">
        <w:rPr>
          <w:rtl/>
        </w:rPr>
        <w:t xml:space="preserve"> </w:t>
      </w:r>
      <w:r w:rsidR="00357635">
        <w:rPr>
          <w:rtl/>
        </w:rPr>
        <w:t>که ارتباط مستقیمی با مسئله مورد بررسی دارند)</w:t>
      </w:r>
      <w:r w:rsidR="00D57ADA">
        <w:rPr>
          <w:rtl/>
        </w:rPr>
        <w:t xml:space="preserve"> ادامه مي‌يابد.</w:t>
      </w:r>
      <w:r w:rsidR="00150DFD">
        <w:rPr>
          <w:rtl/>
        </w:rPr>
        <w:t xml:space="preserve"> </w:t>
      </w:r>
      <w:r w:rsidR="00D57ADA">
        <w:rPr>
          <w:rtl/>
        </w:rPr>
        <w:t xml:space="preserve">سپس </w:t>
      </w:r>
      <w:r w:rsidR="00150DFD">
        <w:rPr>
          <w:rtl/>
        </w:rPr>
        <w:t xml:space="preserve">در یک یا دو بند </w:t>
      </w:r>
      <w:r w:rsidR="003A205A">
        <w:rPr>
          <w:rtl/>
        </w:rPr>
        <w:t xml:space="preserve">توضیح داده مي‌شود </w:t>
      </w:r>
      <w:r w:rsidR="00D57ADA">
        <w:rPr>
          <w:rtl/>
        </w:rPr>
        <w:t xml:space="preserve">كه </w:t>
      </w:r>
      <w:r w:rsidR="003A205A">
        <w:rPr>
          <w:rtl/>
        </w:rPr>
        <w:t>در این پایان نامه</w:t>
      </w:r>
      <w:r w:rsidR="00D57ADA">
        <w:rPr>
          <w:rtl/>
        </w:rPr>
        <w:t>، چه ديدگاه يا راهكار</w:t>
      </w:r>
      <w:r w:rsidR="007651EB">
        <w:rPr>
          <w:rtl/>
        </w:rPr>
        <w:t xml:space="preserve"> جدید</w:t>
      </w:r>
      <w:r w:rsidR="00D57ADA">
        <w:rPr>
          <w:rtl/>
        </w:rPr>
        <w:t xml:space="preserve">ي </w:t>
      </w:r>
      <w:r w:rsidR="00D57ADA">
        <w:rPr>
          <w:rtl/>
        </w:rPr>
        <w:lastRenderedPageBreak/>
        <w:t xml:space="preserve">نسبت به مسئله (موضوع) مورد بررسي وجود </w:t>
      </w:r>
      <w:r w:rsidR="003A205A">
        <w:rPr>
          <w:rtl/>
        </w:rPr>
        <w:t>دارد</w:t>
      </w:r>
      <w:r w:rsidR="00D57ADA">
        <w:rPr>
          <w:rtl/>
        </w:rPr>
        <w:t>.</w:t>
      </w:r>
      <w:r w:rsidR="007651EB">
        <w:rPr>
          <w:rtl/>
        </w:rPr>
        <w:t xml:space="preserve"> به</w:t>
      </w:r>
      <w:r w:rsidR="00150DFD">
        <w:rPr>
          <w:rtl/>
        </w:rPr>
        <w:t>‌</w:t>
      </w:r>
      <w:r w:rsidR="007651EB">
        <w:rPr>
          <w:rtl/>
        </w:rPr>
        <w:t>عبارت دیگر نوآوری‌ها به‌صورت کاملاً شفاف و صریح بیان می‌شود. در ادامه</w:t>
      </w:r>
      <w:r w:rsidR="00D57ADA">
        <w:rPr>
          <w:rtl/>
        </w:rPr>
        <w:t xml:space="preserve"> </w:t>
      </w:r>
      <w:r w:rsidR="00150DFD">
        <w:rPr>
          <w:rtl/>
        </w:rPr>
        <w:t xml:space="preserve">ممکن است </w:t>
      </w:r>
      <w:r w:rsidR="007651EB">
        <w:rPr>
          <w:rtl/>
        </w:rPr>
        <w:t xml:space="preserve">به نتايج بدست‌آمده </w:t>
      </w:r>
      <w:r w:rsidR="00150DFD">
        <w:rPr>
          <w:rtl/>
        </w:rPr>
        <w:t xml:space="preserve">نیز </w:t>
      </w:r>
      <w:r w:rsidR="007651EB">
        <w:rPr>
          <w:rtl/>
        </w:rPr>
        <w:t xml:space="preserve">به‌طور مختصر و کلی اشاره ‌شود. در </w:t>
      </w:r>
      <w:r w:rsidR="00150DFD">
        <w:rPr>
          <w:rtl/>
        </w:rPr>
        <w:t xml:space="preserve">آخرین بند از مقدمه به </w:t>
      </w:r>
      <w:r w:rsidR="00D57ADA">
        <w:rPr>
          <w:rtl/>
        </w:rPr>
        <w:t xml:space="preserve">محتواي فصل‌هاي بعدي </w:t>
      </w:r>
      <w:r w:rsidR="00540412">
        <w:rPr>
          <w:rtl/>
        </w:rPr>
        <w:t>پایان نامه</w:t>
      </w:r>
      <w:r w:rsidR="00D57ADA">
        <w:rPr>
          <w:rtl/>
        </w:rPr>
        <w:t xml:space="preserve"> </w:t>
      </w:r>
      <w:r w:rsidR="007651EB">
        <w:rPr>
          <w:rtl/>
        </w:rPr>
        <w:t xml:space="preserve">به‌اختصار </w:t>
      </w:r>
      <w:r w:rsidR="00150DFD">
        <w:rPr>
          <w:rtl/>
        </w:rPr>
        <w:t>اشاره</w:t>
      </w:r>
      <w:r w:rsidR="00D57ADA">
        <w:rPr>
          <w:rtl/>
        </w:rPr>
        <w:t xml:space="preserve"> مي‌شود.</w:t>
      </w:r>
    </w:p>
    <w:p w14:paraId="042028B7" w14:textId="77777777" w:rsidR="008A0D01" w:rsidRDefault="008A0D01" w:rsidP="008A0D01">
      <w:pPr>
        <w:rPr>
          <w:rtl/>
        </w:rPr>
      </w:pPr>
      <w:r>
        <w:rPr>
          <w:rtl/>
        </w:rPr>
        <w:t xml:space="preserve">- </w:t>
      </w:r>
      <w:r w:rsidRPr="00F11F3D">
        <w:rPr>
          <w:b/>
          <w:bCs/>
          <w:rtl/>
        </w:rPr>
        <w:t>نکات مربوط به عنوان ایجاد و حذف فصل‌ها، سرفصل‌های اصلی و سرفصل‌های فرعی هر بخش، به شرح زیر است:</w:t>
      </w:r>
    </w:p>
    <w:p w14:paraId="60C6991E" w14:textId="77777777" w:rsidR="008A0D01" w:rsidRDefault="008A0D01" w:rsidP="00AE4D76">
      <w:pPr>
        <w:ind w:left="373"/>
        <w:rPr>
          <w:rtl/>
        </w:rPr>
      </w:pPr>
      <w:r>
        <w:rPr>
          <w:rtl/>
        </w:rPr>
        <w:t>1-</w:t>
      </w:r>
      <w:r>
        <w:rPr>
          <w:rtl/>
        </w:rPr>
        <w:tab/>
        <w:t>پایان‌نامه نمونه برای 5فصل طراحی شده است، چنان‌چه تعداد فصل‌های پایان‌نامه شما، کمتراز پنج فصل است، فصول اضافه را پاک کنید.</w:t>
      </w:r>
    </w:p>
    <w:p w14:paraId="3DED0D48" w14:textId="77777777" w:rsidR="008A0D01" w:rsidRDefault="008A0D01" w:rsidP="00AE4D76">
      <w:pPr>
        <w:ind w:left="373"/>
        <w:rPr>
          <w:rtl/>
        </w:rPr>
      </w:pPr>
      <w:r>
        <w:rPr>
          <w:rtl/>
        </w:rPr>
        <w:t>2-</w:t>
      </w:r>
      <w:r>
        <w:rPr>
          <w:rtl/>
        </w:rPr>
        <w:tab/>
        <w:t xml:space="preserve"> اگر تعداد فصل‌ها، بیشتر از پنج فصل باشد،</w:t>
      </w:r>
      <w:r w:rsidR="00B60EB5">
        <w:rPr>
          <w:rFonts w:hint="cs"/>
          <w:rtl/>
        </w:rPr>
        <w:t xml:space="preserve"> </w:t>
      </w:r>
      <w:r>
        <w:rPr>
          <w:rtl/>
        </w:rPr>
        <w:t xml:space="preserve">برای اضافه کردن یک فصل جدید، باید </w:t>
      </w:r>
      <w:r w:rsidR="00B60EB5">
        <w:rPr>
          <w:rFonts w:hint="cs"/>
          <w:rtl/>
        </w:rPr>
        <w:t>قسمت</w:t>
      </w:r>
      <w:r w:rsidR="005C7440">
        <w:t>(S</w:t>
      </w:r>
      <w:r w:rsidR="005C7440" w:rsidRPr="005C7440">
        <w:t>ection</w:t>
      </w:r>
      <w:r w:rsidR="005C7440">
        <w:t>)</w:t>
      </w:r>
      <w:r>
        <w:rPr>
          <w:rtl/>
        </w:rPr>
        <w:t xml:space="preserve"> جدیدی ایجاد کنید. برای ایجاد یک </w:t>
      </w:r>
      <w:r w:rsidR="005C7440">
        <w:rPr>
          <w:rFonts w:hint="cs"/>
          <w:rtl/>
        </w:rPr>
        <w:t>قسمت</w:t>
      </w:r>
      <w:r>
        <w:rPr>
          <w:rtl/>
        </w:rPr>
        <w:t xml:space="preserve"> جدید با تنظیمات متفاوت نسبت به </w:t>
      </w:r>
      <w:r w:rsidR="005C7440">
        <w:rPr>
          <w:rFonts w:hint="cs"/>
          <w:rtl/>
        </w:rPr>
        <w:t>قسمت</w:t>
      </w:r>
      <w:r>
        <w:rPr>
          <w:rtl/>
        </w:rPr>
        <w:t xml:space="preserve"> قبل د</w:t>
      </w:r>
      <w:r w:rsidR="0016408A">
        <w:rPr>
          <w:rtl/>
        </w:rPr>
        <w:t>ر یک فایل ورد، کافیست مکان نما</w:t>
      </w:r>
      <w:r w:rsidR="0016408A">
        <w:rPr>
          <w:rFonts w:hint="cs"/>
          <w:rtl/>
        </w:rPr>
        <w:t xml:space="preserve"> </w:t>
      </w:r>
      <w:r>
        <w:rPr>
          <w:rtl/>
        </w:rPr>
        <w:t xml:space="preserve">را در جایی که باید </w:t>
      </w:r>
      <w:r w:rsidR="005C7440">
        <w:rPr>
          <w:rFonts w:hint="cs"/>
          <w:rtl/>
        </w:rPr>
        <w:t>قسمت</w:t>
      </w:r>
      <w:r>
        <w:rPr>
          <w:rtl/>
        </w:rPr>
        <w:t xml:space="preserve"> جدید آغاز شود (مثلا پس از اتمام فصل5) قرار دهید. سپس از تب </w:t>
      </w:r>
      <w:r>
        <w:t>Page Layout</w:t>
      </w:r>
      <w:r>
        <w:rPr>
          <w:rtl/>
        </w:rPr>
        <w:t xml:space="preserve"> و از گروه </w:t>
      </w:r>
      <w:r>
        <w:t>Page Setup</w:t>
      </w:r>
      <w:r>
        <w:rPr>
          <w:rtl/>
        </w:rPr>
        <w:t xml:space="preserve">، روی دکمه‌ی بازشونده‌ی </w:t>
      </w:r>
      <w:r>
        <w:t>Breaks</w:t>
      </w:r>
      <w:r>
        <w:rPr>
          <w:rtl/>
        </w:rPr>
        <w:t xml:space="preserve"> کلیک ‌کنید. همان طور که می‌بینید، چهار نوع </w:t>
      </w:r>
      <w:r>
        <w:t>Section Break</w:t>
      </w:r>
      <w:r>
        <w:rPr>
          <w:rtl/>
        </w:rPr>
        <w:t xml:space="preserve"> وجود دارد:</w:t>
      </w:r>
    </w:p>
    <w:p w14:paraId="4A2366E3" w14:textId="77777777" w:rsidR="008A0D01" w:rsidRDefault="008A0D01" w:rsidP="00AE4D76">
      <w:pPr>
        <w:ind w:left="515"/>
        <w:rPr>
          <w:rtl/>
        </w:rPr>
      </w:pPr>
      <w:r>
        <w:rPr>
          <w:rFonts w:ascii="Sakkal Majalla" w:hAnsi="Sakkal Majalla" w:cs="Sakkal Majalla"/>
          <w:rtl/>
        </w:rPr>
        <w:t>•</w:t>
      </w:r>
      <w:r>
        <w:rPr>
          <w:rtl/>
        </w:rPr>
        <w:tab/>
      </w:r>
      <w:r>
        <w:t>Next Page</w:t>
      </w:r>
      <w:r w:rsidR="00AE4D76">
        <w:rPr>
          <w:rtl/>
        </w:rPr>
        <w:t xml:space="preserve"> :</w:t>
      </w:r>
      <w:r w:rsidR="00AE4D76">
        <w:t xml:space="preserve"> </w:t>
      </w:r>
      <w:r>
        <w:rPr>
          <w:rtl/>
        </w:rPr>
        <w:t>فصل جدید از صفحه‌ی بعد شروع می‌شود.</w:t>
      </w:r>
    </w:p>
    <w:p w14:paraId="4B2EE33D" w14:textId="77777777" w:rsidR="008A0D01" w:rsidRDefault="008A0D01" w:rsidP="00AE4D76">
      <w:pPr>
        <w:ind w:left="515"/>
        <w:rPr>
          <w:rtl/>
        </w:rPr>
      </w:pPr>
      <w:r>
        <w:rPr>
          <w:rFonts w:ascii="Sakkal Majalla" w:hAnsi="Sakkal Majalla" w:cs="Sakkal Majalla"/>
          <w:rtl/>
        </w:rPr>
        <w:t>•</w:t>
      </w:r>
      <w:r>
        <w:rPr>
          <w:rtl/>
        </w:rPr>
        <w:tab/>
      </w:r>
      <w:r w:rsidR="00AE4D76">
        <w:t xml:space="preserve"> </w:t>
      </w:r>
      <w:r>
        <w:t>Continuous</w:t>
      </w:r>
      <w:r w:rsidR="00AE4D76">
        <w:rPr>
          <w:rtl/>
        </w:rPr>
        <w:t xml:space="preserve">: </w:t>
      </w:r>
      <w:r>
        <w:rPr>
          <w:rtl/>
        </w:rPr>
        <w:t>بدون شکست صفحه، فصل جدید در ادامه‌ی فصل قبلی شروع می‌شود.</w:t>
      </w:r>
    </w:p>
    <w:p w14:paraId="60D06DA8" w14:textId="77777777" w:rsidR="008A0D01" w:rsidRDefault="008A0D01" w:rsidP="00AE4D76">
      <w:pPr>
        <w:ind w:left="515"/>
        <w:rPr>
          <w:rtl/>
        </w:rPr>
      </w:pPr>
      <w:r>
        <w:rPr>
          <w:rFonts w:ascii="Sakkal Majalla" w:hAnsi="Sakkal Majalla" w:cs="Sakkal Majalla"/>
          <w:rtl/>
        </w:rPr>
        <w:t>•</w:t>
      </w:r>
      <w:r>
        <w:rPr>
          <w:rtl/>
        </w:rPr>
        <w:tab/>
      </w:r>
      <w:r>
        <w:t>Even Page</w:t>
      </w:r>
      <w:r>
        <w:rPr>
          <w:rtl/>
        </w:rPr>
        <w:t xml:space="preserve"> </w:t>
      </w:r>
      <w:r w:rsidR="00AE4D76">
        <w:rPr>
          <w:rtl/>
        </w:rPr>
        <w:t>:</w:t>
      </w:r>
      <w:r w:rsidR="00AE4D76">
        <w:t xml:space="preserve"> </w:t>
      </w:r>
      <w:r>
        <w:rPr>
          <w:rtl/>
        </w:rPr>
        <w:t>فصل جدید از نخستین صفحه‌ی زوج بعدی آغاز می‌شود.</w:t>
      </w:r>
    </w:p>
    <w:p w14:paraId="370B9F59" w14:textId="77777777" w:rsidR="008A0D01" w:rsidRDefault="008A0D01" w:rsidP="00AE4D76">
      <w:pPr>
        <w:ind w:left="515"/>
        <w:rPr>
          <w:rtl/>
        </w:rPr>
      </w:pPr>
      <w:r>
        <w:rPr>
          <w:rFonts w:ascii="Sakkal Majalla" w:hAnsi="Sakkal Majalla" w:cs="Sakkal Majalla"/>
          <w:rtl/>
        </w:rPr>
        <w:t>•</w:t>
      </w:r>
      <w:r>
        <w:rPr>
          <w:rtl/>
        </w:rPr>
        <w:tab/>
      </w:r>
      <w:r>
        <w:t>Odd Page</w:t>
      </w:r>
      <w:r>
        <w:rPr>
          <w:rtl/>
        </w:rPr>
        <w:t xml:space="preserve"> </w:t>
      </w:r>
      <w:r w:rsidR="00AE4D76">
        <w:rPr>
          <w:rtl/>
        </w:rPr>
        <w:t>:</w:t>
      </w:r>
      <w:r w:rsidR="00AE4D76">
        <w:t xml:space="preserve"> </w:t>
      </w:r>
      <w:r>
        <w:rPr>
          <w:rtl/>
        </w:rPr>
        <w:t>فصل جدید از نخستین صفحه‌ی فرد بعدی آغاز می‌شود.</w:t>
      </w:r>
    </w:p>
    <w:p w14:paraId="53ECE097" w14:textId="77777777" w:rsidR="008A0D01" w:rsidRDefault="008A0D01" w:rsidP="008A0D01">
      <w:pPr>
        <w:rPr>
          <w:rtl/>
        </w:rPr>
      </w:pPr>
    </w:p>
    <w:p w14:paraId="4170D0BB" w14:textId="761F373A" w:rsidR="008A0D01" w:rsidRDefault="0018466F" w:rsidP="008A0D01">
      <w:pPr>
        <w:jc w:val="center"/>
        <w:rPr>
          <w:rtl/>
        </w:rPr>
      </w:pPr>
      <w:r>
        <w:rPr>
          <w:noProof/>
        </w:rPr>
        <w:lastRenderedPageBreak/>
        <w:drawing>
          <wp:inline distT="0" distB="0" distL="0" distR="0" wp14:anchorId="07A373C0" wp14:editId="19553D59">
            <wp:extent cx="4808220" cy="2255520"/>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8220" cy="2255520"/>
                    </a:xfrm>
                    <a:prstGeom prst="rect">
                      <a:avLst/>
                    </a:prstGeom>
                    <a:noFill/>
                    <a:ln>
                      <a:noFill/>
                    </a:ln>
                  </pic:spPr>
                </pic:pic>
              </a:graphicData>
            </a:graphic>
          </wp:inline>
        </w:drawing>
      </w:r>
    </w:p>
    <w:p w14:paraId="2004618A" w14:textId="77777777" w:rsidR="008A0D01" w:rsidRDefault="008A0D01" w:rsidP="0016408A">
      <w:pPr>
        <w:pStyle w:val="Heading8"/>
        <w:rPr>
          <w:rtl/>
        </w:rPr>
      </w:pPr>
      <w:r>
        <w:rPr>
          <w:rtl/>
        </w:rPr>
        <w:t xml:space="preserve">شکل1: نحوه ساخت </w:t>
      </w:r>
      <w:r w:rsidR="0016408A">
        <w:rPr>
          <w:rFonts w:hint="cs"/>
          <w:rtl/>
        </w:rPr>
        <w:t>قسمت</w:t>
      </w:r>
      <w:r>
        <w:rPr>
          <w:rtl/>
        </w:rPr>
        <w:t xml:space="preserve"> جدید</w:t>
      </w:r>
    </w:p>
    <w:p w14:paraId="631EA92C" w14:textId="77777777" w:rsidR="008A0D01" w:rsidRDefault="008A0D01" w:rsidP="005C7440">
      <w:pPr>
        <w:rPr>
          <w:rtl/>
        </w:rPr>
      </w:pPr>
      <w:r>
        <w:rPr>
          <w:rtl/>
        </w:rPr>
        <w:t xml:space="preserve">مطابق شکل (1) گزینه </w:t>
      </w:r>
      <w:r>
        <w:t>Next Page</w:t>
      </w:r>
      <w:r>
        <w:rPr>
          <w:rtl/>
        </w:rPr>
        <w:t xml:space="preserve">  را انتخاب کنید. در ادامه برای تنظیم </w:t>
      </w:r>
      <w:r w:rsidR="005C7440">
        <w:rPr>
          <w:rFonts w:hint="cs"/>
          <w:rtl/>
        </w:rPr>
        <w:t>سربرگ</w:t>
      </w:r>
      <w:r>
        <w:rPr>
          <w:rtl/>
        </w:rPr>
        <w:t xml:space="preserve"> فصل جدید، در قسمت </w:t>
      </w:r>
      <w:r w:rsidR="005C7440">
        <w:rPr>
          <w:rFonts w:hint="cs"/>
          <w:rtl/>
        </w:rPr>
        <w:t>سربرگ</w:t>
      </w:r>
      <w:r>
        <w:rPr>
          <w:rtl/>
        </w:rPr>
        <w:t xml:space="preserve"> صفحه دوبار کلیک کنید تا قابلیت ویرایش آن فعال شود و بخش </w:t>
      </w:r>
      <w:r>
        <w:t>Header and Footer Tools</w:t>
      </w:r>
      <w:r>
        <w:rPr>
          <w:rtl/>
        </w:rPr>
        <w:t xml:space="preserve"> به تب‌ها اضافه شود. در تب </w:t>
      </w:r>
      <w:r>
        <w:t>Design</w:t>
      </w:r>
      <w:r>
        <w:rPr>
          <w:rtl/>
        </w:rPr>
        <w:t xml:space="preserve"> و در گروه </w:t>
      </w:r>
      <w:r>
        <w:t>Navigation</w:t>
      </w:r>
      <w:r>
        <w:rPr>
          <w:rtl/>
        </w:rPr>
        <w:t xml:space="preserve">، دکمه‌ی </w:t>
      </w:r>
      <w:r>
        <w:t>Link to previous</w:t>
      </w:r>
      <w:r>
        <w:rPr>
          <w:rtl/>
        </w:rPr>
        <w:t xml:space="preserve"> را پیدا کنید. همان طور که می‌بینید، این دکمه به طور پیش‌فرض روشن است. روی آن کلیک کنید تا دکمه خاموش شود و ارتباط این فصل با فصل پیشین قطع شود. اکنون اگر </w:t>
      </w:r>
      <w:r w:rsidR="005C7440">
        <w:rPr>
          <w:rFonts w:hint="cs"/>
          <w:rtl/>
        </w:rPr>
        <w:t>سربرگ قسمت</w:t>
      </w:r>
      <w:r>
        <w:rPr>
          <w:rtl/>
        </w:rPr>
        <w:t xml:space="preserve"> فعلی را ویرایش کنید، </w:t>
      </w:r>
      <w:r w:rsidR="005C7440">
        <w:rPr>
          <w:rFonts w:hint="cs"/>
          <w:rtl/>
        </w:rPr>
        <w:t>سربرگ قسمت</w:t>
      </w:r>
      <w:r>
        <w:rPr>
          <w:rtl/>
        </w:rPr>
        <w:t xml:space="preserve"> قبلی تغییر نخواهد کرد. برای اینکار باید گزینه </w:t>
      </w:r>
      <w:r>
        <w:t>Link to Previous</w:t>
      </w:r>
      <w:r>
        <w:rPr>
          <w:rtl/>
        </w:rPr>
        <w:t xml:space="preserve"> را غیرفعال کرد.</w:t>
      </w:r>
    </w:p>
    <w:p w14:paraId="2A4CE61C" w14:textId="77777777" w:rsidR="002D317C" w:rsidRDefault="008A0D01" w:rsidP="0016408A">
      <w:pPr>
        <w:rPr>
          <w:rtl/>
        </w:rPr>
      </w:pPr>
      <w:r>
        <w:rPr>
          <w:rtl/>
        </w:rPr>
        <w:t xml:space="preserve"> برای سرفصل ها مطا</w:t>
      </w:r>
      <w:r w:rsidR="00CF415C">
        <w:rPr>
          <w:rtl/>
        </w:rPr>
        <w:t>بق جدول «</w:t>
      </w:r>
      <w:r w:rsidR="00CF415C" w:rsidRPr="00CF415C">
        <w:rPr>
          <w:rtl/>
        </w:rPr>
        <w:t xml:space="preserve"> </w:t>
      </w:r>
      <w:r w:rsidR="00CF415C" w:rsidRPr="00D05702">
        <w:rPr>
          <w:rtl/>
        </w:rPr>
        <w:t xml:space="preserve">جدول </w:t>
      </w:r>
      <w:r w:rsidR="00CF415C">
        <w:rPr>
          <w:rtl/>
        </w:rPr>
        <w:t>4-</w:t>
      </w:r>
      <w:r w:rsidR="00CF415C" w:rsidRPr="00D05702">
        <w:rPr>
          <w:rtl/>
        </w:rPr>
        <w:t>‌</w:t>
      </w:r>
      <w:r w:rsidR="00CF415C" w:rsidRPr="00D05702">
        <w:rPr>
          <w:rtl/>
        </w:rPr>
        <w:fldChar w:fldCharType="begin"/>
      </w:r>
      <w:r w:rsidR="00CF415C" w:rsidRPr="00D05702">
        <w:rPr>
          <w:rtl/>
        </w:rPr>
        <w:instrText xml:space="preserve"> </w:instrText>
      </w:r>
      <w:r w:rsidR="00CF415C" w:rsidRPr="00D05702">
        <w:instrText>SEQ</w:instrText>
      </w:r>
      <w:r w:rsidR="00CF415C" w:rsidRPr="00D05702">
        <w:rPr>
          <w:rtl/>
        </w:rPr>
        <w:instrText xml:space="preserve"> </w:instrText>
      </w:r>
      <w:r w:rsidR="00CF415C" w:rsidRPr="00D05702">
        <w:instrText>Table \* ARABIC \s 1</w:instrText>
      </w:r>
      <w:r w:rsidR="00CF415C" w:rsidRPr="00D05702">
        <w:rPr>
          <w:rtl/>
        </w:rPr>
        <w:instrText xml:space="preserve"> </w:instrText>
      </w:r>
      <w:r w:rsidR="00CF415C" w:rsidRPr="00D05702">
        <w:rPr>
          <w:rtl/>
        </w:rPr>
        <w:fldChar w:fldCharType="separate"/>
      </w:r>
      <w:r w:rsidR="00613634">
        <w:rPr>
          <w:noProof/>
          <w:rtl/>
        </w:rPr>
        <w:t>1</w:t>
      </w:r>
      <w:r w:rsidR="00CF415C" w:rsidRPr="00D05702">
        <w:rPr>
          <w:rtl/>
        </w:rPr>
        <w:fldChar w:fldCharType="end"/>
      </w:r>
      <w:r w:rsidR="00CF415C" w:rsidRPr="00D05702">
        <w:rPr>
          <w:rtl/>
        </w:rPr>
        <w:t xml:space="preserve">  </w:t>
      </w:r>
      <w:r w:rsidR="00CF415C">
        <w:rPr>
          <w:rtl/>
        </w:rPr>
        <w:t>قلم</w:t>
      </w:r>
      <w:r w:rsidR="00CF415C" w:rsidRPr="00D05702">
        <w:rPr>
          <w:rtl/>
        </w:rPr>
        <w:t>‌هاي فارسي</w:t>
      </w:r>
      <w:r w:rsidR="00CF415C">
        <w:rPr>
          <w:rtl/>
        </w:rPr>
        <w:t>»</w:t>
      </w:r>
      <w:r>
        <w:rPr>
          <w:rtl/>
        </w:rPr>
        <w:t xml:space="preserve"> </w:t>
      </w:r>
      <w:r w:rsidR="00CF415C">
        <w:rPr>
          <w:rtl/>
        </w:rPr>
        <w:t xml:space="preserve">اقدام کنید و </w:t>
      </w:r>
      <w:r>
        <w:rPr>
          <w:rtl/>
        </w:rPr>
        <w:t xml:space="preserve">یکی از سرفصل </w:t>
      </w:r>
      <w:r w:rsidR="00CF415C">
        <w:rPr>
          <w:rtl/>
        </w:rPr>
        <w:t>مورد نظر را در این قالب</w:t>
      </w:r>
      <w:r>
        <w:rPr>
          <w:rtl/>
        </w:rPr>
        <w:t xml:space="preserve"> کپی کنید </w:t>
      </w:r>
      <w:r w:rsidR="00CF415C">
        <w:rPr>
          <w:rtl/>
        </w:rPr>
        <w:t>و بعد</w:t>
      </w:r>
      <w:r w:rsidR="005C7440">
        <w:rPr>
          <w:rFonts w:hint="cs"/>
          <w:rtl/>
        </w:rPr>
        <w:t xml:space="preserve"> جايگزين</w:t>
      </w:r>
      <w:r w:rsidR="00CF415C">
        <w:rPr>
          <w:rtl/>
        </w:rPr>
        <w:t xml:space="preserve"> </w:t>
      </w:r>
      <w:r w:rsidR="005C7440">
        <w:t>(</w:t>
      </w:r>
      <w:r w:rsidR="00CF415C">
        <w:t>paste</w:t>
      </w:r>
      <w:r w:rsidR="005C7440">
        <w:t>)</w:t>
      </w:r>
      <w:r w:rsidR="00CF415C">
        <w:rPr>
          <w:rtl/>
        </w:rPr>
        <w:t xml:space="preserve"> کنید</w:t>
      </w:r>
      <w:r>
        <w:rPr>
          <w:rtl/>
        </w:rPr>
        <w:t xml:space="preserve">، </w:t>
      </w:r>
      <w:r w:rsidR="00CF415C">
        <w:rPr>
          <w:rtl/>
        </w:rPr>
        <w:t xml:space="preserve">چنانچه بعد از </w:t>
      </w:r>
      <w:r w:rsidR="0016408A">
        <w:rPr>
          <w:rFonts w:hint="cs"/>
          <w:rtl/>
        </w:rPr>
        <w:t>جايگزين</w:t>
      </w:r>
      <w:r w:rsidR="00CF415C">
        <w:rPr>
          <w:rtl/>
        </w:rPr>
        <w:t xml:space="preserve"> کردن شماره سرفصل به هر دلیلی </w:t>
      </w:r>
      <w:r w:rsidR="00CF7A5F">
        <w:rPr>
          <w:rtl/>
        </w:rPr>
        <w:t>د</w:t>
      </w:r>
      <w:r w:rsidR="00CF415C">
        <w:rPr>
          <w:rtl/>
        </w:rPr>
        <w:t xml:space="preserve">چار بهم ریختگی شد </w:t>
      </w:r>
      <w:r>
        <w:rPr>
          <w:rtl/>
        </w:rPr>
        <w:t>از راست به چپ، عدد چهارم را تغییر داده و سپس متن آن را ویرایش کنید.</w:t>
      </w:r>
    </w:p>
    <w:p w14:paraId="632493F1" w14:textId="77777777" w:rsidR="00CF415C" w:rsidRPr="00CF415C" w:rsidRDefault="00CF415C" w:rsidP="00CF415C">
      <w:pPr>
        <w:rPr>
          <w:b/>
          <w:bCs/>
          <w:rtl/>
        </w:rPr>
      </w:pPr>
      <w:r w:rsidRPr="00CF415C">
        <w:rPr>
          <w:b/>
          <w:bCs/>
          <w:rtl/>
        </w:rPr>
        <w:t>- در هرقسمتی از پایان‌نامه که نیاز به جدول دارید، مراحل زیر را انجام دهید:</w:t>
      </w:r>
    </w:p>
    <w:p w14:paraId="0D4C613E" w14:textId="77777777" w:rsidR="00CF415C" w:rsidRDefault="00CF415C" w:rsidP="00AE4D76">
      <w:pPr>
        <w:ind w:left="373"/>
        <w:rPr>
          <w:rtl/>
        </w:rPr>
      </w:pPr>
      <w:r>
        <w:rPr>
          <w:rtl/>
        </w:rPr>
        <w:t>1-</w:t>
      </w:r>
      <w:r>
        <w:rPr>
          <w:rtl/>
        </w:rPr>
        <w:tab/>
        <w:t>یکی از جدول‌های موجود در متن  نمونه همراه با عنوان آن به طور کامل انتخاب کنید.</w:t>
      </w:r>
    </w:p>
    <w:p w14:paraId="463B2F16" w14:textId="77777777" w:rsidR="00CF415C" w:rsidRDefault="00CF415C" w:rsidP="00AE4D76">
      <w:pPr>
        <w:ind w:left="373"/>
        <w:rPr>
          <w:rtl/>
        </w:rPr>
      </w:pPr>
      <w:r>
        <w:rPr>
          <w:rtl/>
        </w:rPr>
        <w:t>2-</w:t>
      </w:r>
      <w:r>
        <w:rPr>
          <w:rtl/>
        </w:rPr>
        <w:tab/>
        <w:t xml:space="preserve">با کلید ترکیبی </w:t>
      </w:r>
      <w:proofErr w:type="spellStart"/>
      <w:r>
        <w:t>ctrl+c</w:t>
      </w:r>
      <w:proofErr w:type="spellEnd"/>
      <w:r>
        <w:rPr>
          <w:rtl/>
        </w:rPr>
        <w:t xml:space="preserve"> آن جدول را کپی کنید.</w:t>
      </w:r>
    </w:p>
    <w:p w14:paraId="678A353C" w14:textId="77777777" w:rsidR="00CF415C" w:rsidRDefault="00CF415C" w:rsidP="00AE4D76">
      <w:pPr>
        <w:ind w:left="373"/>
        <w:rPr>
          <w:rtl/>
        </w:rPr>
      </w:pPr>
      <w:r>
        <w:rPr>
          <w:rtl/>
        </w:rPr>
        <w:t>3</w:t>
      </w:r>
      <w:r w:rsidR="005C7440">
        <w:rPr>
          <w:rtl/>
        </w:rPr>
        <w:t>-</w:t>
      </w:r>
      <w:r w:rsidR="005C7440">
        <w:rPr>
          <w:rtl/>
        </w:rPr>
        <w:tab/>
        <w:t>سپس به محل مورد نظر رفته و درآنجا با</w:t>
      </w:r>
      <w:r w:rsidR="005C7440">
        <w:rPr>
          <w:rFonts w:hint="cs"/>
          <w:rtl/>
        </w:rPr>
        <w:t xml:space="preserve"> </w:t>
      </w:r>
      <w:r w:rsidR="005C7440">
        <w:rPr>
          <w:rtl/>
        </w:rPr>
        <w:t>کلید</w:t>
      </w:r>
      <w:r w:rsidR="005C7440">
        <w:rPr>
          <w:rFonts w:hint="cs"/>
          <w:rtl/>
        </w:rPr>
        <w:t xml:space="preserve"> </w:t>
      </w:r>
      <w:r>
        <w:rPr>
          <w:rtl/>
        </w:rPr>
        <w:t>ترکیبی</w:t>
      </w:r>
      <w:proofErr w:type="spellStart"/>
      <w:r>
        <w:t>ctrl+v</w:t>
      </w:r>
      <w:proofErr w:type="spellEnd"/>
      <w:r>
        <w:rPr>
          <w:rtl/>
        </w:rPr>
        <w:t xml:space="preserve"> جدول را </w:t>
      </w:r>
      <w:proofErr w:type="spellStart"/>
      <w:r w:rsidR="005C7440">
        <w:rPr>
          <w:rFonts w:hint="cs"/>
          <w:rtl/>
          <w:lang w:bidi="fa-IR"/>
        </w:rPr>
        <w:t>جايگزين</w:t>
      </w:r>
      <w:proofErr w:type="spellEnd"/>
      <w:r w:rsidRPr="00F2486F">
        <w:rPr>
          <w:rFonts w:cs="Times New Roman"/>
          <w:szCs w:val="26"/>
          <w:rtl/>
        </w:rPr>
        <w:t>(</w:t>
      </w:r>
      <w:r w:rsidRPr="00F2486F">
        <w:rPr>
          <w:rFonts w:cs="Times New Roman"/>
          <w:szCs w:val="26"/>
        </w:rPr>
        <w:t>paste</w:t>
      </w:r>
      <w:r w:rsidRPr="00F2486F">
        <w:rPr>
          <w:rFonts w:cs="Times New Roman"/>
          <w:szCs w:val="26"/>
          <w:rtl/>
        </w:rPr>
        <w:t>)</w:t>
      </w:r>
      <w:r>
        <w:rPr>
          <w:rtl/>
        </w:rPr>
        <w:t xml:space="preserve"> کنید.</w:t>
      </w:r>
    </w:p>
    <w:p w14:paraId="3C291B42" w14:textId="77777777" w:rsidR="00CF415C" w:rsidRDefault="00CF415C" w:rsidP="00AE4D76">
      <w:pPr>
        <w:ind w:left="373"/>
        <w:rPr>
          <w:rtl/>
        </w:rPr>
      </w:pPr>
      <w:r>
        <w:rPr>
          <w:rtl/>
        </w:rPr>
        <w:lastRenderedPageBreak/>
        <w:t>4-</w:t>
      </w:r>
      <w:r>
        <w:rPr>
          <w:rtl/>
        </w:rPr>
        <w:tab/>
        <w:t>داده‌های مورد نظر خود را در جدول وارد کنید.</w:t>
      </w:r>
    </w:p>
    <w:p w14:paraId="1007925D" w14:textId="77777777" w:rsidR="00CF415C" w:rsidRDefault="00CF415C" w:rsidP="00AE4D76">
      <w:pPr>
        <w:ind w:left="373"/>
        <w:rPr>
          <w:rtl/>
        </w:rPr>
      </w:pPr>
      <w:r>
        <w:rPr>
          <w:rtl/>
        </w:rPr>
        <w:t>5-</w:t>
      </w:r>
      <w:r>
        <w:rPr>
          <w:rtl/>
        </w:rPr>
        <w:tab/>
        <w:t xml:space="preserve">اگر در جدول انتخابی نیاز به اضافه کردن سطر یا ستون است، بر روی جدول کلیک راست کرده و از گزینه </w:t>
      </w:r>
      <w:r>
        <w:t>Insert</w:t>
      </w:r>
      <w:r>
        <w:rPr>
          <w:rtl/>
        </w:rPr>
        <w:t xml:space="preserve">، عملیات مورد نظر را انتخاب کنید(شکل 2). </w:t>
      </w:r>
    </w:p>
    <w:p w14:paraId="0D86B608" w14:textId="522C5664" w:rsidR="00CF415C" w:rsidRDefault="0018466F" w:rsidP="00CF415C">
      <w:pPr>
        <w:jc w:val="center"/>
        <w:rPr>
          <w:rtl/>
        </w:rPr>
      </w:pPr>
      <w:r>
        <w:rPr>
          <w:noProof/>
          <w:sz w:val="24"/>
          <w:szCs w:val="24"/>
        </w:rPr>
        <w:drawing>
          <wp:inline distT="0" distB="0" distL="0" distR="0" wp14:anchorId="249C4985" wp14:editId="2F7C649B">
            <wp:extent cx="4808220" cy="27508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8220" cy="2750820"/>
                    </a:xfrm>
                    <a:prstGeom prst="rect">
                      <a:avLst/>
                    </a:prstGeom>
                    <a:noFill/>
                    <a:ln>
                      <a:noFill/>
                    </a:ln>
                  </pic:spPr>
                </pic:pic>
              </a:graphicData>
            </a:graphic>
          </wp:inline>
        </w:drawing>
      </w:r>
    </w:p>
    <w:p w14:paraId="040205E2" w14:textId="77777777" w:rsidR="00CF415C" w:rsidRDefault="00CF415C" w:rsidP="00CF415C">
      <w:pPr>
        <w:pStyle w:val="Heading8"/>
        <w:rPr>
          <w:rtl/>
        </w:rPr>
      </w:pPr>
      <w:r>
        <w:rPr>
          <w:rtl/>
        </w:rPr>
        <w:t>شکل 2: اضافه کردن سطر یا ستون در جدول</w:t>
      </w:r>
    </w:p>
    <w:p w14:paraId="5CA872AF" w14:textId="77777777" w:rsidR="00CF415C" w:rsidRDefault="00CF415C" w:rsidP="00AE4D76">
      <w:pPr>
        <w:ind w:left="373"/>
        <w:rPr>
          <w:rtl/>
        </w:rPr>
      </w:pPr>
      <w:r>
        <w:rPr>
          <w:rtl/>
        </w:rPr>
        <w:t>6-</w:t>
      </w:r>
      <w:r>
        <w:rPr>
          <w:rtl/>
        </w:rPr>
        <w:tab/>
        <w:t>اگر تعداد سطر و ستون جدول شما، کمتر از جدول انتخابی است، در این حالت نیاز به حذف تعدادی سطر یا ستون دارید. برای اینکار بر روی جدول کلیک راست کرده و با انتخاب گزینه</w:t>
      </w:r>
      <w:proofErr w:type="spellStart"/>
      <w:r>
        <w:t>Deletecells</w:t>
      </w:r>
      <w:proofErr w:type="spellEnd"/>
      <w:r>
        <w:rPr>
          <w:rFonts w:ascii="Sakkal Majalla" w:hAnsi="Sakkal Majalla" w:cs="Sakkal Majalla"/>
          <w:rtl/>
        </w:rPr>
        <w:t>…</w:t>
      </w:r>
      <w:r>
        <w:rPr>
          <w:rtl/>
        </w:rPr>
        <w:t>، پنجره زیر باز می‌شود (شکل3)، برای حذف سطر اضافی گزینه سوم و برای حذف ستون اضافی گزینه چهارم را انتخاب کنید.</w:t>
      </w:r>
    </w:p>
    <w:p w14:paraId="45449DA2" w14:textId="35384329" w:rsidR="00CF415C" w:rsidRDefault="0018466F" w:rsidP="00CF415C">
      <w:pPr>
        <w:jc w:val="center"/>
        <w:rPr>
          <w:rtl/>
        </w:rPr>
      </w:pPr>
      <w:r>
        <w:rPr>
          <w:rFonts w:ascii="IRANSansFaNum Medium" w:hAnsi="IRANSansFaNum Medium" w:cs="IRANSansFaNum Medium"/>
          <w:noProof/>
          <w:sz w:val="24"/>
          <w:szCs w:val="24"/>
          <w:lang w:val="fa-IR"/>
        </w:rPr>
        <w:drawing>
          <wp:inline distT="0" distB="0" distL="0" distR="0" wp14:anchorId="1ABD32B5" wp14:editId="5280E0AE">
            <wp:extent cx="4434840" cy="198120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4840" cy="1981200"/>
                    </a:xfrm>
                    <a:prstGeom prst="rect">
                      <a:avLst/>
                    </a:prstGeom>
                    <a:noFill/>
                    <a:ln>
                      <a:noFill/>
                    </a:ln>
                  </pic:spPr>
                </pic:pic>
              </a:graphicData>
            </a:graphic>
          </wp:inline>
        </w:drawing>
      </w:r>
    </w:p>
    <w:p w14:paraId="74602591" w14:textId="77777777" w:rsidR="00CF415C" w:rsidRDefault="00CF415C" w:rsidP="00CF415C">
      <w:pPr>
        <w:pStyle w:val="Heading8"/>
        <w:rPr>
          <w:rtl/>
        </w:rPr>
      </w:pPr>
      <w:r>
        <w:rPr>
          <w:rtl/>
        </w:rPr>
        <w:lastRenderedPageBreak/>
        <w:t>شکل 3: حذف سطر یا ستون در جدول</w:t>
      </w:r>
    </w:p>
    <w:p w14:paraId="278E2416" w14:textId="77777777" w:rsidR="00146D35" w:rsidRPr="00146D35" w:rsidRDefault="00CF7A5F" w:rsidP="0016408A">
      <w:pPr>
        <w:rPr>
          <w:rtl/>
        </w:rPr>
      </w:pPr>
      <w:r>
        <w:rPr>
          <w:rtl/>
        </w:rPr>
        <w:t>اگر به هر دلیلی د</w:t>
      </w:r>
      <w:r w:rsidR="00146D35">
        <w:rPr>
          <w:rtl/>
        </w:rPr>
        <w:t>چار بهم ریختگی شدید مطابق «</w:t>
      </w:r>
      <w:r w:rsidR="00146D35" w:rsidRPr="00CF415C">
        <w:rPr>
          <w:rtl/>
        </w:rPr>
        <w:t xml:space="preserve"> </w:t>
      </w:r>
      <w:r w:rsidR="00146D35" w:rsidRPr="00D05702">
        <w:rPr>
          <w:rtl/>
        </w:rPr>
        <w:t xml:space="preserve">جدول </w:t>
      </w:r>
      <w:r w:rsidR="00146D35">
        <w:rPr>
          <w:rtl/>
        </w:rPr>
        <w:t>4-</w:t>
      </w:r>
      <w:r w:rsidR="00146D35" w:rsidRPr="00D05702">
        <w:rPr>
          <w:rtl/>
        </w:rPr>
        <w:t>‌</w:t>
      </w:r>
      <w:r w:rsidR="00146D35" w:rsidRPr="00D05702">
        <w:rPr>
          <w:rtl/>
        </w:rPr>
        <w:fldChar w:fldCharType="begin"/>
      </w:r>
      <w:r w:rsidR="00146D35" w:rsidRPr="00D05702">
        <w:rPr>
          <w:rtl/>
        </w:rPr>
        <w:instrText xml:space="preserve"> </w:instrText>
      </w:r>
      <w:r w:rsidR="00146D35" w:rsidRPr="00D05702">
        <w:instrText>SEQ</w:instrText>
      </w:r>
      <w:r w:rsidR="00146D35" w:rsidRPr="00D05702">
        <w:rPr>
          <w:rtl/>
        </w:rPr>
        <w:instrText xml:space="preserve"> </w:instrText>
      </w:r>
      <w:r w:rsidR="00146D35" w:rsidRPr="00D05702">
        <w:instrText>Table \* ARABIC \s 1</w:instrText>
      </w:r>
      <w:r w:rsidR="00146D35" w:rsidRPr="00D05702">
        <w:rPr>
          <w:rtl/>
        </w:rPr>
        <w:instrText xml:space="preserve"> </w:instrText>
      </w:r>
      <w:r w:rsidR="00146D35" w:rsidRPr="00D05702">
        <w:rPr>
          <w:rtl/>
        </w:rPr>
        <w:fldChar w:fldCharType="separate"/>
      </w:r>
      <w:r w:rsidR="00613634">
        <w:rPr>
          <w:noProof/>
          <w:rtl/>
        </w:rPr>
        <w:t>2</w:t>
      </w:r>
      <w:r w:rsidR="00146D35" w:rsidRPr="00D05702">
        <w:rPr>
          <w:rtl/>
        </w:rPr>
        <w:fldChar w:fldCharType="end"/>
      </w:r>
      <w:r w:rsidR="00146D35" w:rsidRPr="00D05702">
        <w:rPr>
          <w:rtl/>
        </w:rPr>
        <w:t xml:space="preserve">  </w:t>
      </w:r>
      <w:r w:rsidR="00146D35">
        <w:rPr>
          <w:rtl/>
        </w:rPr>
        <w:t>قلم</w:t>
      </w:r>
      <w:r w:rsidR="00146D35" w:rsidRPr="00D05702">
        <w:rPr>
          <w:rtl/>
        </w:rPr>
        <w:t>‌هاي فارسي</w:t>
      </w:r>
      <w:r w:rsidR="00146D35">
        <w:rPr>
          <w:rtl/>
        </w:rPr>
        <w:t xml:space="preserve">» از </w:t>
      </w:r>
      <w:r w:rsidR="0016408A">
        <w:rPr>
          <w:rFonts w:hint="cs"/>
          <w:rtl/>
        </w:rPr>
        <w:t>سبك</w:t>
      </w:r>
      <w:r w:rsidR="0016408A">
        <w:t>(Style)</w:t>
      </w:r>
      <w:r w:rsidR="00146D35">
        <w:rPr>
          <w:rtl/>
        </w:rPr>
        <w:t xml:space="preserve"> مورد اشاره استفاده و </w:t>
      </w:r>
      <w:r w:rsidR="00146D35" w:rsidRPr="005C4F21">
        <w:rPr>
          <w:b/>
          <w:bCs/>
          <w:color w:val="C00000"/>
          <w:rtl/>
        </w:rPr>
        <w:t xml:space="preserve">در آخر هم برای تهیه فهرست جداول </w:t>
      </w:r>
      <w:r w:rsidR="005C4F21" w:rsidRPr="005C4F21">
        <w:rPr>
          <w:b/>
          <w:bCs/>
          <w:color w:val="C00000"/>
          <w:rtl/>
        </w:rPr>
        <w:t xml:space="preserve">، </w:t>
      </w:r>
      <w:r w:rsidR="00146D35" w:rsidRPr="005C4F21">
        <w:rPr>
          <w:b/>
          <w:bCs/>
          <w:color w:val="C00000"/>
          <w:rtl/>
        </w:rPr>
        <w:t xml:space="preserve">از استایل </w:t>
      </w:r>
      <w:r w:rsidR="00146D35" w:rsidRPr="005C4F21">
        <w:rPr>
          <w:b/>
          <w:bCs/>
          <w:color w:val="C00000"/>
        </w:rPr>
        <w:t>TABLE TITLE</w:t>
      </w:r>
      <w:r w:rsidR="00146D35" w:rsidRPr="005C4F21">
        <w:rPr>
          <w:b/>
          <w:bCs/>
          <w:color w:val="C00000"/>
          <w:rtl/>
        </w:rPr>
        <w:t xml:space="preserve"> فهرست گیری کنید.</w:t>
      </w:r>
    </w:p>
    <w:p w14:paraId="130B35F0" w14:textId="77777777" w:rsidR="00CF415C" w:rsidRPr="00CF415C" w:rsidRDefault="00CF415C" w:rsidP="00CF415C">
      <w:pPr>
        <w:rPr>
          <w:b/>
          <w:bCs/>
          <w:rtl/>
        </w:rPr>
      </w:pPr>
      <w:r w:rsidRPr="00CF415C">
        <w:rPr>
          <w:b/>
          <w:bCs/>
          <w:rtl/>
        </w:rPr>
        <w:t>- برای قرار دادن عکس در پایان نامه، باید مراحل زیر را به ترتیب انجام دهید:</w:t>
      </w:r>
    </w:p>
    <w:p w14:paraId="3020F8C7" w14:textId="77777777" w:rsidR="00CF415C" w:rsidRDefault="00CF415C" w:rsidP="00AE4D76">
      <w:pPr>
        <w:ind w:left="373"/>
        <w:rPr>
          <w:rtl/>
        </w:rPr>
      </w:pPr>
      <w:r>
        <w:rPr>
          <w:rtl/>
        </w:rPr>
        <w:t>1-</w:t>
      </w:r>
      <w:r>
        <w:rPr>
          <w:rtl/>
        </w:rPr>
        <w:tab/>
        <w:t>یکی از عکس‌های موجود در متن پایان‌نامه نمونه همراه با عنوان آن به طور کامل انتخاب کنید.</w:t>
      </w:r>
    </w:p>
    <w:p w14:paraId="7BF4B3CB" w14:textId="77777777" w:rsidR="00CF415C" w:rsidRDefault="00CF415C" w:rsidP="00AE4D76">
      <w:pPr>
        <w:ind w:left="373"/>
        <w:rPr>
          <w:rtl/>
        </w:rPr>
      </w:pPr>
      <w:r>
        <w:rPr>
          <w:rtl/>
        </w:rPr>
        <w:t>2-</w:t>
      </w:r>
      <w:r>
        <w:rPr>
          <w:rtl/>
        </w:rPr>
        <w:tab/>
        <w:t xml:space="preserve">با کلید ترکیبی </w:t>
      </w:r>
      <w:proofErr w:type="spellStart"/>
      <w:r>
        <w:t>ctrl+c</w:t>
      </w:r>
      <w:proofErr w:type="spellEnd"/>
      <w:r>
        <w:rPr>
          <w:rtl/>
        </w:rPr>
        <w:t xml:space="preserve"> آن عکس را کپی کنید.</w:t>
      </w:r>
    </w:p>
    <w:p w14:paraId="75A27A37" w14:textId="77777777" w:rsidR="00CF415C" w:rsidRDefault="00CF415C" w:rsidP="00AE4D76">
      <w:pPr>
        <w:ind w:left="373"/>
        <w:rPr>
          <w:rtl/>
        </w:rPr>
      </w:pPr>
      <w:r>
        <w:rPr>
          <w:rtl/>
        </w:rPr>
        <w:t>3-</w:t>
      </w:r>
      <w:r>
        <w:rPr>
          <w:rtl/>
        </w:rPr>
        <w:tab/>
        <w:t xml:space="preserve">سپس به محل مورد نظر رفته و در آنجا با کلید ترکیبی </w:t>
      </w:r>
      <w:proofErr w:type="spellStart"/>
      <w:r>
        <w:t>ctrl+v</w:t>
      </w:r>
      <w:proofErr w:type="spellEnd"/>
      <w:r>
        <w:rPr>
          <w:rtl/>
        </w:rPr>
        <w:t xml:space="preserve"> عکس را </w:t>
      </w:r>
      <w:r w:rsidR="005C7440">
        <w:rPr>
          <w:rFonts w:hint="cs"/>
          <w:rtl/>
        </w:rPr>
        <w:t>جايگزين كنيد</w:t>
      </w:r>
      <w:r>
        <w:rPr>
          <w:rtl/>
        </w:rPr>
        <w:t>.</w:t>
      </w:r>
    </w:p>
    <w:p w14:paraId="75377967" w14:textId="77777777" w:rsidR="00CF415C" w:rsidRDefault="00CF415C" w:rsidP="00AE4D76">
      <w:pPr>
        <w:ind w:left="373"/>
        <w:rPr>
          <w:rtl/>
        </w:rPr>
      </w:pPr>
      <w:r>
        <w:rPr>
          <w:rtl/>
        </w:rPr>
        <w:t>4-</w:t>
      </w:r>
      <w:r>
        <w:rPr>
          <w:rtl/>
        </w:rPr>
        <w:tab/>
        <w:t>روی عکس کلیک راست کرده مطابق شکل 4، گزینه</w:t>
      </w:r>
      <w:r>
        <w:t>change picture</w:t>
      </w:r>
      <w:r>
        <w:rPr>
          <w:rFonts w:ascii="Sakkal Majalla" w:hAnsi="Sakkal Majalla" w:cs="Sakkal Majalla"/>
          <w:rtl/>
        </w:rPr>
        <w:t>…</w:t>
      </w:r>
      <w:r>
        <w:rPr>
          <w:rtl/>
        </w:rPr>
        <w:t xml:space="preserve">  انتخاب کنید.</w:t>
      </w:r>
    </w:p>
    <w:p w14:paraId="6C395422" w14:textId="5C4433F2" w:rsidR="00CF415C" w:rsidRDefault="0018466F" w:rsidP="00146D35">
      <w:pPr>
        <w:jc w:val="center"/>
        <w:rPr>
          <w:rtl/>
        </w:rPr>
      </w:pPr>
      <w:r>
        <w:rPr>
          <w:rFonts w:ascii="IRANSansFaNum Medium" w:hAnsi="IRANSansFaNum Medium" w:cs="IRANSansFaNum Medium"/>
          <w:noProof/>
          <w:sz w:val="24"/>
          <w:szCs w:val="24"/>
          <w:lang w:val="fa-IR"/>
        </w:rPr>
        <w:drawing>
          <wp:inline distT="0" distB="0" distL="0" distR="0" wp14:anchorId="674F16DA" wp14:editId="647E4C5B">
            <wp:extent cx="3611880" cy="2255520"/>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1880" cy="2255520"/>
                    </a:xfrm>
                    <a:prstGeom prst="rect">
                      <a:avLst/>
                    </a:prstGeom>
                    <a:noFill/>
                    <a:ln>
                      <a:noFill/>
                    </a:ln>
                  </pic:spPr>
                </pic:pic>
              </a:graphicData>
            </a:graphic>
          </wp:inline>
        </w:drawing>
      </w:r>
    </w:p>
    <w:p w14:paraId="6E5D95F5" w14:textId="77777777" w:rsidR="00CF415C" w:rsidRDefault="00CF415C" w:rsidP="00146D35">
      <w:pPr>
        <w:pStyle w:val="Heading8"/>
        <w:rPr>
          <w:rtl/>
        </w:rPr>
      </w:pPr>
      <w:r>
        <w:rPr>
          <w:rtl/>
        </w:rPr>
        <w:t>شکل4: تغییر عکس در پایان‌نامه</w:t>
      </w:r>
    </w:p>
    <w:p w14:paraId="174ED0B7" w14:textId="77777777" w:rsidR="00CF415C" w:rsidRDefault="00CF415C" w:rsidP="00AE4D76">
      <w:pPr>
        <w:ind w:left="373"/>
        <w:rPr>
          <w:rtl/>
        </w:rPr>
      </w:pPr>
      <w:r>
        <w:rPr>
          <w:rtl/>
        </w:rPr>
        <w:t>5-</w:t>
      </w:r>
      <w:r>
        <w:rPr>
          <w:rtl/>
        </w:rPr>
        <w:tab/>
        <w:t>با انتخاب گزینه بالا، صفحه زیر باز می‌شود، از قسمت</w:t>
      </w:r>
      <w:r w:rsidR="005C7440">
        <w:rPr>
          <w:rFonts w:hint="cs"/>
          <w:rtl/>
        </w:rPr>
        <w:t xml:space="preserve"> جستجو</w:t>
      </w:r>
      <w:r>
        <w:rPr>
          <w:rtl/>
        </w:rPr>
        <w:t xml:space="preserve"> </w:t>
      </w:r>
      <w:r w:rsidR="005C7440">
        <w:t>(</w:t>
      </w:r>
      <w:r>
        <w:t>Browse</w:t>
      </w:r>
      <w:r w:rsidR="005C7440">
        <w:t>)</w:t>
      </w:r>
      <w:r>
        <w:rPr>
          <w:rtl/>
        </w:rPr>
        <w:t>، عکس مورد نظر را انتخاب کرده و جایگزین عکس فعلی می‌کنید.</w:t>
      </w:r>
    </w:p>
    <w:p w14:paraId="45A9C7EF" w14:textId="77777777" w:rsidR="00CF415C" w:rsidRDefault="005C7440" w:rsidP="00AE4D76">
      <w:pPr>
        <w:ind w:left="373"/>
        <w:rPr>
          <w:rtl/>
        </w:rPr>
      </w:pPr>
      <w:r>
        <w:rPr>
          <w:rtl/>
        </w:rPr>
        <w:t>6-</w:t>
      </w:r>
      <w:r>
        <w:rPr>
          <w:rtl/>
        </w:rPr>
        <w:tab/>
        <w:t>متن موردنظر</w:t>
      </w:r>
      <w:r>
        <w:rPr>
          <w:rFonts w:hint="cs"/>
          <w:rtl/>
        </w:rPr>
        <w:t xml:space="preserve"> </w:t>
      </w:r>
      <w:r>
        <w:rPr>
          <w:rtl/>
        </w:rPr>
        <w:t>خود</w:t>
      </w:r>
      <w:r>
        <w:rPr>
          <w:rFonts w:hint="cs"/>
          <w:rtl/>
        </w:rPr>
        <w:t xml:space="preserve"> </w:t>
      </w:r>
      <w:r w:rsidR="00CF415C">
        <w:rPr>
          <w:rtl/>
        </w:rPr>
        <w:t>ر</w:t>
      </w:r>
      <w:r>
        <w:rPr>
          <w:rtl/>
        </w:rPr>
        <w:t>ا جایگزین متن عکس انتخابی کنید.</w:t>
      </w:r>
      <w:r>
        <w:rPr>
          <w:rFonts w:hint="cs"/>
          <w:rtl/>
        </w:rPr>
        <w:t xml:space="preserve"> </w:t>
      </w:r>
      <w:r w:rsidR="00CF415C">
        <w:rPr>
          <w:rtl/>
        </w:rPr>
        <w:t>البته نباید در سایز و فونت آن تغییری دهید.</w:t>
      </w:r>
    </w:p>
    <w:p w14:paraId="1D67F24B" w14:textId="77777777" w:rsidR="005C4F21" w:rsidRPr="00146D35" w:rsidRDefault="00CF7A5F" w:rsidP="0016408A">
      <w:pPr>
        <w:rPr>
          <w:rtl/>
        </w:rPr>
      </w:pPr>
      <w:r>
        <w:rPr>
          <w:rtl/>
        </w:rPr>
        <w:lastRenderedPageBreak/>
        <w:t>اگر به هر دلیلی د</w:t>
      </w:r>
      <w:r w:rsidR="005C4F21">
        <w:rPr>
          <w:rtl/>
        </w:rPr>
        <w:t>چار بهم ریختگی شدید مطابق «</w:t>
      </w:r>
      <w:r w:rsidR="005C4F21" w:rsidRPr="00CF415C">
        <w:rPr>
          <w:rtl/>
        </w:rPr>
        <w:t xml:space="preserve"> </w:t>
      </w:r>
      <w:r w:rsidR="005C4F21" w:rsidRPr="00D05702">
        <w:rPr>
          <w:rtl/>
        </w:rPr>
        <w:t xml:space="preserve">جدول </w:t>
      </w:r>
      <w:r w:rsidR="005C4F21">
        <w:rPr>
          <w:rtl/>
        </w:rPr>
        <w:t>4-</w:t>
      </w:r>
      <w:r w:rsidR="005C4F21" w:rsidRPr="00D05702">
        <w:rPr>
          <w:rtl/>
        </w:rPr>
        <w:t>‌</w:t>
      </w:r>
      <w:r w:rsidR="005C4F21" w:rsidRPr="00D05702">
        <w:rPr>
          <w:rtl/>
        </w:rPr>
        <w:fldChar w:fldCharType="begin"/>
      </w:r>
      <w:r w:rsidR="005C4F21" w:rsidRPr="00D05702">
        <w:rPr>
          <w:rtl/>
        </w:rPr>
        <w:instrText xml:space="preserve"> </w:instrText>
      </w:r>
      <w:r w:rsidR="005C4F21" w:rsidRPr="00D05702">
        <w:instrText>SEQ</w:instrText>
      </w:r>
      <w:r w:rsidR="005C4F21" w:rsidRPr="00D05702">
        <w:rPr>
          <w:rtl/>
        </w:rPr>
        <w:instrText xml:space="preserve"> </w:instrText>
      </w:r>
      <w:r w:rsidR="005C4F21" w:rsidRPr="00D05702">
        <w:instrText>Table \* ARABIC \s 1</w:instrText>
      </w:r>
      <w:r w:rsidR="005C4F21" w:rsidRPr="00D05702">
        <w:rPr>
          <w:rtl/>
        </w:rPr>
        <w:instrText xml:space="preserve"> </w:instrText>
      </w:r>
      <w:r w:rsidR="005C4F21" w:rsidRPr="00D05702">
        <w:rPr>
          <w:rtl/>
        </w:rPr>
        <w:fldChar w:fldCharType="separate"/>
      </w:r>
      <w:r w:rsidR="00613634">
        <w:rPr>
          <w:noProof/>
          <w:rtl/>
        </w:rPr>
        <w:t>3</w:t>
      </w:r>
      <w:r w:rsidR="005C4F21" w:rsidRPr="00D05702">
        <w:rPr>
          <w:rtl/>
        </w:rPr>
        <w:fldChar w:fldCharType="end"/>
      </w:r>
      <w:r w:rsidR="005C4F21" w:rsidRPr="00D05702">
        <w:rPr>
          <w:rtl/>
        </w:rPr>
        <w:t xml:space="preserve">  </w:t>
      </w:r>
      <w:r w:rsidR="005C4F21">
        <w:rPr>
          <w:rtl/>
        </w:rPr>
        <w:t>قلم</w:t>
      </w:r>
      <w:r w:rsidR="005C4F21" w:rsidRPr="00D05702">
        <w:rPr>
          <w:rtl/>
        </w:rPr>
        <w:t>‌هاي فارسي</w:t>
      </w:r>
      <w:r w:rsidR="005C4F21">
        <w:rPr>
          <w:rtl/>
        </w:rPr>
        <w:t xml:space="preserve">» از </w:t>
      </w:r>
      <w:proofErr w:type="spellStart"/>
      <w:r w:rsidR="0016408A">
        <w:rPr>
          <w:rFonts w:hint="cs"/>
          <w:rtl/>
          <w:lang w:bidi="fa-IR"/>
        </w:rPr>
        <w:t>سبك</w:t>
      </w:r>
      <w:proofErr w:type="spellEnd"/>
      <w:r w:rsidR="005C4F21">
        <w:rPr>
          <w:rtl/>
        </w:rPr>
        <w:t xml:space="preserve"> مورد اشاره استفاده و </w:t>
      </w:r>
      <w:r w:rsidR="005C4F21" w:rsidRPr="005C4F21">
        <w:rPr>
          <w:b/>
          <w:bCs/>
          <w:color w:val="C00000"/>
          <w:rtl/>
        </w:rPr>
        <w:t xml:space="preserve">در آخر هم برای تهیه فهرست جداول ، از </w:t>
      </w:r>
      <w:r w:rsidR="0016408A">
        <w:rPr>
          <w:rFonts w:hint="cs"/>
          <w:b/>
          <w:bCs/>
          <w:color w:val="C00000"/>
          <w:rtl/>
        </w:rPr>
        <w:t>سبك</w:t>
      </w:r>
      <w:r w:rsidR="005C4F21" w:rsidRPr="005C4F21">
        <w:rPr>
          <w:b/>
          <w:bCs/>
          <w:color w:val="C00000"/>
          <w:rtl/>
        </w:rPr>
        <w:t xml:space="preserve"> </w:t>
      </w:r>
      <w:r w:rsidR="005C4F21">
        <w:rPr>
          <w:b/>
          <w:bCs/>
          <w:color w:val="C00000"/>
        </w:rPr>
        <w:t xml:space="preserve">PIC </w:t>
      </w:r>
      <w:r w:rsidR="005C4F21" w:rsidRPr="005C4F21">
        <w:rPr>
          <w:b/>
          <w:bCs/>
          <w:color w:val="C00000"/>
        </w:rPr>
        <w:t xml:space="preserve"> TITLE</w:t>
      </w:r>
      <w:r w:rsidR="005C4F21" w:rsidRPr="005C4F21">
        <w:rPr>
          <w:b/>
          <w:bCs/>
          <w:color w:val="C00000"/>
          <w:rtl/>
        </w:rPr>
        <w:t xml:space="preserve"> </w:t>
      </w:r>
      <w:r w:rsidR="005C4F21">
        <w:rPr>
          <w:b/>
          <w:bCs/>
          <w:color w:val="C00000"/>
          <w:rtl/>
        </w:rPr>
        <w:t xml:space="preserve"> </w:t>
      </w:r>
      <w:r w:rsidR="0016408A">
        <w:rPr>
          <w:b/>
          <w:bCs/>
          <w:color w:val="C00000"/>
          <w:rtl/>
        </w:rPr>
        <w:t>فهرست</w:t>
      </w:r>
      <w:r w:rsidR="0016408A">
        <w:rPr>
          <w:b/>
          <w:bCs/>
          <w:color w:val="C00000"/>
          <w:rtl/>
        </w:rPr>
        <w:softHyphen/>
      </w:r>
      <w:r w:rsidR="005C4F21" w:rsidRPr="005C4F21">
        <w:rPr>
          <w:b/>
          <w:bCs/>
          <w:color w:val="C00000"/>
          <w:rtl/>
        </w:rPr>
        <w:t>گیری کنید.</w:t>
      </w:r>
    </w:p>
    <w:p w14:paraId="37C6F240" w14:textId="77777777" w:rsidR="009E7F95" w:rsidRDefault="009E7F95" w:rsidP="009E7F95">
      <w:pPr>
        <w:jc w:val="both"/>
        <w:rPr>
          <w:rtl/>
        </w:rPr>
      </w:pPr>
      <w:r>
        <w:rPr>
          <w:rtl/>
        </w:rPr>
        <w:t>بعداز وارد و جایگزین کردن کامل مطالب خود در پایان‌نامه نمونه، به قسمت فهرست مطالب برگردید.</w:t>
      </w:r>
    </w:p>
    <w:p w14:paraId="66485445" w14:textId="77777777" w:rsidR="009E7F95" w:rsidRDefault="009E7F95" w:rsidP="005C7440">
      <w:pPr>
        <w:jc w:val="both"/>
        <w:rPr>
          <w:rtl/>
        </w:rPr>
      </w:pPr>
      <w:r>
        <w:rPr>
          <w:rtl/>
        </w:rPr>
        <w:t xml:space="preserve">18- برای </w:t>
      </w:r>
      <w:r w:rsidR="005C7440">
        <w:rPr>
          <w:rFonts w:hint="cs"/>
          <w:rtl/>
        </w:rPr>
        <w:t>بروزرساني</w:t>
      </w:r>
      <w:r>
        <w:rPr>
          <w:rtl/>
        </w:rPr>
        <w:t xml:space="preserve"> فهرست‌ها(مطالب، اشکال و جداول)، بر روی جدول فهرست مورد نظر کلیک راست کرده و گزینه </w:t>
      </w:r>
      <w:r>
        <w:t>Update Field</w:t>
      </w:r>
      <w:r>
        <w:rPr>
          <w:rtl/>
        </w:rPr>
        <w:t xml:space="preserve"> را انتخاب کنید.(شکل 5).</w:t>
      </w:r>
    </w:p>
    <w:p w14:paraId="7FD5BECB" w14:textId="626A1DDA" w:rsidR="009E7F95" w:rsidRDefault="0018466F" w:rsidP="009E7F95">
      <w:pPr>
        <w:jc w:val="center"/>
        <w:rPr>
          <w:rtl/>
        </w:rPr>
      </w:pPr>
      <w:r>
        <w:rPr>
          <w:noProof/>
        </w:rPr>
        <w:drawing>
          <wp:inline distT="0" distB="0" distL="0" distR="0" wp14:anchorId="602CA5E0" wp14:editId="730A04E1">
            <wp:extent cx="4503420" cy="224028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3420" cy="2240280"/>
                    </a:xfrm>
                    <a:prstGeom prst="rect">
                      <a:avLst/>
                    </a:prstGeom>
                    <a:noFill/>
                    <a:ln>
                      <a:noFill/>
                    </a:ln>
                  </pic:spPr>
                </pic:pic>
              </a:graphicData>
            </a:graphic>
          </wp:inline>
        </w:drawing>
      </w:r>
    </w:p>
    <w:p w14:paraId="460568E2" w14:textId="77777777" w:rsidR="009E7F95" w:rsidRDefault="009E7F95" w:rsidP="009E7F95">
      <w:pPr>
        <w:pStyle w:val="Heading8"/>
        <w:rPr>
          <w:rtl/>
        </w:rPr>
      </w:pPr>
      <w:r>
        <w:rPr>
          <w:rtl/>
        </w:rPr>
        <w:t>شک5: انتخاب گزینه بروزرسانی فهرست</w:t>
      </w:r>
    </w:p>
    <w:p w14:paraId="589578BF" w14:textId="77777777" w:rsidR="009E7F95" w:rsidRDefault="009E7F95" w:rsidP="009E7F95">
      <w:pPr>
        <w:jc w:val="both"/>
        <w:rPr>
          <w:rtl/>
        </w:rPr>
      </w:pPr>
      <w:r>
        <w:rPr>
          <w:rtl/>
        </w:rPr>
        <w:t>19- بعد از انتخاب این گزینه، پنجره زیر باز می‌شود(شکل6)، برای بروزرسانی کامل فهرست گزینه دوم را انتخاب کنید.</w:t>
      </w:r>
      <w:r w:rsidR="0016408A">
        <w:rPr>
          <w:rFonts w:hint="cs"/>
          <w:rtl/>
        </w:rPr>
        <w:t xml:space="preserve"> </w:t>
      </w:r>
      <w:r>
        <w:rPr>
          <w:rtl/>
        </w:rPr>
        <w:t>فهرست جدید برای پایان‌نامه شما ساخته می‌شود.</w:t>
      </w:r>
    </w:p>
    <w:p w14:paraId="79461EA2" w14:textId="5F783905" w:rsidR="009E7F95" w:rsidRDefault="0018466F" w:rsidP="009E7F95">
      <w:pPr>
        <w:jc w:val="center"/>
        <w:rPr>
          <w:rtl/>
        </w:rPr>
      </w:pPr>
      <w:r>
        <w:rPr>
          <w:noProof/>
        </w:rPr>
        <w:lastRenderedPageBreak/>
        <w:drawing>
          <wp:inline distT="0" distB="0" distL="0" distR="0" wp14:anchorId="2BE465CE" wp14:editId="6FE280E8">
            <wp:extent cx="4267200" cy="2796540"/>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7200" cy="2796540"/>
                    </a:xfrm>
                    <a:prstGeom prst="rect">
                      <a:avLst/>
                    </a:prstGeom>
                    <a:noFill/>
                    <a:ln>
                      <a:noFill/>
                    </a:ln>
                  </pic:spPr>
                </pic:pic>
              </a:graphicData>
            </a:graphic>
          </wp:inline>
        </w:drawing>
      </w:r>
    </w:p>
    <w:p w14:paraId="12123899" w14:textId="77777777" w:rsidR="008A0D01" w:rsidRDefault="009E7F95" w:rsidP="009E7F95">
      <w:pPr>
        <w:pStyle w:val="Heading8"/>
        <w:rPr>
          <w:rtl/>
        </w:rPr>
      </w:pPr>
      <w:r>
        <w:rPr>
          <w:rtl/>
        </w:rPr>
        <w:t>شکل6: بروز رسانی کامل فهرست</w:t>
      </w:r>
    </w:p>
    <w:p w14:paraId="6011EFEA" w14:textId="77777777" w:rsidR="009E7F95" w:rsidRDefault="00504464" w:rsidP="005C4F21">
      <w:pPr>
        <w:tabs>
          <w:tab w:val="left" w:pos="1057"/>
        </w:tabs>
        <w:jc w:val="both"/>
        <w:rPr>
          <w:b/>
          <w:bCs/>
          <w:color w:val="C00000"/>
          <w:rtl/>
        </w:rPr>
      </w:pPr>
      <w:r w:rsidRPr="005C4F21">
        <w:rPr>
          <w:b/>
          <w:bCs/>
          <w:color w:val="C00000"/>
          <w:rtl/>
        </w:rPr>
        <w:t xml:space="preserve">در آخر هم  در خصوص فهرست گیری در صورتی که با جایگزین کردن فهرست دچار مشکل شدید از </w:t>
      </w:r>
      <w:r w:rsidRPr="005C4F21">
        <w:rPr>
          <w:b/>
          <w:bCs/>
          <w:color w:val="C00000"/>
        </w:rPr>
        <w:t>HEADING1</w:t>
      </w:r>
      <w:r w:rsidR="008015F5" w:rsidRPr="005C4F21">
        <w:rPr>
          <w:b/>
          <w:bCs/>
          <w:color w:val="C00000"/>
          <w:rtl/>
        </w:rPr>
        <w:t xml:space="preserve"> و </w:t>
      </w:r>
      <w:r w:rsidR="008015F5" w:rsidRPr="005C4F21">
        <w:rPr>
          <w:b/>
          <w:bCs/>
          <w:color w:val="C00000"/>
        </w:rPr>
        <w:t xml:space="preserve"> HEADING2</w:t>
      </w:r>
      <w:r w:rsidR="008015F5" w:rsidRPr="005C4F21">
        <w:rPr>
          <w:b/>
          <w:bCs/>
          <w:color w:val="C00000"/>
          <w:rtl/>
        </w:rPr>
        <w:t xml:space="preserve"> و </w:t>
      </w:r>
      <w:r w:rsidR="008015F5" w:rsidRPr="005C4F21">
        <w:rPr>
          <w:b/>
          <w:bCs/>
          <w:color w:val="C00000"/>
        </w:rPr>
        <w:t xml:space="preserve">HEADING3 </w:t>
      </w:r>
      <w:r w:rsidR="008015F5" w:rsidRPr="005C4F21">
        <w:rPr>
          <w:b/>
          <w:bCs/>
          <w:color w:val="C00000"/>
          <w:rtl/>
        </w:rPr>
        <w:t xml:space="preserve"> و </w:t>
      </w:r>
      <w:r w:rsidR="008015F5" w:rsidRPr="005C4F21">
        <w:rPr>
          <w:b/>
          <w:bCs/>
          <w:color w:val="C00000"/>
        </w:rPr>
        <w:t xml:space="preserve"> HEDING4</w:t>
      </w:r>
      <w:r w:rsidR="008015F5" w:rsidRPr="005C4F21">
        <w:rPr>
          <w:b/>
          <w:bCs/>
          <w:color w:val="C00000"/>
          <w:rtl/>
        </w:rPr>
        <w:t xml:space="preserve"> مطابق دستورالعمل زیر فهرس</w:t>
      </w:r>
      <w:r w:rsidR="0016408A">
        <w:rPr>
          <w:b/>
          <w:bCs/>
          <w:color w:val="C00000"/>
          <w:rtl/>
        </w:rPr>
        <w:t>ت</w:t>
      </w:r>
      <w:r w:rsidR="0016408A">
        <w:rPr>
          <w:b/>
          <w:bCs/>
          <w:color w:val="C00000"/>
          <w:rtl/>
        </w:rPr>
        <w:softHyphen/>
      </w:r>
      <w:r w:rsidR="008015F5" w:rsidRPr="005C4F21">
        <w:rPr>
          <w:b/>
          <w:bCs/>
          <w:color w:val="C00000"/>
          <w:rtl/>
        </w:rPr>
        <w:t>گیری نمایید.</w:t>
      </w:r>
    </w:p>
    <w:p w14:paraId="2B2DD5E7" w14:textId="77777777" w:rsidR="008015F5" w:rsidRDefault="00CF7A5F" w:rsidP="0016408A">
      <w:pPr>
        <w:jc w:val="both"/>
        <w:rPr>
          <w:b/>
          <w:bCs/>
          <w:rtl/>
        </w:rPr>
      </w:pPr>
      <w:r>
        <w:rPr>
          <w:b/>
          <w:bCs/>
          <w:rtl/>
        </w:rPr>
        <w:t>نحوه</w:t>
      </w:r>
      <w:r>
        <w:rPr>
          <w:b/>
          <w:bCs/>
        </w:rPr>
        <w:softHyphen/>
      </w:r>
      <w:r w:rsidR="0016408A">
        <w:rPr>
          <w:b/>
          <w:bCs/>
          <w:rtl/>
        </w:rPr>
        <w:t xml:space="preserve">ی </w:t>
      </w:r>
      <w:r w:rsidR="0016408A">
        <w:rPr>
          <w:rFonts w:hint="cs"/>
          <w:b/>
          <w:bCs/>
          <w:rtl/>
        </w:rPr>
        <w:t xml:space="preserve">نوشتن </w:t>
      </w:r>
      <w:r w:rsidR="0016408A">
        <w:rPr>
          <w:b/>
          <w:bCs/>
          <w:rtl/>
        </w:rPr>
        <w:t>فهرست</w:t>
      </w:r>
      <w:r w:rsidR="0016408A">
        <w:rPr>
          <w:b/>
          <w:bCs/>
          <w:rtl/>
        </w:rPr>
        <w:softHyphen/>
      </w:r>
      <w:r w:rsidR="008015F5" w:rsidRPr="008015F5">
        <w:rPr>
          <w:b/>
          <w:bCs/>
          <w:rtl/>
        </w:rPr>
        <w:t xml:space="preserve"> </w:t>
      </w:r>
      <w:r w:rsidR="0016408A">
        <w:rPr>
          <w:rFonts w:hint="cs"/>
          <w:b/>
          <w:bCs/>
          <w:rtl/>
        </w:rPr>
        <w:t>مطالب</w:t>
      </w:r>
    </w:p>
    <w:p w14:paraId="1873B5FE" w14:textId="77777777" w:rsidR="008015F5" w:rsidRDefault="0016408A" w:rsidP="008015F5">
      <w:pPr>
        <w:jc w:val="both"/>
        <w:rPr>
          <w:rtl/>
        </w:rPr>
      </w:pPr>
      <w:r>
        <w:rPr>
          <w:rtl/>
        </w:rPr>
        <w:t>از سر</w:t>
      </w:r>
      <w:r w:rsidR="00CF7A5F">
        <w:rPr>
          <w:rtl/>
        </w:rPr>
        <w:t>برگ</w:t>
      </w:r>
      <w:r w:rsidR="00CF7A5F">
        <w:softHyphen/>
      </w:r>
      <w:r w:rsidR="008015F5" w:rsidRPr="00C0653E">
        <w:rPr>
          <w:rtl/>
        </w:rPr>
        <w:t>های</w:t>
      </w:r>
      <w:r w:rsidR="00CF7A5F">
        <w:rPr>
          <w:rtl/>
        </w:rPr>
        <w:t xml:space="preserve"> موجود در صفحه</w:t>
      </w:r>
      <w:r w:rsidR="00CF7A5F">
        <w:softHyphen/>
      </w:r>
      <w:r w:rsidR="008015F5" w:rsidRPr="00C0653E">
        <w:rPr>
          <w:rtl/>
        </w:rPr>
        <w:t>ی</w:t>
      </w:r>
      <w:r w:rsidR="00CF7A5F">
        <w:rPr>
          <w:rtl/>
        </w:rPr>
        <w:t xml:space="preserve"> ورد خود وارد سر</w:t>
      </w:r>
      <w:r w:rsidR="008015F5" w:rsidRPr="00C0653E">
        <w:rPr>
          <w:rtl/>
        </w:rPr>
        <w:t xml:space="preserve">برگ </w:t>
      </w:r>
      <w:r w:rsidR="008015F5" w:rsidRPr="00C0653E">
        <w:t>References</w:t>
      </w:r>
      <w:r w:rsidR="008015F5" w:rsidRPr="00C0653E">
        <w:rPr>
          <w:rtl/>
        </w:rPr>
        <w:t xml:space="preserve"> شوید و بر روی گزینه</w:t>
      </w:r>
      <w:r w:rsidR="00CF7A5F">
        <w:softHyphen/>
      </w:r>
      <w:r w:rsidR="008015F5" w:rsidRPr="00C0653E">
        <w:rPr>
          <w:rtl/>
        </w:rPr>
        <w:t xml:space="preserve">ی </w:t>
      </w:r>
      <w:r w:rsidR="008015F5" w:rsidRPr="00C0653E">
        <w:t>Table of Contents</w:t>
      </w:r>
      <w:r w:rsidR="008015F5" w:rsidRPr="00C0653E">
        <w:rPr>
          <w:rtl/>
        </w:rPr>
        <w:t xml:space="preserve"> کلیک کنید.</w:t>
      </w:r>
    </w:p>
    <w:p w14:paraId="2A199828" w14:textId="3510581A" w:rsidR="008015F5" w:rsidRPr="008015F5" w:rsidRDefault="0018466F" w:rsidP="001A28F4">
      <w:pPr>
        <w:jc w:val="both"/>
        <w:rPr>
          <w:rtl/>
        </w:rPr>
      </w:pPr>
      <w:r>
        <w:rPr>
          <w:noProof/>
          <w:rtl/>
          <w:lang w:val="fa-IR"/>
        </w:rPr>
        <w:lastRenderedPageBreak/>
        <w:drawing>
          <wp:anchor distT="0" distB="0" distL="114300" distR="114300" simplePos="0" relativeHeight="251657728" behindDoc="0" locked="0" layoutInCell="1" allowOverlap="1" wp14:anchorId="74226B19" wp14:editId="3FA8429D">
            <wp:simplePos x="0" y="0"/>
            <wp:positionH relativeFrom="margin">
              <wp:align>center</wp:align>
            </wp:positionH>
            <wp:positionV relativeFrom="margin">
              <wp:align>top</wp:align>
            </wp:positionV>
            <wp:extent cx="5401310" cy="2475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1310" cy="2475865"/>
                    </a:xfrm>
                    <a:prstGeom prst="rect">
                      <a:avLst/>
                    </a:prstGeom>
                    <a:noFill/>
                  </pic:spPr>
                </pic:pic>
              </a:graphicData>
            </a:graphic>
            <wp14:sizeRelH relativeFrom="page">
              <wp14:pctWidth>0</wp14:pctWidth>
            </wp14:sizeRelH>
            <wp14:sizeRelV relativeFrom="insideMargin">
              <wp14:pctHeight>0</wp14:pctHeight>
            </wp14:sizeRelV>
          </wp:anchor>
        </w:drawing>
      </w:r>
      <w:r w:rsidR="008015F5" w:rsidRPr="008015F5">
        <w:rPr>
          <w:rtl/>
        </w:rPr>
        <w:t xml:space="preserve">با کلیک بر روی </w:t>
      </w:r>
      <w:r w:rsidR="008015F5" w:rsidRPr="008015F5">
        <w:t>Table of Contents</w:t>
      </w:r>
      <w:r w:rsidR="009F623A">
        <w:rPr>
          <w:rtl/>
        </w:rPr>
        <w:t xml:space="preserve"> نمونه حالت</w:t>
      </w:r>
      <w:r w:rsidR="009F623A">
        <w:softHyphen/>
      </w:r>
      <w:r w:rsidR="008015F5" w:rsidRPr="008015F5">
        <w:rPr>
          <w:rtl/>
        </w:rPr>
        <w:t>های پیش</w:t>
      </w:r>
      <w:r w:rsidR="009F623A">
        <w:rPr>
          <w:rtl/>
        </w:rPr>
        <w:t xml:space="preserve"> فرض فهرست</w:t>
      </w:r>
      <w:r w:rsidR="009F623A">
        <w:softHyphen/>
      </w:r>
      <w:r w:rsidR="008015F5" w:rsidRPr="008015F5">
        <w:rPr>
          <w:rtl/>
        </w:rPr>
        <w:t>بندی در ورد به صورت الگو برایتان به نمایش در می</w:t>
      </w:r>
      <w:r w:rsidR="009F623A">
        <w:softHyphen/>
      </w:r>
      <w:r w:rsidR="008015F5" w:rsidRPr="008015F5">
        <w:rPr>
          <w:rtl/>
        </w:rPr>
        <w:t>آید. که با انتخاب هر کدام از آنها فهرست شما به همان شکل به فایل</w:t>
      </w:r>
      <w:r w:rsidR="00CF7A5F">
        <w:rPr>
          <w:rtl/>
        </w:rPr>
        <w:t xml:space="preserve"> ورد</w:t>
      </w:r>
      <w:r w:rsidR="008015F5" w:rsidRPr="008015F5">
        <w:rPr>
          <w:rtl/>
        </w:rPr>
        <w:t>تان اضافه می</w:t>
      </w:r>
      <w:r w:rsidR="009F623A">
        <w:softHyphen/>
      </w:r>
      <w:r w:rsidR="008015F5" w:rsidRPr="008015F5">
        <w:rPr>
          <w:rtl/>
        </w:rPr>
        <w:t>شود.</w:t>
      </w:r>
    </w:p>
    <w:p w14:paraId="32EF09ED" w14:textId="71A2F679" w:rsidR="008015F5" w:rsidRDefault="0018466F" w:rsidP="00F11F3D">
      <w:pPr>
        <w:jc w:val="center"/>
        <w:rPr>
          <w:b/>
          <w:bCs/>
          <w:rtl/>
        </w:rPr>
      </w:pPr>
      <w:r>
        <w:rPr>
          <w:b/>
          <w:bCs/>
          <w:noProof/>
        </w:rPr>
        <w:drawing>
          <wp:inline distT="0" distB="0" distL="0" distR="0" wp14:anchorId="6773810F" wp14:editId="60B09723">
            <wp:extent cx="3512820" cy="4335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t="-241" r="652" b="7748"/>
                    <a:stretch>
                      <a:fillRect/>
                    </a:stretch>
                  </pic:blipFill>
                  <pic:spPr bwMode="auto">
                    <a:xfrm>
                      <a:off x="0" y="0"/>
                      <a:ext cx="3512820" cy="4335780"/>
                    </a:xfrm>
                    <a:prstGeom prst="rect">
                      <a:avLst/>
                    </a:prstGeom>
                    <a:noFill/>
                    <a:ln>
                      <a:noFill/>
                    </a:ln>
                  </pic:spPr>
                </pic:pic>
              </a:graphicData>
            </a:graphic>
          </wp:inline>
        </w:drawing>
      </w:r>
    </w:p>
    <w:p w14:paraId="175CA94F" w14:textId="77777777" w:rsidR="008015F5" w:rsidRPr="008015F5" w:rsidRDefault="008015F5" w:rsidP="008015F5">
      <w:pPr>
        <w:jc w:val="both"/>
        <w:rPr>
          <w:rtl/>
        </w:rPr>
      </w:pPr>
      <w:r w:rsidRPr="008015F5">
        <w:rPr>
          <w:rtl/>
        </w:rPr>
        <w:lastRenderedPageBreak/>
        <w:t xml:space="preserve">باید توجه داشت که فهرست ایجاد شده برای زبان فارسی مناسب نیست، کافی است تا کل فهرست را انتخاب کرده و سپس در تب </w:t>
      </w:r>
      <w:r w:rsidRPr="008015F5">
        <w:t>Home</w:t>
      </w:r>
      <w:r w:rsidRPr="008015F5">
        <w:rPr>
          <w:rtl/>
        </w:rPr>
        <w:t xml:space="preserve"> بر روی گزینه</w:t>
      </w:r>
      <w:r w:rsidR="009F623A">
        <w:softHyphen/>
      </w:r>
      <w:r w:rsidRPr="008015F5">
        <w:rPr>
          <w:rtl/>
        </w:rPr>
        <w:t xml:space="preserve">ی  </w:t>
      </w:r>
      <w:r w:rsidRPr="008015F5">
        <w:t>Right-to-Left</w:t>
      </w:r>
      <w:r w:rsidRPr="008015F5">
        <w:rPr>
          <w:rtl/>
        </w:rPr>
        <w:t xml:space="preserve"> کلیک کنید تا فهرست از راست به چپ قرار گیرد.</w:t>
      </w:r>
    </w:p>
    <w:p w14:paraId="58D7F7DE" w14:textId="4068A013" w:rsidR="008015F5" w:rsidRDefault="0018466F" w:rsidP="008015F5">
      <w:pPr>
        <w:jc w:val="center"/>
        <w:rPr>
          <w:b/>
          <w:bCs/>
          <w:rtl/>
        </w:rPr>
      </w:pPr>
      <w:r>
        <w:rPr>
          <w:b/>
          <w:bCs/>
          <w:noProof/>
        </w:rPr>
        <w:drawing>
          <wp:inline distT="0" distB="0" distL="0" distR="0" wp14:anchorId="552B1AB4" wp14:editId="45CF6529">
            <wp:extent cx="5532120" cy="2537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32120" cy="2537460"/>
                    </a:xfrm>
                    <a:prstGeom prst="rect">
                      <a:avLst/>
                    </a:prstGeom>
                    <a:noFill/>
                    <a:ln>
                      <a:noFill/>
                    </a:ln>
                  </pic:spPr>
                </pic:pic>
              </a:graphicData>
            </a:graphic>
          </wp:inline>
        </w:drawing>
      </w:r>
    </w:p>
    <w:p w14:paraId="704CD404" w14:textId="77777777" w:rsidR="008015F5" w:rsidRDefault="00F11F3D" w:rsidP="00F11F3D">
      <w:pPr>
        <w:jc w:val="both"/>
        <w:rPr>
          <w:rtl/>
        </w:rPr>
      </w:pPr>
      <w:r w:rsidRPr="00F11F3D">
        <w:rPr>
          <w:rtl/>
        </w:rPr>
        <w:t>حالا به ویرایش فهرست می</w:t>
      </w:r>
      <w:r w:rsidR="009F623A">
        <w:softHyphen/>
      </w:r>
      <w:r w:rsidRPr="00F11F3D">
        <w:rPr>
          <w:rtl/>
        </w:rPr>
        <w:t>رسیم، می</w:t>
      </w:r>
      <w:r w:rsidR="009F623A">
        <w:softHyphen/>
      </w:r>
      <w:r w:rsidRPr="00F11F3D">
        <w:rPr>
          <w:rtl/>
        </w:rPr>
        <w:t xml:space="preserve">توانیم عبارت </w:t>
      </w:r>
      <w:r w:rsidRPr="00F11F3D">
        <w:t>Contents</w:t>
      </w:r>
      <w:r w:rsidRPr="00F11F3D">
        <w:rPr>
          <w:rtl/>
        </w:rPr>
        <w:t xml:space="preserve"> را پاک کرده و به جای آن عبارت “فهرست” را قرار دهیم و با استفاده از قسمت </w:t>
      </w:r>
      <w:r w:rsidRPr="00F11F3D">
        <w:t>Font</w:t>
      </w:r>
      <w:r w:rsidR="009F623A">
        <w:rPr>
          <w:rtl/>
        </w:rPr>
        <w:t xml:space="preserve"> نوع فونت و اندازه</w:t>
      </w:r>
      <w:r w:rsidR="009F623A">
        <w:softHyphen/>
      </w:r>
      <w:r w:rsidRPr="00F11F3D">
        <w:rPr>
          <w:rtl/>
        </w:rPr>
        <w:t>ی فونت متن فهرست و عناوین را به دلخواه تنظیم کنیم.</w:t>
      </w:r>
    </w:p>
    <w:p w14:paraId="4E6E8B86" w14:textId="77777777" w:rsidR="001234E1" w:rsidRPr="00F11F3D" w:rsidRDefault="001234E1" w:rsidP="00F11F3D">
      <w:pPr>
        <w:jc w:val="both"/>
        <w:rPr>
          <w:rtl/>
        </w:rPr>
      </w:pPr>
    </w:p>
    <w:p w14:paraId="01EB6714" w14:textId="77777777" w:rsidR="008015F5" w:rsidRDefault="008015F5" w:rsidP="00C0653E">
      <w:pPr>
        <w:jc w:val="both"/>
        <w:rPr>
          <w:b/>
          <w:bCs/>
          <w:rtl/>
        </w:rPr>
      </w:pPr>
    </w:p>
    <w:p w14:paraId="3EDE241C" w14:textId="77777777" w:rsidR="008015F5" w:rsidRDefault="008015F5" w:rsidP="008015F5">
      <w:pPr>
        <w:jc w:val="center"/>
        <w:rPr>
          <w:b/>
          <w:bCs/>
          <w:rtl/>
        </w:rPr>
      </w:pPr>
    </w:p>
    <w:p w14:paraId="6B1C28B4" w14:textId="77777777" w:rsidR="008015F5" w:rsidRPr="008015F5" w:rsidRDefault="008015F5" w:rsidP="008015F5">
      <w:pPr>
        <w:jc w:val="center"/>
        <w:rPr>
          <w:b/>
          <w:bCs/>
          <w:rtl/>
        </w:rPr>
        <w:sectPr w:rsidR="008015F5" w:rsidRPr="008015F5" w:rsidSect="003F7272">
          <w:headerReference w:type="default" r:id="rId50"/>
          <w:pgSz w:w="11906" w:h="16838" w:code="9"/>
          <w:pgMar w:top="1729" w:right="1729" w:bottom="1729" w:left="1440" w:header="720" w:footer="720" w:gutter="0"/>
          <w:pgNumType w:start="1"/>
          <w:cols w:space="720"/>
          <w:bidi/>
          <w:rtlGutter/>
          <w:docGrid w:linePitch="360"/>
        </w:sectPr>
      </w:pPr>
    </w:p>
    <w:p w14:paraId="32526CC4" w14:textId="77777777" w:rsidR="008B602D" w:rsidRPr="008B602D" w:rsidRDefault="00592EBE" w:rsidP="008B602D">
      <w:pPr>
        <w:pStyle w:val="Heading1"/>
        <w:rPr>
          <w:sz w:val="30"/>
          <w:szCs w:val="32"/>
          <w:lang w:bidi="ar-SA"/>
        </w:rPr>
      </w:pPr>
      <w:bookmarkStart w:id="5" w:name="_Toc28770796"/>
      <w:r w:rsidRPr="002C1004">
        <w:rPr>
          <w:rtl/>
          <w:lang w:bidi="ar-SA"/>
        </w:rPr>
        <w:lastRenderedPageBreak/>
        <w:t>فصل</w:t>
      </w:r>
      <w:r w:rsidRPr="00981F76">
        <w:rPr>
          <w:rtl/>
          <w:lang w:bidi="ar-SA"/>
        </w:rPr>
        <w:t xml:space="preserve"> دوم</w:t>
      </w:r>
      <w:r w:rsidRPr="00981F76">
        <w:rPr>
          <w:rtl/>
          <w:lang w:bidi="ar-SA"/>
        </w:rPr>
        <w:br/>
      </w:r>
      <w:r w:rsidR="001E7A4C" w:rsidRPr="00981F76">
        <w:rPr>
          <w:rtl/>
          <w:lang w:bidi="ar-SA"/>
        </w:rPr>
        <w:t>مشخصات</w:t>
      </w:r>
      <w:r w:rsidR="00531588" w:rsidRPr="00981F76">
        <w:rPr>
          <w:rtl/>
          <w:lang w:bidi="ar-SA"/>
        </w:rPr>
        <w:t xml:space="preserve"> </w:t>
      </w:r>
      <w:r w:rsidR="00CA4A5F" w:rsidRPr="00981F76">
        <w:rPr>
          <w:rtl/>
          <w:lang w:bidi="ar-SA"/>
        </w:rPr>
        <w:t xml:space="preserve">یک </w:t>
      </w:r>
      <w:r w:rsidR="00411F3F" w:rsidRPr="00981F76">
        <w:rPr>
          <w:rtl/>
          <w:lang w:bidi="ar-SA"/>
        </w:rPr>
        <w:t>پایان نامه و</w:t>
      </w:r>
      <w:r w:rsidR="001E7A4C" w:rsidRPr="00981F76">
        <w:rPr>
          <w:rtl/>
          <w:lang w:bidi="ar-SA"/>
        </w:rPr>
        <w:t xml:space="preserve"> </w:t>
      </w:r>
      <w:r w:rsidR="00531588" w:rsidRPr="00981F76">
        <w:rPr>
          <w:rtl/>
          <w:lang w:bidi="ar-SA"/>
        </w:rPr>
        <w:t>گزارش علمی</w:t>
      </w:r>
      <w:bookmarkEnd w:id="5"/>
    </w:p>
    <w:p w14:paraId="1F2359EC" w14:textId="77777777" w:rsidR="004D331A" w:rsidRPr="00D70848" w:rsidRDefault="00592EBE" w:rsidP="00A0534A">
      <w:pPr>
        <w:pStyle w:val="Heading1"/>
        <w:ind w:left="0"/>
        <w:rPr>
          <w:sz w:val="30"/>
          <w:szCs w:val="32"/>
          <w:rtl/>
          <w:lang w:bidi="ar-SA"/>
        </w:rPr>
      </w:pPr>
      <w:r w:rsidRPr="00D70848">
        <w:rPr>
          <w:sz w:val="30"/>
          <w:szCs w:val="32"/>
          <w:rtl/>
          <w:lang w:bidi="ar-SA"/>
        </w:rPr>
        <w:br w:type="page"/>
      </w:r>
      <w:bookmarkStart w:id="6" w:name="_Toc28770797"/>
      <w:r w:rsidR="001555E1" w:rsidRPr="008B602D">
        <w:rPr>
          <w:rtl/>
          <w:lang w:bidi="ar-SA"/>
        </w:rPr>
        <w:lastRenderedPageBreak/>
        <w:t>مشخصات</w:t>
      </w:r>
      <w:r w:rsidR="001555E1" w:rsidRPr="001555E1">
        <w:rPr>
          <w:rtl/>
          <w:lang w:bidi="ar-SA"/>
        </w:rPr>
        <w:t xml:space="preserve"> یک پایان نامه و گزارش علمی</w:t>
      </w:r>
      <w:bookmarkEnd w:id="6"/>
    </w:p>
    <w:p w14:paraId="2A3D677C" w14:textId="77777777" w:rsidR="00411F3F" w:rsidRDefault="001E7A4C" w:rsidP="001851FC">
      <w:pPr>
        <w:rPr>
          <w:rtl/>
        </w:rPr>
      </w:pPr>
      <w:bookmarkStart w:id="7" w:name="_Toc166932633"/>
      <w:r>
        <w:rPr>
          <w:rtl/>
        </w:rPr>
        <w:t>اگرچه براي همه انواع نوشته‌ها، مشخصات و ويژگي‌هاي واحد و معيني نمي‌توان ذكر كرد، با اين حال در یک</w:t>
      </w:r>
      <w:r w:rsidR="00411F3F">
        <w:rPr>
          <w:rtl/>
        </w:rPr>
        <w:t xml:space="preserve"> پایان نامه یا</w:t>
      </w:r>
      <w:r>
        <w:rPr>
          <w:rtl/>
        </w:rPr>
        <w:t xml:space="preserve"> گزارش</w:t>
      </w:r>
      <w:r w:rsidR="00411F3F">
        <w:rPr>
          <w:rtl/>
        </w:rPr>
        <w:t xml:space="preserve"> علمی باید نکات و موارد کلی</w:t>
      </w:r>
      <w:r>
        <w:rPr>
          <w:rtl/>
        </w:rPr>
        <w:t xml:space="preserve"> که در این فصل ذکر می‌شود، </w:t>
      </w:r>
      <w:r w:rsidR="00411F3F">
        <w:rPr>
          <w:rtl/>
        </w:rPr>
        <w:t xml:space="preserve">بطور کامل </w:t>
      </w:r>
      <w:r>
        <w:rPr>
          <w:rtl/>
        </w:rPr>
        <w:t>رعایت شده باشد.</w:t>
      </w:r>
      <w:r w:rsidR="00411F3F" w:rsidRPr="00411F3F">
        <w:rPr>
          <w:rtl/>
        </w:rPr>
        <w:t xml:space="preserve"> </w:t>
      </w:r>
    </w:p>
    <w:p w14:paraId="10B7D518" w14:textId="77777777" w:rsidR="001E7A4C" w:rsidRDefault="000D7CDD" w:rsidP="004A561D">
      <w:pPr>
        <w:rPr>
          <w:rtl/>
        </w:rPr>
      </w:pPr>
      <w:r>
        <w:rPr>
          <w:rtl/>
        </w:rPr>
        <w:t xml:space="preserve">     </w:t>
      </w:r>
      <w:r w:rsidR="00411F3F">
        <w:rPr>
          <w:rtl/>
        </w:rPr>
        <w:t>دقت كنيد كه پس از عنوان فصل بايد حداقل توضیحی کوتاه در مورد موضوع نوشته شود و نمي‌توان مستقيماً بعد از آن عنوان بخش را نوشت و همين طور پس از عناوين بخش‌ها و زيربخش‌ها.(مانند دستورالعمل حاضر)</w:t>
      </w:r>
    </w:p>
    <w:p w14:paraId="7776B369" w14:textId="77777777" w:rsidR="00E51FBD" w:rsidRPr="00A0534A" w:rsidRDefault="0061464E" w:rsidP="00D4652F">
      <w:pPr>
        <w:pStyle w:val="Heading2"/>
        <w:rPr>
          <w:rtl/>
        </w:rPr>
      </w:pPr>
      <w:bookmarkStart w:id="8" w:name="_Toc28770798"/>
      <w:bookmarkStart w:id="9" w:name="OLE_LINK3"/>
      <w:bookmarkStart w:id="10" w:name="OLE_LINK4"/>
      <w:bookmarkStart w:id="11" w:name="OLE_LINK5"/>
      <w:bookmarkStart w:id="12" w:name="OLE_LINK6"/>
      <w:bookmarkEnd w:id="7"/>
      <w:r w:rsidRPr="00A0534A">
        <w:rPr>
          <w:rtl/>
        </w:rPr>
        <w:t>برخورداری از غنای علمی</w:t>
      </w:r>
      <w:bookmarkEnd w:id="8"/>
      <w:r w:rsidRPr="00A0534A">
        <w:rPr>
          <w:rtl/>
        </w:rPr>
        <w:t xml:space="preserve"> </w:t>
      </w:r>
    </w:p>
    <w:p w14:paraId="1FCDBE1B" w14:textId="77777777" w:rsidR="00DD3C06" w:rsidRDefault="00E51FBD" w:rsidP="008A1485">
      <w:pPr>
        <w:rPr>
          <w:rtl/>
        </w:rPr>
      </w:pPr>
      <w:r>
        <w:rPr>
          <w:rtl/>
        </w:rPr>
        <w:t xml:space="preserve">يك </w:t>
      </w:r>
      <w:r w:rsidR="008A1485">
        <w:rPr>
          <w:rtl/>
        </w:rPr>
        <w:t>پایان نامه</w:t>
      </w:r>
      <w:r>
        <w:rPr>
          <w:rtl/>
        </w:rPr>
        <w:t xml:space="preserve"> باي</w:t>
      </w:r>
      <w:r w:rsidR="00B06748">
        <w:rPr>
          <w:rtl/>
        </w:rPr>
        <w:t>د</w:t>
      </w:r>
      <w:r>
        <w:rPr>
          <w:rtl/>
        </w:rPr>
        <w:t xml:space="preserve"> </w:t>
      </w:r>
      <w:r w:rsidR="00E13757">
        <w:rPr>
          <w:rtl/>
        </w:rPr>
        <w:t>پیش</w:t>
      </w:r>
      <w:r w:rsidR="00C32489">
        <w:rPr>
          <w:rtl/>
        </w:rPr>
        <w:t xml:space="preserve"> از هر چيز </w:t>
      </w:r>
      <w:r>
        <w:rPr>
          <w:rtl/>
        </w:rPr>
        <w:t>به</w:t>
      </w:r>
      <w:r w:rsidR="00B06748">
        <w:rPr>
          <w:rtl/>
        </w:rPr>
        <w:t>‌</w:t>
      </w:r>
      <w:r>
        <w:rPr>
          <w:rtl/>
        </w:rPr>
        <w:t xml:space="preserve">لحاظ علمي از غناي لازم برخوردار باشد. </w:t>
      </w:r>
      <w:r w:rsidR="00C32489">
        <w:rPr>
          <w:rtl/>
        </w:rPr>
        <w:t>يعني</w:t>
      </w:r>
      <w:r>
        <w:rPr>
          <w:rtl/>
        </w:rPr>
        <w:t xml:space="preserve"> </w:t>
      </w:r>
      <w:r w:rsidR="002D317C">
        <w:rPr>
          <w:rtl/>
        </w:rPr>
        <w:t xml:space="preserve">هدف و </w:t>
      </w:r>
      <w:r>
        <w:rPr>
          <w:rtl/>
        </w:rPr>
        <w:t xml:space="preserve">پيام روشني داشته باشد و </w:t>
      </w:r>
      <w:r w:rsidR="00DD3C06">
        <w:rPr>
          <w:rtl/>
        </w:rPr>
        <w:t xml:space="preserve">از </w:t>
      </w:r>
      <w:r>
        <w:rPr>
          <w:rtl/>
        </w:rPr>
        <w:t>پيش</w:t>
      </w:r>
      <w:r w:rsidR="00DD3C06">
        <w:rPr>
          <w:rtl/>
        </w:rPr>
        <w:t>‌</w:t>
      </w:r>
      <w:r>
        <w:rPr>
          <w:rtl/>
        </w:rPr>
        <w:t>ز</w:t>
      </w:r>
      <w:r w:rsidR="002223D5">
        <w:rPr>
          <w:rtl/>
        </w:rPr>
        <w:t xml:space="preserve">مينه علمي، </w:t>
      </w:r>
      <w:r w:rsidR="00C32489">
        <w:rPr>
          <w:rtl/>
        </w:rPr>
        <w:t>بيان دلايل</w:t>
      </w:r>
      <w:r w:rsidR="002D317C">
        <w:rPr>
          <w:rtl/>
        </w:rPr>
        <w:t xml:space="preserve"> علمی، ارجاعات مورد نیاز و</w:t>
      </w:r>
      <w:r w:rsidR="005B0CD2">
        <w:rPr>
          <w:rtl/>
        </w:rPr>
        <w:t xml:space="preserve"> نتيجه‌</w:t>
      </w:r>
      <w:r>
        <w:rPr>
          <w:rtl/>
        </w:rPr>
        <w:t xml:space="preserve">گيري شفاف بهره ببرد. </w:t>
      </w:r>
    </w:p>
    <w:p w14:paraId="3302C822" w14:textId="77777777" w:rsidR="00571E5F" w:rsidRPr="00311502" w:rsidRDefault="00571E5F" w:rsidP="00D4652F">
      <w:pPr>
        <w:pStyle w:val="Heading2"/>
        <w:rPr>
          <w:rtl/>
        </w:rPr>
      </w:pPr>
      <w:bookmarkStart w:id="13" w:name="_Toc28770799"/>
      <w:bookmarkEnd w:id="9"/>
      <w:bookmarkEnd w:id="10"/>
      <w:r w:rsidRPr="00311502">
        <w:rPr>
          <w:rtl/>
        </w:rPr>
        <w:t>ارجاع به‌موقع و صحیح به منابع دیگر</w:t>
      </w:r>
      <w:bookmarkEnd w:id="13"/>
    </w:p>
    <w:p w14:paraId="0CC48E48" w14:textId="77777777" w:rsidR="002D317C" w:rsidRDefault="00571E5F" w:rsidP="00BD7CB9">
      <w:pPr>
        <w:rPr>
          <w:rtl/>
        </w:rPr>
      </w:pPr>
      <w:r>
        <w:rPr>
          <w:rtl/>
        </w:rPr>
        <w:t xml:space="preserve">هر </w:t>
      </w:r>
      <w:r w:rsidR="00B81BAE">
        <w:rPr>
          <w:rtl/>
        </w:rPr>
        <w:t>جمله‌ای که در یک</w:t>
      </w:r>
      <w:r w:rsidR="00BD7CB9">
        <w:rPr>
          <w:rtl/>
        </w:rPr>
        <w:t xml:space="preserve"> پایان نامه </w:t>
      </w:r>
      <w:r w:rsidR="00B81BAE">
        <w:rPr>
          <w:rtl/>
        </w:rPr>
        <w:t xml:space="preserve">نوشته می‌شود یا یک جمله کاملاً بدیهی است یا باید دلیل آن بیان شود و یا اینکه باید به منبعی که آن موضوع را نقل یا اثبات کرده، ارجاع داده شود. </w:t>
      </w:r>
      <w:r w:rsidR="002D317C">
        <w:rPr>
          <w:rtl/>
        </w:rPr>
        <w:t xml:space="preserve">اگر مطلب يا گفتاري از </w:t>
      </w:r>
      <w:r w:rsidR="00936B52">
        <w:rPr>
          <w:rtl/>
        </w:rPr>
        <w:t>منبعی</w:t>
      </w:r>
      <w:r w:rsidR="002D317C">
        <w:rPr>
          <w:rtl/>
        </w:rPr>
        <w:t xml:space="preserve"> عيناً در گزارش نقل مي‌شود، بايد آن مطلب داخل گيومه قرار گيرد و با ذكر ماخذ و شماره صفحه، به آن اشاره گردد.</w:t>
      </w:r>
    </w:p>
    <w:p w14:paraId="6B931008" w14:textId="77777777" w:rsidR="00571E5F" w:rsidRPr="00311502" w:rsidRDefault="00571E5F" w:rsidP="00D4652F">
      <w:pPr>
        <w:pStyle w:val="Heading2"/>
        <w:rPr>
          <w:rtl/>
        </w:rPr>
      </w:pPr>
      <w:bookmarkStart w:id="14" w:name="_Toc28770800"/>
      <w:r w:rsidRPr="00311502">
        <w:rPr>
          <w:rtl/>
        </w:rPr>
        <w:t>ساده‌نویسی</w:t>
      </w:r>
      <w:bookmarkEnd w:id="14"/>
      <w:r w:rsidRPr="00311502">
        <w:rPr>
          <w:rtl/>
        </w:rPr>
        <w:t xml:space="preserve"> </w:t>
      </w:r>
    </w:p>
    <w:p w14:paraId="03DB05BC" w14:textId="77777777" w:rsidR="000E2435" w:rsidRDefault="00571E5F" w:rsidP="0018138A">
      <w:pPr>
        <w:rPr>
          <w:rtl/>
        </w:rPr>
      </w:pPr>
      <w:r>
        <w:rPr>
          <w:rtl/>
        </w:rPr>
        <w:t>سادگی</w:t>
      </w:r>
      <w:r w:rsidR="001C224A">
        <w:rPr>
          <w:rtl/>
        </w:rPr>
        <w:t xml:space="preserve"> از ضروريات </w:t>
      </w:r>
      <w:r w:rsidR="00C32489">
        <w:rPr>
          <w:rtl/>
        </w:rPr>
        <w:t xml:space="preserve">يك </w:t>
      </w:r>
      <w:r w:rsidR="001C224A">
        <w:rPr>
          <w:rtl/>
        </w:rPr>
        <w:t xml:space="preserve">نوشته است. نويسنده بايد ساده، روان و در عين حال شيوا و رسا بنويسد </w:t>
      </w:r>
      <w:r w:rsidR="00B67947">
        <w:rPr>
          <w:rtl/>
        </w:rPr>
        <w:t>و عبارات مبهم،</w:t>
      </w:r>
      <w:r w:rsidR="0018138A">
        <w:rPr>
          <w:rtl/>
        </w:rPr>
        <w:t xml:space="preserve"> جملات پيچيده و كلمات نامأ</w:t>
      </w:r>
      <w:r w:rsidR="001C224A">
        <w:rPr>
          <w:rtl/>
        </w:rPr>
        <w:t xml:space="preserve">نوس در نوشته خود </w:t>
      </w:r>
      <w:r w:rsidR="0040290A">
        <w:rPr>
          <w:rtl/>
        </w:rPr>
        <w:t>ب</w:t>
      </w:r>
      <w:r w:rsidR="00F828F9">
        <w:rPr>
          <w:rtl/>
        </w:rPr>
        <w:t>ه‌</w:t>
      </w:r>
      <w:r w:rsidR="0040290A">
        <w:rPr>
          <w:rtl/>
        </w:rPr>
        <w:t>كار</w:t>
      </w:r>
      <w:r w:rsidR="001C224A">
        <w:rPr>
          <w:rtl/>
        </w:rPr>
        <w:t xml:space="preserve"> </w:t>
      </w:r>
      <w:r w:rsidR="00B67947">
        <w:rPr>
          <w:rtl/>
        </w:rPr>
        <w:t>نبرد. اگر چه افراط در اين امر نيز، به شيوايي نوشته صدمه مي</w:t>
      </w:r>
      <w:r w:rsidR="00264144">
        <w:rPr>
          <w:rtl/>
        </w:rPr>
        <w:t>‌</w:t>
      </w:r>
      <w:r w:rsidR="00C32489">
        <w:rPr>
          <w:rtl/>
        </w:rPr>
        <w:t>زن</w:t>
      </w:r>
      <w:r w:rsidR="00B67947">
        <w:rPr>
          <w:rtl/>
        </w:rPr>
        <w:t>د.</w:t>
      </w:r>
      <w:r w:rsidR="00F303FB">
        <w:rPr>
          <w:rtl/>
        </w:rPr>
        <w:t xml:space="preserve"> </w:t>
      </w:r>
      <w:r w:rsidR="000E2435">
        <w:rPr>
          <w:rtl/>
        </w:rPr>
        <w:t xml:space="preserve">به‌كارگیری لغات و اصطلاحات دشوار و دور از ذهن و عبارات و جملات نامنظم و مبهم موجب ايجاد اشكال در فهم خواننده خواهد شد‌. </w:t>
      </w:r>
    </w:p>
    <w:p w14:paraId="0477B679" w14:textId="77777777" w:rsidR="000E2435" w:rsidRDefault="000E2435" w:rsidP="000E2435">
      <w:pPr>
        <w:rPr>
          <w:rtl/>
        </w:rPr>
      </w:pPr>
      <w:r>
        <w:rPr>
          <w:rtl/>
        </w:rPr>
        <w:lastRenderedPageBreak/>
        <w:t xml:space="preserve">      براي ساده‌نويسي بايد در حد امكان از به‌كارگيری كلمات «مي‌بايست»، «بايستي»، «گرديد»، «بوده باشد» و مانند آنها كه تكلف‌آور، غلط مصطلح و يا غيرشيوا هستند، به‌جای «بايد»، «است»، «شد» و مثل آنها، اجتناب شود‌.‌ همين‌طور، «در‌جهت» نمی‌تواند جايگزين خوبی برای كلمه روانی مثل «برای» باشد‌. ‌كلمات و جملات روان و ساده مي‌توانند اغلب مفاهيم را براحتی منتقل كنند‌.‌      </w:t>
      </w:r>
    </w:p>
    <w:p w14:paraId="7F9FE3C5" w14:textId="77777777" w:rsidR="00F303FB" w:rsidRPr="00D05702" w:rsidRDefault="000E2435" w:rsidP="000E2435">
      <w:pPr>
        <w:rPr>
          <w:rtl/>
        </w:rPr>
      </w:pPr>
      <w:r>
        <w:rPr>
          <w:rtl/>
        </w:rPr>
        <w:t xml:space="preserve">     </w:t>
      </w:r>
      <w:r w:rsidR="00C32489">
        <w:rPr>
          <w:rtl/>
        </w:rPr>
        <w:t xml:space="preserve">دقت در </w:t>
      </w:r>
      <w:r w:rsidR="007A5AF2">
        <w:rPr>
          <w:rtl/>
        </w:rPr>
        <w:t xml:space="preserve">تنظیم </w:t>
      </w:r>
      <w:r w:rsidR="00F303FB" w:rsidRPr="00D05702">
        <w:rPr>
          <w:rtl/>
        </w:rPr>
        <w:t>بند</w:t>
      </w:r>
      <w:r w:rsidR="007A5AF2">
        <w:rPr>
          <w:rtl/>
        </w:rPr>
        <w:t>ها</w:t>
      </w:r>
      <w:r w:rsidR="002D317C">
        <w:rPr>
          <w:rtl/>
        </w:rPr>
        <w:t xml:space="preserve"> (پاراگراف‌ها)</w:t>
      </w:r>
      <w:r w:rsidR="00F303FB" w:rsidRPr="00D05702">
        <w:rPr>
          <w:rtl/>
        </w:rPr>
        <w:t xml:space="preserve"> نيز </w:t>
      </w:r>
      <w:r w:rsidR="00EE4342">
        <w:rPr>
          <w:rtl/>
        </w:rPr>
        <w:t>ك</w:t>
      </w:r>
      <w:r w:rsidR="00F303FB" w:rsidRPr="00D05702">
        <w:rPr>
          <w:rtl/>
        </w:rPr>
        <w:t>م</w:t>
      </w:r>
      <w:r w:rsidR="00EE4342">
        <w:rPr>
          <w:rtl/>
        </w:rPr>
        <w:t>ك</w:t>
      </w:r>
      <w:r w:rsidR="00F303FB" w:rsidRPr="00D05702">
        <w:rPr>
          <w:rtl/>
        </w:rPr>
        <w:t xml:space="preserve"> </w:t>
      </w:r>
      <w:r w:rsidR="00264144">
        <w:rPr>
          <w:rtl/>
        </w:rPr>
        <w:t>شاياني</w:t>
      </w:r>
      <w:r w:rsidR="00F303FB" w:rsidRPr="00D05702">
        <w:rPr>
          <w:rtl/>
        </w:rPr>
        <w:t xml:space="preserve"> به روانی و سادگی فهم مطلب مي‌</w:t>
      </w:r>
      <w:r w:rsidR="00EE4342">
        <w:rPr>
          <w:rtl/>
        </w:rPr>
        <w:t>ك</w:t>
      </w:r>
      <w:r w:rsidR="00F303FB" w:rsidRPr="00D05702">
        <w:rPr>
          <w:rtl/>
        </w:rPr>
        <w:t xml:space="preserve">ند‌.‌ </w:t>
      </w:r>
      <w:r w:rsidR="008D042A">
        <w:rPr>
          <w:rtl/>
        </w:rPr>
        <w:t>بندها</w:t>
      </w:r>
      <w:r w:rsidR="00F303FB" w:rsidRPr="00D05702">
        <w:rPr>
          <w:rtl/>
        </w:rPr>
        <w:t>ی طولانی نيز مانند جملات طولانی مي‌توانند خسته‌</w:t>
      </w:r>
      <w:r w:rsidR="00EE4342">
        <w:rPr>
          <w:rtl/>
        </w:rPr>
        <w:t>ك</w:t>
      </w:r>
      <w:r w:rsidR="00F303FB" w:rsidRPr="00D05702">
        <w:rPr>
          <w:rtl/>
        </w:rPr>
        <w:t xml:space="preserve">ننده </w:t>
      </w:r>
      <w:r w:rsidR="00264144">
        <w:rPr>
          <w:rtl/>
        </w:rPr>
        <w:t>باشند و</w:t>
      </w:r>
      <w:r w:rsidR="00F303FB" w:rsidRPr="00D05702">
        <w:rPr>
          <w:rtl/>
        </w:rPr>
        <w:t xml:space="preserve"> خواننده را سردرگم </w:t>
      </w:r>
      <w:r w:rsidR="00EE4342">
        <w:rPr>
          <w:rtl/>
        </w:rPr>
        <w:t>ك</w:t>
      </w:r>
      <w:r w:rsidR="00F303FB" w:rsidRPr="00D05702">
        <w:rPr>
          <w:rtl/>
        </w:rPr>
        <w:t>ن</w:t>
      </w:r>
      <w:r w:rsidR="002D317C">
        <w:rPr>
          <w:rtl/>
        </w:rPr>
        <w:t>ن</w:t>
      </w:r>
      <w:r w:rsidR="00F303FB" w:rsidRPr="00D05702">
        <w:rPr>
          <w:rtl/>
        </w:rPr>
        <w:t>د‌.‌ ي</w:t>
      </w:r>
      <w:r w:rsidR="00EE4342">
        <w:rPr>
          <w:rtl/>
        </w:rPr>
        <w:t>ك</w:t>
      </w:r>
      <w:r w:rsidR="00F303FB" w:rsidRPr="00D05702">
        <w:rPr>
          <w:rtl/>
        </w:rPr>
        <w:t xml:space="preserve"> </w:t>
      </w:r>
      <w:r w:rsidR="007A5AF2">
        <w:rPr>
          <w:rtl/>
        </w:rPr>
        <w:t>بند</w:t>
      </w:r>
      <w:r w:rsidR="00C32489">
        <w:rPr>
          <w:rtl/>
        </w:rPr>
        <w:t xml:space="preserve"> </w:t>
      </w:r>
      <w:r w:rsidR="00B864BD">
        <w:rPr>
          <w:rtl/>
        </w:rPr>
        <w:t>نبايد</w:t>
      </w:r>
      <w:r w:rsidR="00F303FB" w:rsidRPr="00D05702">
        <w:rPr>
          <w:rtl/>
        </w:rPr>
        <w:t xml:space="preserve"> </w:t>
      </w:r>
      <w:r w:rsidR="002D317C">
        <w:rPr>
          <w:rtl/>
        </w:rPr>
        <w:t xml:space="preserve">کمتر از سه یا چهار سطر یا </w:t>
      </w:r>
      <w:r w:rsidR="00F303FB" w:rsidRPr="00D05702">
        <w:rPr>
          <w:rtl/>
        </w:rPr>
        <w:t>بيش</w:t>
      </w:r>
      <w:r w:rsidR="002D317C">
        <w:rPr>
          <w:rtl/>
        </w:rPr>
        <w:t>تر</w:t>
      </w:r>
      <w:r w:rsidR="00F303FB" w:rsidRPr="00D05702">
        <w:rPr>
          <w:rtl/>
        </w:rPr>
        <w:t xml:space="preserve"> از 10 تا 15 سطر </w:t>
      </w:r>
      <w:r w:rsidR="002D317C">
        <w:rPr>
          <w:rtl/>
        </w:rPr>
        <w:t>باشد.</w:t>
      </w:r>
      <w:r w:rsidR="00F303FB" w:rsidRPr="00D05702">
        <w:rPr>
          <w:rtl/>
        </w:rPr>
        <w:t xml:space="preserve">‌ </w:t>
      </w:r>
    </w:p>
    <w:p w14:paraId="33F1F607" w14:textId="77777777" w:rsidR="00571E5F" w:rsidRPr="00D70848" w:rsidRDefault="00571E5F" w:rsidP="00D4652F">
      <w:pPr>
        <w:pStyle w:val="Heading3"/>
        <w:rPr>
          <w:rtl/>
        </w:rPr>
      </w:pPr>
      <w:bookmarkStart w:id="15" w:name="_Toc28770801"/>
      <w:r w:rsidRPr="00D70848">
        <w:rPr>
          <w:rtl/>
        </w:rPr>
        <w:t>وحدت موضوع</w:t>
      </w:r>
      <w:bookmarkEnd w:id="15"/>
    </w:p>
    <w:p w14:paraId="64782EF3" w14:textId="77777777" w:rsidR="00701820" w:rsidRDefault="00571E5F" w:rsidP="00DB4C19">
      <w:pPr>
        <w:rPr>
          <w:rtl/>
        </w:rPr>
      </w:pPr>
      <w:r>
        <w:rPr>
          <w:rtl/>
        </w:rPr>
        <w:t xml:space="preserve">نویسنده </w:t>
      </w:r>
      <w:r w:rsidR="00701820">
        <w:rPr>
          <w:rtl/>
        </w:rPr>
        <w:t xml:space="preserve">بايد در سراسر نوشته از اصل موضوع دور </w:t>
      </w:r>
      <w:r w:rsidR="009F1ED8">
        <w:rPr>
          <w:rtl/>
        </w:rPr>
        <w:t>نيافتد</w:t>
      </w:r>
      <w:r w:rsidR="00701820">
        <w:rPr>
          <w:rtl/>
        </w:rPr>
        <w:t xml:space="preserve"> و تمام بحث</w:t>
      </w:r>
      <w:r w:rsidR="009F1ED8">
        <w:rPr>
          <w:rtl/>
        </w:rPr>
        <w:t>‌</w:t>
      </w:r>
      <w:r w:rsidR="00701820">
        <w:rPr>
          <w:rtl/>
        </w:rPr>
        <w:t>ها، مثال</w:t>
      </w:r>
      <w:r w:rsidR="009F1ED8">
        <w:rPr>
          <w:rtl/>
        </w:rPr>
        <w:t>‌</w:t>
      </w:r>
      <w:r w:rsidR="00701820">
        <w:rPr>
          <w:rtl/>
        </w:rPr>
        <w:t>ها و اجزاي نوشته با هماهنگي كامل</w:t>
      </w:r>
      <w:r w:rsidR="009C76F1">
        <w:rPr>
          <w:rtl/>
        </w:rPr>
        <w:t>،</w:t>
      </w:r>
      <w:r w:rsidR="00701820">
        <w:rPr>
          <w:rtl/>
        </w:rPr>
        <w:t xml:space="preserve"> پيرامون موضوع اصلي </w:t>
      </w:r>
      <w:r w:rsidR="0083704E">
        <w:rPr>
          <w:rtl/>
        </w:rPr>
        <w:t>باشد</w:t>
      </w:r>
      <w:r w:rsidR="00701820">
        <w:rPr>
          <w:rtl/>
        </w:rPr>
        <w:t xml:space="preserve"> و تاثيري واحد در ذهن خواننده القا كند.</w:t>
      </w:r>
      <w:r w:rsidR="00DB4C19">
        <w:rPr>
          <w:rtl/>
        </w:rPr>
        <w:t xml:space="preserve"> </w:t>
      </w:r>
    </w:p>
    <w:p w14:paraId="71AE1A42" w14:textId="77777777" w:rsidR="0030133F" w:rsidRPr="00D70848" w:rsidRDefault="0030133F" w:rsidP="00D4652F">
      <w:pPr>
        <w:pStyle w:val="Heading3"/>
        <w:rPr>
          <w:rtl/>
        </w:rPr>
      </w:pPr>
      <w:bookmarkStart w:id="16" w:name="_Toc28770802"/>
      <w:r w:rsidRPr="00D70848">
        <w:rPr>
          <w:rtl/>
        </w:rPr>
        <w:t>اختصار</w:t>
      </w:r>
      <w:bookmarkEnd w:id="16"/>
    </w:p>
    <w:p w14:paraId="3F324B17" w14:textId="77777777" w:rsidR="009C76F1" w:rsidRDefault="00F86227" w:rsidP="00F86227">
      <w:pPr>
        <w:rPr>
          <w:rtl/>
        </w:rPr>
      </w:pPr>
      <w:r>
        <w:rPr>
          <w:rtl/>
        </w:rPr>
        <w:t>پایان نامه یا گزارش علمی</w:t>
      </w:r>
      <w:r w:rsidR="0083704E">
        <w:rPr>
          <w:rtl/>
        </w:rPr>
        <w:t xml:space="preserve"> بايد</w:t>
      </w:r>
      <w:r w:rsidR="0030133F">
        <w:rPr>
          <w:rtl/>
        </w:rPr>
        <w:t xml:space="preserve"> </w:t>
      </w:r>
      <w:r w:rsidR="002D317C">
        <w:rPr>
          <w:rtl/>
        </w:rPr>
        <w:t>در</w:t>
      </w:r>
      <w:r w:rsidR="0030133F">
        <w:rPr>
          <w:rtl/>
        </w:rPr>
        <w:t xml:space="preserve"> حد امكان، مختصر و مفيد باشد و از بحث‌هاي غير ضروري در آن پرهيز </w:t>
      </w:r>
      <w:r w:rsidR="0083704E">
        <w:rPr>
          <w:rtl/>
        </w:rPr>
        <w:t>شود</w:t>
      </w:r>
      <w:r w:rsidR="0030133F">
        <w:rPr>
          <w:rtl/>
        </w:rPr>
        <w:t>.</w:t>
      </w:r>
      <w:r w:rsidR="00DB4C19">
        <w:rPr>
          <w:rtl/>
        </w:rPr>
        <w:t xml:space="preserve"> نوشتن مطالب ارزشمندي كه هيچ ربطي به موضوع ندارد، فاقد ارزش علمي </w:t>
      </w:r>
      <w:r w:rsidR="002D317C">
        <w:rPr>
          <w:rtl/>
        </w:rPr>
        <w:t>است</w:t>
      </w:r>
      <w:r w:rsidR="00DB4C19">
        <w:rPr>
          <w:rtl/>
        </w:rPr>
        <w:t>.</w:t>
      </w:r>
    </w:p>
    <w:p w14:paraId="0777879A" w14:textId="77777777" w:rsidR="0034313A" w:rsidRPr="00D70848" w:rsidRDefault="00626683" w:rsidP="00D4652F">
      <w:pPr>
        <w:pStyle w:val="Heading3"/>
        <w:rPr>
          <w:rtl/>
        </w:rPr>
      </w:pPr>
      <w:bookmarkStart w:id="17" w:name="_Toc28770803"/>
      <w:r w:rsidRPr="00D70848">
        <w:rPr>
          <w:rtl/>
        </w:rPr>
        <w:t xml:space="preserve">رعایت </w:t>
      </w:r>
      <w:r w:rsidR="0034313A" w:rsidRPr="00D70848">
        <w:rPr>
          <w:rtl/>
        </w:rPr>
        <w:t>نكات دستوري</w:t>
      </w:r>
      <w:r w:rsidR="00936B52" w:rsidRPr="00D70848">
        <w:rPr>
          <w:rtl/>
        </w:rPr>
        <w:t xml:space="preserve"> و نشانه‌گذاري</w:t>
      </w:r>
      <w:bookmarkEnd w:id="17"/>
    </w:p>
    <w:p w14:paraId="0F99D50C" w14:textId="77777777" w:rsidR="0034313A" w:rsidRDefault="0034313A" w:rsidP="00F86227">
      <w:pPr>
        <w:rPr>
          <w:rtl/>
        </w:rPr>
      </w:pPr>
      <w:r>
        <w:rPr>
          <w:rtl/>
        </w:rPr>
        <w:t xml:space="preserve">در سراسر </w:t>
      </w:r>
      <w:r w:rsidR="00F86227">
        <w:rPr>
          <w:rtl/>
        </w:rPr>
        <w:t>پایان نامه</w:t>
      </w:r>
      <w:r>
        <w:rPr>
          <w:rtl/>
        </w:rPr>
        <w:t xml:space="preserve"> بايد قواعد دستوري رعايت </w:t>
      </w:r>
      <w:r w:rsidR="00DB4C19">
        <w:rPr>
          <w:rtl/>
        </w:rPr>
        <w:t>شود</w:t>
      </w:r>
      <w:r>
        <w:rPr>
          <w:rtl/>
        </w:rPr>
        <w:t xml:space="preserve"> و اركان و اجزاي جمله در جاي مناسب خود آورده شود.</w:t>
      </w:r>
      <w:r w:rsidR="00936B52" w:rsidRPr="00936B52">
        <w:rPr>
          <w:rtl/>
        </w:rPr>
        <w:t xml:space="preserve"> </w:t>
      </w:r>
      <w:r w:rsidR="00936B52">
        <w:rPr>
          <w:rtl/>
        </w:rPr>
        <w:t>همچنین رعايت قواعد نشانه‌گذاري سبب مي‌شود كه بيان نويسنده روشن باشد و خواننده ب</w:t>
      </w:r>
      <w:r w:rsidR="00C77452">
        <w:rPr>
          <w:rtl/>
        </w:rPr>
        <w:t xml:space="preserve">ه </w:t>
      </w:r>
      <w:r w:rsidR="00936B52">
        <w:rPr>
          <w:rtl/>
        </w:rPr>
        <w:t>سهولت و با کمترین صرف انرژی مطالب را مطالعه و درك كند.</w:t>
      </w:r>
    </w:p>
    <w:p w14:paraId="1B8EE662" w14:textId="77777777" w:rsidR="009D6B69" w:rsidRPr="00D70848" w:rsidRDefault="006316BA" w:rsidP="00D4652F">
      <w:pPr>
        <w:pStyle w:val="Heading3"/>
        <w:rPr>
          <w:rtl/>
        </w:rPr>
      </w:pPr>
      <w:bookmarkStart w:id="18" w:name="_Toc28770804"/>
      <w:r w:rsidRPr="00D70848">
        <w:rPr>
          <w:rtl/>
        </w:rPr>
        <w:t xml:space="preserve">توجه به </w:t>
      </w:r>
      <w:r w:rsidR="00FF6CDB" w:rsidRPr="00D70848">
        <w:rPr>
          <w:rtl/>
        </w:rPr>
        <w:t xml:space="preserve">معلومات ذهنی </w:t>
      </w:r>
      <w:r w:rsidRPr="00D70848">
        <w:rPr>
          <w:rtl/>
        </w:rPr>
        <w:t>مخاطب</w:t>
      </w:r>
      <w:bookmarkEnd w:id="18"/>
    </w:p>
    <w:p w14:paraId="5428F9D8" w14:textId="77777777" w:rsidR="006316BA" w:rsidRDefault="002D317C" w:rsidP="00FF6CDB">
      <w:pPr>
        <w:rPr>
          <w:rtl/>
        </w:rPr>
      </w:pPr>
      <w:r>
        <w:rPr>
          <w:rtl/>
        </w:rPr>
        <w:t xml:space="preserve">نويسنده </w:t>
      </w:r>
      <w:r w:rsidR="006316BA">
        <w:rPr>
          <w:rtl/>
        </w:rPr>
        <w:t>بايد همواره مخاطب خود را در برابر خود تصور كند</w:t>
      </w:r>
      <w:r w:rsidR="00FF6CDB">
        <w:rPr>
          <w:rtl/>
        </w:rPr>
        <w:t xml:space="preserve"> و</w:t>
      </w:r>
      <w:r w:rsidR="006316BA">
        <w:rPr>
          <w:rtl/>
        </w:rPr>
        <w:t xml:space="preserve"> </w:t>
      </w:r>
      <w:r w:rsidR="00FF6CDB">
        <w:rPr>
          <w:rtl/>
        </w:rPr>
        <w:t xml:space="preserve">با توجه به </w:t>
      </w:r>
      <w:r w:rsidR="006316BA">
        <w:rPr>
          <w:rtl/>
        </w:rPr>
        <w:t>معلومات ذهني</w:t>
      </w:r>
      <w:r w:rsidR="00FF6CDB">
        <w:rPr>
          <w:rtl/>
        </w:rPr>
        <w:t xml:space="preserve"> مخاطب </w:t>
      </w:r>
      <w:r w:rsidR="006316BA">
        <w:rPr>
          <w:rtl/>
        </w:rPr>
        <w:t xml:space="preserve"> </w:t>
      </w:r>
      <w:r w:rsidR="00FF6CDB">
        <w:rPr>
          <w:rtl/>
        </w:rPr>
        <w:t xml:space="preserve">تمامي پیش‌نیازهای </w:t>
      </w:r>
      <w:r w:rsidR="006316BA">
        <w:rPr>
          <w:rtl/>
        </w:rPr>
        <w:t>لازم براي درك مط</w:t>
      </w:r>
      <w:r w:rsidR="00DB4C19">
        <w:rPr>
          <w:rtl/>
        </w:rPr>
        <w:t>ا</w:t>
      </w:r>
      <w:r w:rsidR="006316BA">
        <w:rPr>
          <w:rtl/>
        </w:rPr>
        <w:t xml:space="preserve">لب مورد بحث </w:t>
      </w:r>
      <w:r w:rsidR="00A21ABB">
        <w:rPr>
          <w:rtl/>
        </w:rPr>
        <w:t>را،</w:t>
      </w:r>
      <w:r w:rsidR="00DB4C19">
        <w:rPr>
          <w:rtl/>
        </w:rPr>
        <w:t xml:space="preserve"> از </w:t>
      </w:r>
      <w:r w:rsidR="00E13757">
        <w:rPr>
          <w:rtl/>
        </w:rPr>
        <w:t>پیش</w:t>
      </w:r>
      <w:r w:rsidR="00A21ABB">
        <w:rPr>
          <w:rtl/>
        </w:rPr>
        <w:t xml:space="preserve"> </w:t>
      </w:r>
      <w:r w:rsidR="006316BA">
        <w:rPr>
          <w:rtl/>
        </w:rPr>
        <w:t xml:space="preserve">براي مخاطب فراهم </w:t>
      </w:r>
      <w:r w:rsidR="00C32489">
        <w:rPr>
          <w:rtl/>
        </w:rPr>
        <w:t>كند</w:t>
      </w:r>
      <w:r w:rsidR="006316BA">
        <w:rPr>
          <w:rtl/>
        </w:rPr>
        <w:t>.</w:t>
      </w:r>
      <w:bookmarkEnd w:id="11"/>
      <w:bookmarkEnd w:id="12"/>
    </w:p>
    <w:p w14:paraId="4305AECE" w14:textId="77777777" w:rsidR="00E479C1" w:rsidRPr="00D70848" w:rsidRDefault="005F5C30" w:rsidP="00D4652F">
      <w:pPr>
        <w:pStyle w:val="Heading3"/>
        <w:rPr>
          <w:rtl/>
        </w:rPr>
      </w:pPr>
      <w:bookmarkStart w:id="19" w:name="_Toc28770805"/>
      <w:r w:rsidRPr="00D70848">
        <w:rPr>
          <w:rtl/>
        </w:rPr>
        <w:lastRenderedPageBreak/>
        <w:t xml:space="preserve">رعایت </w:t>
      </w:r>
      <w:r w:rsidR="00E479C1" w:rsidRPr="00D70848">
        <w:rPr>
          <w:rtl/>
        </w:rPr>
        <w:t xml:space="preserve">مراحل </w:t>
      </w:r>
      <w:r w:rsidR="001E7A4C" w:rsidRPr="00D70848">
        <w:rPr>
          <w:rtl/>
        </w:rPr>
        <w:t xml:space="preserve">اصولی </w:t>
      </w:r>
      <w:r w:rsidR="00E479C1" w:rsidRPr="00D70848">
        <w:rPr>
          <w:rtl/>
        </w:rPr>
        <w:t>نگارش</w:t>
      </w:r>
      <w:bookmarkEnd w:id="19"/>
    </w:p>
    <w:p w14:paraId="4C0FFEC9" w14:textId="77777777" w:rsidR="00E479C1" w:rsidRDefault="005F5C30" w:rsidP="005F5C30">
      <w:pPr>
        <w:rPr>
          <w:rtl/>
        </w:rPr>
      </w:pPr>
      <w:r>
        <w:rPr>
          <w:rtl/>
        </w:rPr>
        <w:t>هر کار علمی زمانی به بهترین شکل قابل انجام است که بر اساس یک برنامه‌ریزی مشخص انجام شود. تهیه یک</w:t>
      </w:r>
      <w:r w:rsidR="00E479C1">
        <w:rPr>
          <w:rtl/>
        </w:rPr>
        <w:t xml:space="preserve"> </w:t>
      </w:r>
      <w:r w:rsidR="00AC4F6A">
        <w:rPr>
          <w:rtl/>
        </w:rPr>
        <w:t>متن علمي</w:t>
      </w:r>
      <w:r w:rsidR="00E479C1">
        <w:rPr>
          <w:rtl/>
        </w:rPr>
        <w:t xml:space="preserve"> </w:t>
      </w:r>
      <w:r>
        <w:rPr>
          <w:rtl/>
        </w:rPr>
        <w:t>با کیفیت نیز نیازمند برنامه‌ریزی مناسب و اجرای م</w:t>
      </w:r>
      <w:r w:rsidR="00E479C1">
        <w:rPr>
          <w:rtl/>
        </w:rPr>
        <w:t xml:space="preserve">نظم </w:t>
      </w:r>
      <w:r>
        <w:rPr>
          <w:rtl/>
        </w:rPr>
        <w:t>آن می‌باشد.</w:t>
      </w:r>
      <w:r w:rsidR="00E479C1">
        <w:rPr>
          <w:rtl/>
        </w:rPr>
        <w:t xml:space="preserve"> مراحل نگارش </w:t>
      </w:r>
      <w:r>
        <w:rPr>
          <w:rtl/>
        </w:rPr>
        <w:t>را عموماً می‌توان به ترتیب زیر درنظر گرفت</w:t>
      </w:r>
      <w:r w:rsidR="00E479C1">
        <w:rPr>
          <w:rtl/>
        </w:rPr>
        <w:t>:</w:t>
      </w:r>
    </w:p>
    <w:p w14:paraId="1CAE38B8" w14:textId="77777777" w:rsidR="00E479C1" w:rsidRDefault="00E479C1" w:rsidP="00003239">
      <w:pPr>
        <w:pStyle w:val="Bulet"/>
      </w:pPr>
      <w:r>
        <w:rPr>
          <w:rtl/>
        </w:rPr>
        <w:t xml:space="preserve">تهيه </w:t>
      </w:r>
      <w:r w:rsidR="00FF6CDB">
        <w:rPr>
          <w:rtl/>
        </w:rPr>
        <w:t xml:space="preserve">فهرستی از </w:t>
      </w:r>
      <w:r w:rsidR="00003239">
        <w:rPr>
          <w:rtl/>
        </w:rPr>
        <w:t xml:space="preserve">عناوین </w:t>
      </w:r>
      <w:r w:rsidR="00FF6CDB">
        <w:rPr>
          <w:rtl/>
        </w:rPr>
        <w:t>اصلي</w:t>
      </w:r>
      <w:r w:rsidR="00003239">
        <w:rPr>
          <w:rtl/>
        </w:rPr>
        <w:t xml:space="preserve"> و فرعی</w:t>
      </w:r>
      <w:r w:rsidR="00FF6CDB">
        <w:rPr>
          <w:rtl/>
        </w:rPr>
        <w:t xml:space="preserve"> که باید نوشته شود</w:t>
      </w:r>
    </w:p>
    <w:p w14:paraId="62C29A32" w14:textId="77777777" w:rsidR="00FF6CDB" w:rsidRDefault="00FF6CDB" w:rsidP="00003239">
      <w:pPr>
        <w:pStyle w:val="Bulet"/>
        <w:rPr>
          <w:rtl/>
        </w:rPr>
      </w:pPr>
      <w:r>
        <w:rPr>
          <w:rtl/>
        </w:rPr>
        <w:t xml:space="preserve">اولویت‌بندی و تعیین ترتیب منطقی </w:t>
      </w:r>
      <w:r w:rsidR="00003239">
        <w:rPr>
          <w:rtl/>
        </w:rPr>
        <w:t>فصل‌ها و بخش‌های گزارش</w:t>
      </w:r>
    </w:p>
    <w:p w14:paraId="5EA26893" w14:textId="77777777" w:rsidR="00FE2BCD" w:rsidRDefault="00FE2BCD" w:rsidP="00003239">
      <w:pPr>
        <w:pStyle w:val="Bulet"/>
      </w:pPr>
      <w:r>
        <w:rPr>
          <w:rtl/>
        </w:rPr>
        <w:t>گردآوري اطلاعات</w:t>
      </w:r>
      <w:r w:rsidR="00FF6CDB">
        <w:rPr>
          <w:rtl/>
        </w:rPr>
        <w:t xml:space="preserve"> </w:t>
      </w:r>
      <w:r w:rsidR="00003239">
        <w:rPr>
          <w:rtl/>
        </w:rPr>
        <w:t xml:space="preserve">اولیه </w:t>
      </w:r>
      <w:r w:rsidR="00FF6CDB">
        <w:rPr>
          <w:rtl/>
        </w:rPr>
        <w:t xml:space="preserve">راجع به هر </w:t>
      </w:r>
      <w:r w:rsidR="00003239">
        <w:rPr>
          <w:rtl/>
        </w:rPr>
        <w:t>بخش و زیربخش</w:t>
      </w:r>
    </w:p>
    <w:p w14:paraId="1792A546" w14:textId="77777777" w:rsidR="00003239" w:rsidRDefault="00003239" w:rsidP="003E0F39">
      <w:pPr>
        <w:pStyle w:val="Bulet"/>
        <w:rPr>
          <w:rtl/>
        </w:rPr>
      </w:pPr>
      <w:r>
        <w:rPr>
          <w:rtl/>
        </w:rPr>
        <w:t>تدوین مطالب</w:t>
      </w:r>
      <w:r w:rsidR="001E7A4C">
        <w:rPr>
          <w:rtl/>
        </w:rPr>
        <w:t xml:space="preserve"> جد</w:t>
      </w:r>
      <w:r>
        <w:rPr>
          <w:rtl/>
        </w:rPr>
        <w:t>ی</w:t>
      </w:r>
      <w:r w:rsidR="001E7A4C">
        <w:rPr>
          <w:rtl/>
        </w:rPr>
        <w:t>دی</w:t>
      </w:r>
      <w:r>
        <w:rPr>
          <w:rtl/>
        </w:rPr>
        <w:t xml:space="preserve"> که </w:t>
      </w:r>
      <w:r w:rsidR="003E0F39">
        <w:rPr>
          <w:rtl/>
        </w:rPr>
        <w:t xml:space="preserve">باید </w:t>
      </w:r>
      <w:r>
        <w:rPr>
          <w:rtl/>
        </w:rPr>
        <w:t xml:space="preserve">به قلم نگارنده </w:t>
      </w:r>
      <w:r w:rsidR="003E0F39">
        <w:rPr>
          <w:rtl/>
        </w:rPr>
        <w:t>به</w:t>
      </w:r>
      <w:r>
        <w:rPr>
          <w:rtl/>
        </w:rPr>
        <w:t xml:space="preserve"> گزارش </w:t>
      </w:r>
      <w:r w:rsidR="003E0F39">
        <w:rPr>
          <w:rtl/>
        </w:rPr>
        <w:t>اضافه</w:t>
      </w:r>
      <w:r>
        <w:rPr>
          <w:rtl/>
        </w:rPr>
        <w:t xml:space="preserve"> شود</w:t>
      </w:r>
    </w:p>
    <w:p w14:paraId="6FDB280C" w14:textId="77777777" w:rsidR="00FF6CDB" w:rsidRDefault="00C77452" w:rsidP="00DB7639">
      <w:pPr>
        <w:pStyle w:val="Bulet"/>
        <w:rPr>
          <w:rtl/>
        </w:rPr>
      </w:pPr>
      <w:r w:rsidRPr="001F224A">
        <w:rPr>
          <w:rtl/>
        </w:rPr>
        <w:t>تایپ</w:t>
      </w:r>
      <w:r w:rsidR="00FF6CDB">
        <w:rPr>
          <w:rtl/>
        </w:rPr>
        <w:t xml:space="preserve">كردن مطالب با رعایت کامل </w:t>
      </w:r>
      <w:r w:rsidR="00003239">
        <w:rPr>
          <w:rtl/>
        </w:rPr>
        <w:t xml:space="preserve">نکاتی که در این </w:t>
      </w:r>
      <w:r>
        <w:rPr>
          <w:rtl/>
        </w:rPr>
        <w:t xml:space="preserve">دستورالعمل </w:t>
      </w:r>
      <w:r w:rsidR="00003239">
        <w:rPr>
          <w:rtl/>
        </w:rPr>
        <w:t>آموزش داده می‌شود</w:t>
      </w:r>
    </w:p>
    <w:p w14:paraId="459C4859" w14:textId="77777777" w:rsidR="00E479C1" w:rsidRPr="00920B38" w:rsidRDefault="004A79C2" w:rsidP="00DB7639">
      <w:bookmarkStart w:id="20" w:name="_Toc149480160"/>
      <w:bookmarkStart w:id="21" w:name="_Toc149481841"/>
      <w:r>
        <w:rPr>
          <w:rtl/>
        </w:rPr>
        <w:t xml:space="preserve">رعایت نظم و ترتیب در اجرای مراحل </w:t>
      </w:r>
      <w:r w:rsidR="00DB7639">
        <w:rPr>
          <w:rtl/>
        </w:rPr>
        <w:t>ذکر شده</w:t>
      </w:r>
      <w:r w:rsidR="001E7A4C">
        <w:rPr>
          <w:rtl/>
        </w:rPr>
        <w:t xml:space="preserve"> </w:t>
      </w:r>
      <w:r>
        <w:rPr>
          <w:rtl/>
        </w:rPr>
        <w:t xml:space="preserve">هم فرآیند تهیه </w:t>
      </w:r>
      <w:r w:rsidR="000E01EF">
        <w:rPr>
          <w:rtl/>
        </w:rPr>
        <w:t xml:space="preserve">پایان نامه یا </w:t>
      </w:r>
      <w:r>
        <w:rPr>
          <w:rtl/>
        </w:rPr>
        <w:t>گزارش</w:t>
      </w:r>
      <w:r w:rsidR="00DD38BA">
        <w:rPr>
          <w:rtl/>
        </w:rPr>
        <w:t xml:space="preserve"> علمی</w:t>
      </w:r>
      <w:r>
        <w:rPr>
          <w:rtl/>
        </w:rPr>
        <w:t xml:space="preserve"> را برای نگارنده </w:t>
      </w:r>
      <w:r w:rsidR="00626683">
        <w:rPr>
          <w:rtl/>
        </w:rPr>
        <w:t>آسان</w:t>
      </w:r>
      <w:r>
        <w:rPr>
          <w:rtl/>
        </w:rPr>
        <w:t xml:space="preserve"> می‌کند و هم </w:t>
      </w:r>
      <w:r w:rsidR="001E7A4C">
        <w:rPr>
          <w:rtl/>
        </w:rPr>
        <w:t xml:space="preserve">کیفیت نگارش را به میزان قابل توجهی </w:t>
      </w:r>
      <w:r>
        <w:rPr>
          <w:rtl/>
        </w:rPr>
        <w:t>افزایش</w:t>
      </w:r>
      <w:r w:rsidR="001E7A4C">
        <w:rPr>
          <w:rtl/>
        </w:rPr>
        <w:t xml:space="preserve"> می‌دهد.</w:t>
      </w:r>
    </w:p>
    <w:bookmarkEnd w:id="20"/>
    <w:bookmarkEnd w:id="21"/>
    <w:p w14:paraId="17905F11" w14:textId="77777777" w:rsidR="00C757CC" w:rsidRDefault="00C757CC" w:rsidP="00DB7C7E">
      <w:pPr>
        <w:sectPr w:rsidR="00C757CC" w:rsidSect="003F7272">
          <w:headerReference w:type="default" r:id="rId51"/>
          <w:pgSz w:w="11906" w:h="16838" w:code="9"/>
          <w:pgMar w:top="1729" w:right="1729" w:bottom="1729" w:left="1440" w:header="720" w:footer="720" w:gutter="0"/>
          <w:cols w:space="720"/>
          <w:bidi/>
          <w:rtlGutter/>
          <w:docGrid w:linePitch="360"/>
        </w:sectPr>
      </w:pPr>
    </w:p>
    <w:p w14:paraId="189BD5C3" w14:textId="77777777" w:rsidR="00C757CC" w:rsidRPr="00311502" w:rsidRDefault="00592EBE" w:rsidP="006277D0">
      <w:pPr>
        <w:pStyle w:val="Heading1"/>
        <w:rPr>
          <w:sz w:val="34"/>
          <w:rtl/>
          <w:lang w:bidi="ar-SA"/>
        </w:rPr>
      </w:pPr>
      <w:r w:rsidRPr="00981F76">
        <w:rPr>
          <w:rtl/>
          <w:lang w:bidi="ar-SA"/>
        </w:rPr>
        <w:lastRenderedPageBreak/>
        <w:br/>
      </w:r>
      <w:bookmarkStart w:id="22" w:name="_Toc28770806"/>
      <w:r w:rsidRPr="00981F76">
        <w:rPr>
          <w:rtl/>
          <w:lang w:bidi="ar-SA"/>
        </w:rPr>
        <w:t>فصل سوم</w:t>
      </w:r>
      <w:r w:rsidRPr="00981F76">
        <w:rPr>
          <w:rtl/>
          <w:lang w:bidi="ar-SA"/>
        </w:rPr>
        <w:br/>
      </w:r>
      <w:r w:rsidR="003330DF" w:rsidRPr="00981F76">
        <w:rPr>
          <w:rtl/>
          <w:lang w:bidi="ar-SA"/>
        </w:rPr>
        <w:t>نگارش صحيح</w:t>
      </w:r>
      <w:r w:rsidRPr="00311502">
        <w:rPr>
          <w:sz w:val="34"/>
          <w:rtl/>
          <w:lang w:bidi="ar-SA"/>
        </w:rPr>
        <w:br w:type="page"/>
      </w:r>
      <w:r w:rsidR="001555E1">
        <w:rPr>
          <w:sz w:val="34"/>
          <w:rtl/>
          <w:lang w:bidi="ar-SA"/>
        </w:rPr>
        <w:lastRenderedPageBreak/>
        <w:t xml:space="preserve">نگارش </w:t>
      </w:r>
      <w:r w:rsidR="001555E1" w:rsidRPr="006277D0">
        <w:rPr>
          <w:rtl/>
          <w:lang w:bidi="ar-SA"/>
        </w:rPr>
        <w:t>صحيح</w:t>
      </w:r>
      <w:bookmarkEnd w:id="22"/>
    </w:p>
    <w:p w14:paraId="2D64515D" w14:textId="77777777" w:rsidR="002C0CE1" w:rsidRDefault="002B0C5A" w:rsidP="001F224A">
      <w:pPr>
        <w:rPr>
          <w:rtl/>
        </w:rPr>
      </w:pPr>
      <w:r>
        <w:rPr>
          <w:rtl/>
        </w:rPr>
        <w:t xml:space="preserve">نگارش صحيح يك </w:t>
      </w:r>
      <w:r w:rsidR="001F224A">
        <w:rPr>
          <w:rtl/>
        </w:rPr>
        <w:t>پایان نامه</w:t>
      </w:r>
      <w:r>
        <w:rPr>
          <w:rtl/>
        </w:rPr>
        <w:t xml:space="preserve"> در فهم </w:t>
      </w:r>
      <w:r w:rsidR="00626683">
        <w:rPr>
          <w:rtl/>
        </w:rPr>
        <w:t xml:space="preserve">آسان </w:t>
      </w:r>
      <w:r>
        <w:rPr>
          <w:rtl/>
        </w:rPr>
        <w:t xml:space="preserve">آن </w:t>
      </w:r>
      <w:r w:rsidR="002D556D">
        <w:rPr>
          <w:rtl/>
        </w:rPr>
        <w:t xml:space="preserve">بسيار </w:t>
      </w:r>
      <w:r>
        <w:rPr>
          <w:rtl/>
        </w:rPr>
        <w:t xml:space="preserve">موثر </w:t>
      </w:r>
      <w:r w:rsidR="00626683">
        <w:rPr>
          <w:rtl/>
        </w:rPr>
        <w:t>است.</w:t>
      </w:r>
      <w:r>
        <w:rPr>
          <w:rtl/>
        </w:rPr>
        <w:t xml:space="preserve"> </w:t>
      </w:r>
      <w:r w:rsidR="00B80577" w:rsidRPr="002C0CE1">
        <w:rPr>
          <w:rtl/>
        </w:rPr>
        <w:t>در اين فصل</w:t>
      </w:r>
      <w:r w:rsidR="00CC6930">
        <w:rPr>
          <w:rtl/>
        </w:rPr>
        <w:t xml:space="preserve"> </w:t>
      </w:r>
      <w:r w:rsidR="00626683">
        <w:rPr>
          <w:rtl/>
        </w:rPr>
        <w:t xml:space="preserve">مهمترین </w:t>
      </w:r>
      <w:r w:rsidR="00B80577" w:rsidRPr="002C0CE1">
        <w:rPr>
          <w:rtl/>
        </w:rPr>
        <w:t xml:space="preserve">قواعد </w:t>
      </w:r>
      <w:r w:rsidR="00E72540">
        <w:rPr>
          <w:rtl/>
        </w:rPr>
        <w:t>نگارش</w:t>
      </w:r>
      <w:r w:rsidR="00626683">
        <w:rPr>
          <w:rtl/>
        </w:rPr>
        <w:t>ی</w:t>
      </w:r>
      <w:r w:rsidR="00E72540">
        <w:rPr>
          <w:rtl/>
        </w:rPr>
        <w:t xml:space="preserve"> </w:t>
      </w:r>
      <w:r w:rsidR="00626683">
        <w:rPr>
          <w:rtl/>
        </w:rPr>
        <w:t>که باید مورد توجه جدی نگارنده قرار گیرد، به اختصار بیان می‌شود</w:t>
      </w:r>
      <w:r w:rsidR="00B80577" w:rsidRPr="002C0CE1">
        <w:rPr>
          <w:rtl/>
        </w:rPr>
        <w:t xml:space="preserve">. </w:t>
      </w:r>
      <w:bookmarkStart w:id="23" w:name="_Toc118681171"/>
      <w:r w:rsidR="000A6122">
        <w:rPr>
          <w:rtl/>
        </w:rPr>
        <w:t xml:space="preserve">اين قواعد را </w:t>
      </w:r>
      <w:r w:rsidR="00E72540">
        <w:rPr>
          <w:rtl/>
        </w:rPr>
        <w:t xml:space="preserve">مي‌توان </w:t>
      </w:r>
      <w:r w:rsidR="000A6122">
        <w:rPr>
          <w:rtl/>
        </w:rPr>
        <w:t xml:space="preserve">در </w:t>
      </w:r>
      <w:r w:rsidR="00626683">
        <w:rPr>
          <w:rtl/>
        </w:rPr>
        <w:t>محورهای اصلی</w:t>
      </w:r>
      <w:r w:rsidR="000A6122">
        <w:rPr>
          <w:rtl/>
        </w:rPr>
        <w:t xml:space="preserve"> زير </w:t>
      </w:r>
      <w:r w:rsidR="00D0566D">
        <w:rPr>
          <w:rtl/>
        </w:rPr>
        <w:t>دسته‌بندی کرد:</w:t>
      </w:r>
      <w:r w:rsidR="000A6122">
        <w:rPr>
          <w:rtl/>
        </w:rPr>
        <w:t xml:space="preserve"> </w:t>
      </w:r>
    </w:p>
    <w:p w14:paraId="7C92271C" w14:textId="77777777" w:rsidR="00E43114" w:rsidRDefault="00E43114" w:rsidP="000A6122">
      <w:pPr>
        <w:pStyle w:val="SubHedList"/>
        <w:rPr>
          <w:lang w:bidi="ar-SA"/>
        </w:rPr>
      </w:pPr>
      <w:r>
        <w:rPr>
          <w:rtl/>
          <w:lang w:bidi="ar-SA"/>
        </w:rPr>
        <w:t>فارسي‌نويسي</w:t>
      </w:r>
    </w:p>
    <w:p w14:paraId="0DF36492" w14:textId="77777777" w:rsidR="000A6122" w:rsidRDefault="008E6D91" w:rsidP="00181532">
      <w:pPr>
        <w:pStyle w:val="SubHedList"/>
        <w:rPr>
          <w:rtl/>
          <w:lang w:bidi="ar-SA"/>
        </w:rPr>
      </w:pPr>
      <w:r>
        <w:rPr>
          <w:rtl/>
          <w:lang w:bidi="ar-SA"/>
        </w:rPr>
        <w:t xml:space="preserve">رعایت </w:t>
      </w:r>
      <w:r w:rsidR="000A6122">
        <w:rPr>
          <w:rtl/>
          <w:lang w:bidi="ar-SA"/>
        </w:rPr>
        <w:t xml:space="preserve">املاي صحيح </w:t>
      </w:r>
    </w:p>
    <w:p w14:paraId="4D65F135" w14:textId="77777777" w:rsidR="000A6122" w:rsidRPr="002C0CE1" w:rsidRDefault="00181532" w:rsidP="000A6122">
      <w:pPr>
        <w:pStyle w:val="SubHedList"/>
        <w:rPr>
          <w:lang w:bidi="ar-SA"/>
        </w:rPr>
      </w:pPr>
      <w:r>
        <w:rPr>
          <w:rtl/>
          <w:lang w:bidi="ar-SA"/>
        </w:rPr>
        <w:t xml:space="preserve">رعایت </w:t>
      </w:r>
      <w:r w:rsidR="000A6122">
        <w:rPr>
          <w:rtl/>
          <w:lang w:bidi="ar-SA"/>
        </w:rPr>
        <w:t xml:space="preserve">قواعد نشانه‌گذاري </w:t>
      </w:r>
    </w:p>
    <w:p w14:paraId="5AE3529F" w14:textId="77777777" w:rsidR="00BA06E1" w:rsidRPr="00311502" w:rsidRDefault="00BA06E1" w:rsidP="00D4652F">
      <w:pPr>
        <w:pStyle w:val="Heading2"/>
        <w:numPr>
          <w:ilvl w:val="1"/>
          <w:numId w:val="21"/>
        </w:numPr>
        <w:rPr>
          <w:rtl/>
        </w:rPr>
      </w:pPr>
      <w:bookmarkStart w:id="24" w:name="_Toc28770807"/>
      <w:bookmarkEnd w:id="23"/>
      <w:r w:rsidRPr="00311502">
        <w:rPr>
          <w:rtl/>
        </w:rPr>
        <w:t>فارسي‌نويسي</w:t>
      </w:r>
      <w:bookmarkEnd w:id="24"/>
    </w:p>
    <w:p w14:paraId="5DE58BD4" w14:textId="77777777" w:rsidR="00FA40D3" w:rsidRDefault="000A6122" w:rsidP="00FA40D3">
      <w:pPr>
        <w:rPr>
          <w:rtl/>
        </w:rPr>
      </w:pPr>
      <w:r w:rsidRPr="00D05702">
        <w:rPr>
          <w:rtl/>
        </w:rPr>
        <w:t>در حد ام</w:t>
      </w:r>
      <w:r>
        <w:rPr>
          <w:rtl/>
        </w:rPr>
        <w:t>ك</w:t>
      </w:r>
      <w:r w:rsidRPr="00D05702">
        <w:rPr>
          <w:rtl/>
        </w:rPr>
        <w:t xml:space="preserve">ان سعی </w:t>
      </w:r>
      <w:r w:rsidR="00D6222F">
        <w:rPr>
          <w:rtl/>
        </w:rPr>
        <w:t>كنيد به جاي</w:t>
      </w:r>
      <w:r w:rsidRPr="00D05702">
        <w:rPr>
          <w:rtl/>
        </w:rPr>
        <w:t xml:space="preserve"> </w:t>
      </w:r>
      <w:r>
        <w:rPr>
          <w:rtl/>
        </w:rPr>
        <w:t>ك</w:t>
      </w:r>
      <w:r w:rsidRPr="00D05702">
        <w:rPr>
          <w:rtl/>
        </w:rPr>
        <w:t>لمات غير</w:t>
      </w:r>
      <w:r>
        <w:rPr>
          <w:rtl/>
        </w:rPr>
        <w:t>‌</w:t>
      </w:r>
      <w:r w:rsidRPr="00D05702">
        <w:rPr>
          <w:rtl/>
        </w:rPr>
        <w:t xml:space="preserve">فارسی از معادل فارسی </w:t>
      </w:r>
      <w:r w:rsidR="00DE10B3">
        <w:rPr>
          <w:rtl/>
        </w:rPr>
        <w:t xml:space="preserve">آنها </w:t>
      </w:r>
      <w:r w:rsidRPr="00D05702">
        <w:rPr>
          <w:rtl/>
        </w:rPr>
        <w:t xml:space="preserve">استفاده </w:t>
      </w:r>
      <w:r w:rsidR="00D6222F">
        <w:rPr>
          <w:rtl/>
        </w:rPr>
        <w:t>كنيد</w:t>
      </w:r>
      <w:r w:rsidRPr="00D05702">
        <w:rPr>
          <w:rtl/>
        </w:rPr>
        <w:t>، ب</w:t>
      </w:r>
      <w:r>
        <w:rPr>
          <w:rtl/>
        </w:rPr>
        <w:t>ه‌</w:t>
      </w:r>
      <w:r w:rsidRPr="00D05702">
        <w:rPr>
          <w:rtl/>
        </w:rPr>
        <w:t xml:space="preserve">ويژه در مواردی </w:t>
      </w:r>
      <w:r>
        <w:rPr>
          <w:rtl/>
        </w:rPr>
        <w:t>ك</w:t>
      </w:r>
      <w:r w:rsidRPr="00D05702">
        <w:rPr>
          <w:rtl/>
        </w:rPr>
        <w:t xml:space="preserve">ه معادل فارسی مصطلح و </w:t>
      </w:r>
      <w:r w:rsidR="00BA06E1">
        <w:rPr>
          <w:rtl/>
        </w:rPr>
        <w:t>رايج</w:t>
      </w:r>
      <w:r w:rsidRPr="00D05702">
        <w:rPr>
          <w:rtl/>
        </w:rPr>
        <w:t xml:space="preserve"> است‌.‌ ب</w:t>
      </w:r>
      <w:r w:rsidR="00D6222F">
        <w:rPr>
          <w:rtl/>
        </w:rPr>
        <w:t>ه‌طور مثال</w:t>
      </w:r>
      <w:r w:rsidRPr="00D05702">
        <w:rPr>
          <w:rtl/>
        </w:rPr>
        <w:t xml:space="preserve"> استفاده از </w:t>
      </w:r>
      <w:r w:rsidR="00BA06E1">
        <w:rPr>
          <w:rtl/>
        </w:rPr>
        <w:t>كلمه</w:t>
      </w:r>
      <w:r w:rsidRPr="00D05702">
        <w:rPr>
          <w:rtl/>
        </w:rPr>
        <w:t xml:space="preserve"> «لذا» به‌جای «برای همين» يا «به‌همين دليل» توجيهی ندارد‌. </w:t>
      </w:r>
      <w:r w:rsidR="00D6222F">
        <w:rPr>
          <w:rtl/>
        </w:rPr>
        <w:t>همچنين</w:t>
      </w:r>
      <w:r w:rsidRPr="00D05702">
        <w:rPr>
          <w:rtl/>
        </w:rPr>
        <w:t xml:space="preserve"> </w:t>
      </w:r>
      <w:r>
        <w:rPr>
          <w:rtl/>
        </w:rPr>
        <w:t>ك</w:t>
      </w:r>
      <w:r w:rsidRPr="00D05702">
        <w:rPr>
          <w:rtl/>
        </w:rPr>
        <w:t>لمه «پردازش» زيباتر از «پروسس» و معادل فارسی «ريز</w:t>
      </w:r>
      <w:r>
        <w:rPr>
          <w:rtl/>
        </w:rPr>
        <w:t>‌</w:t>
      </w:r>
      <w:r w:rsidRPr="00D05702">
        <w:rPr>
          <w:rtl/>
        </w:rPr>
        <w:t>پردازنده» مناسب</w:t>
      </w:r>
      <w:r w:rsidR="00BA06E1">
        <w:rPr>
          <w:rtl/>
        </w:rPr>
        <w:t>‌</w:t>
      </w:r>
      <w:r w:rsidRPr="00D05702">
        <w:rPr>
          <w:rtl/>
        </w:rPr>
        <w:t>تر از «مي</w:t>
      </w:r>
      <w:r>
        <w:rPr>
          <w:rtl/>
        </w:rPr>
        <w:t>ك</w:t>
      </w:r>
      <w:r w:rsidRPr="00D05702">
        <w:rPr>
          <w:rtl/>
        </w:rPr>
        <w:t>روپروسسور» است‌.‌ در اين</w:t>
      </w:r>
      <w:r>
        <w:rPr>
          <w:rtl/>
        </w:rPr>
        <w:t>‌</w:t>
      </w:r>
      <w:r w:rsidRPr="00D05702">
        <w:rPr>
          <w:rtl/>
        </w:rPr>
        <w:t>گونه موارد چنانچه احتمال عدم آشنايی خواننده با معادل فارسی وجود دا</w:t>
      </w:r>
      <w:r w:rsidR="00D6222F">
        <w:rPr>
          <w:rtl/>
        </w:rPr>
        <w:t>رد</w:t>
      </w:r>
      <w:r w:rsidR="00982416">
        <w:rPr>
          <w:rtl/>
        </w:rPr>
        <w:t>،</w:t>
      </w:r>
      <w:r w:rsidRPr="00D05702">
        <w:rPr>
          <w:rtl/>
        </w:rPr>
        <w:t xml:space="preserve"> يا اصطلاح غير</w:t>
      </w:r>
      <w:r>
        <w:rPr>
          <w:rtl/>
        </w:rPr>
        <w:t>‌</w:t>
      </w:r>
      <w:r w:rsidRPr="00D05702">
        <w:rPr>
          <w:rtl/>
        </w:rPr>
        <w:t xml:space="preserve">فارسی معمول‌تر است، در اولين ظهور </w:t>
      </w:r>
      <w:r>
        <w:rPr>
          <w:rtl/>
        </w:rPr>
        <w:t>ك</w:t>
      </w:r>
      <w:r w:rsidRPr="00D05702">
        <w:rPr>
          <w:rtl/>
        </w:rPr>
        <w:t xml:space="preserve">لمه فارسی، </w:t>
      </w:r>
      <w:r w:rsidR="00BA06E1">
        <w:rPr>
          <w:rtl/>
        </w:rPr>
        <w:t>اصل</w:t>
      </w:r>
      <w:r w:rsidRPr="00D05702">
        <w:rPr>
          <w:rtl/>
        </w:rPr>
        <w:t xml:space="preserve"> غير</w:t>
      </w:r>
      <w:r>
        <w:rPr>
          <w:rtl/>
        </w:rPr>
        <w:t>‌</w:t>
      </w:r>
      <w:r w:rsidRPr="00D05702">
        <w:rPr>
          <w:rtl/>
        </w:rPr>
        <w:t>فارسی آن ب</w:t>
      </w:r>
      <w:r>
        <w:rPr>
          <w:rtl/>
        </w:rPr>
        <w:t>ه‌</w:t>
      </w:r>
      <w:r w:rsidRPr="00D05702">
        <w:rPr>
          <w:rtl/>
        </w:rPr>
        <w:t xml:space="preserve">صورت </w:t>
      </w:r>
      <w:r w:rsidR="00BA06E1">
        <w:rPr>
          <w:rtl/>
        </w:rPr>
        <w:t>پاورقي</w:t>
      </w:r>
      <w:r w:rsidRPr="00D05702">
        <w:rPr>
          <w:rtl/>
        </w:rPr>
        <w:t xml:space="preserve"> آورده شود‌.‌ اگر </w:t>
      </w:r>
      <w:r>
        <w:rPr>
          <w:rtl/>
        </w:rPr>
        <w:t>به‌</w:t>
      </w:r>
      <w:r w:rsidRPr="00D05702">
        <w:rPr>
          <w:rtl/>
        </w:rPr>
        <w:t xml:space="preserve">ناچار بايد </w:t>
      </w:r>
      <w:r>
        <w:rPr>
          <w:rtl/>
        </w:rPr>
        <w:t>ك</w:t>
      </w:r>
      <w:r w:rsidRPr="00D05702">
        <w:rPr>
          <w:rtl/>
        </w:rPr>
        <w:t>لمات انگليسی در لاب</w:t>
      </w:r>
      <w:r>
        <w:rPr>
          <w:rtl/>
        </w:rPr>
        <w:t>ه‌</w:t>
      </w:r>
      <w:r w:rsidRPr="00D05702">
        <w:rPr>
          <w:rtl/>
        </w:rPr>
        <w:t xml:space="preserve">لای جملات گنجانده شوند، </w:t>
      </w:r>
      <w:r w:rsidR="00BA06E1">
        <w:rPr>
          <w:rtl/>
        </w:rPr>
        <w:t xml:space="preserve">از هر طرف يك </w:t>
      </w:r>
      <w:r w:rsidRPr="00D05702">
        <w:rPr>
          <w:rtl/>
        </w:rPr>
        <w:t xml:space="preserve">فاصله بين </w:t>
      </w:r>
      <w:r w:rsidR="00BD5006">
        <w:rPr>
          <w:rtl/>
        </w:rPr>
        <w:t>آنها</w:t>
      </w:r>
      <w:r w:rsidRPr="00D05702">
        <w:rPr>
          <w:rtl/>
        </w:rPr>
        <w:t xml:space="preserve"> و </w:t>
      </w:r>
      <w:r>
        <w:rPr>
          <w:rtl/>
        </w:rPr>
        <w:t>ك</w:t>
      </w:r>
      <w:r w:rsidRPr="00D05702">
        <w:rPr>
          <w:rtl/>
        </w:rPr>
        <w:t>لمات فارسی</w:t>
      </w:r>
      <w:r w:rsidR="00DE10B3">
        <w:rPr>
          <w:rtl/>
        </w:rPr>
        <w:t xml:space="preserve"> </w:t>
      </w:r>
      <w:r w:rsidR="00E13757">
        <w:rPr>
          <w:rtl/>
        </w:rPr>
        <w:t>پیش</w:t>
      </w:r>
      <w:r w:rsidR="00DE10B3">
        <w:rPr>
          <w:rtl/>
        </w:rPr>
        <w:t xml:space="preserve"> و </w:t>
      </w:r>
      <w:r w:rsidR="00E13757">
        <w:rPr>
          <w:rtl/>
        </w:rPr>
        <w:t>پس از آنها</w:t>
      </w:r>
      <w:r w:rsidRPr="00D05702">
        <w:rPr>
          <w:rtl/>
        </w:rPr>
        <w:t xml:space="preserve"> در</w:t>
      </w:r>
      <w:r>
        <w:rPr>
          <w:rtl/>
        </w:rPr>
        <w:t>‌</w:t>
      </w:r>
      <w:r w:rsidRPr="00D05702">
        <w:rPr>
          <w:rtl/>
        </w:rPr>
        <w:t xml:space="preserve">نظر گرفته شود‌.‌ چنانچه در </w:t>
      </w:r>
      <w:r w:rsidR="00FA40D3">
        <w:rPr>
          <w:rtl/>
        </w:rPr>
        <w:t>پایان نامه</w:t>
      </w:r>
      <w:r w:rsidRPr="00D05702">
        <w:rPr>
          <w:rtl/>
        </w:rPr>
        <w:t xml:space="preserve"> از مختصر</w:t>
      </w:r>
      <w:r>
        <w:rPr>
          <w:rtl/>
        </w:rPr>
        <w:t>‌</w:t>
      </w:r>
      <w:r w:rsidRPr="00D05702">
        <w:rPr>
          <w:rtl/>
        </w:rPr>
        <w:t>نويسی</w:t>
      </w:r>
      <w:r w:rsidRPr="00D05702">
        <w:rPr>
          <w:rStyle w:val="FootnoteReference"/>
          <w:rtl/>
        </w:rPr>
        <w:footnoteReference w:id="2"/>
      </w:r>
      <w:r w:rsidRPr="00D05702">
        <w:rPr>
          <w:rtl/>
        </w:rPr>
        <w:t xml:space="preserve"> استفاده شود، لازم است در اولين استفاده، تفصيل آن </w:t>
      </w:r>
      <w:r w:rsidR="00E72540">
        <w:rPr>
          <w:rtl/>
        </w:rPr>
        <w:t>در</w:t>
      </w:r>
      <w:r w:rsidRPr="00D05702">
        <w:rPr>
          <w:rtl/>
        </w:rPr>
        <w:t xml:space="preserve"> </w:t>
      </w:r>
      <w:r w:rsidR="00BA06E1">
        <w:rPr>
          <w:rtl/>
        </w:rPr>
        <w:t>پاورقي</w:t>
      </w:r>
      <w:r w:rsidR="00BA06E1" w:rsidRPr="00D05702">
        <w:rPr>
          <w:rtl/>
        </w:rPr>
        <w:t xml:space="preserve"> </w:t>
      </w:r>
      <w:r w:rsidRPr="00D05702">
        <w:rPr>
          <w:rtl/>
        </w:rPr>
        <w:t>آورده شود‌.‌</w:t>
      </w:r>
      <w:r w:rsidR="00D65FA9">
        <w:rPr>
          <w:rtl/>
        </w:rPr>
        <w:t xml:space="preserve"> </w:t>
      </w:r>
    </w:p>
    <w:p w14:paraId="4A323DB3" w14:textId="77777777" w:rsidR="000A6122" w:rsidRDefault="00D65FA9" w:rsidP="00FA40D3">
      <w:pPr>
        <w:rPr>
          <w:rtl/>
        </w:rPr>
      </w:pPr>
      <w:r>
        <w:rPr>
          <w:rtl/>
        </w:rPr>
        <w:t>مثلاً</w:t>
      </w:r>
      <w:r w:rsidR="00FA40D3">
        <w:rPr>
          <w:rtl/>
        </w:rPr>
        <w:t xml:space="preserve">: </w:t>
      </w:r>
      <w:r w:rsidR="00B43DC0">
        <w:rPr>
          <w:rtl/>
        </w:rPr>
        <w:t xml:space="preserve">همگی می‌دانیم که </w:t>
      </w:r>
      <w:r>
        <w:rPr>
          <w:rtl/>
        </w:rPr>
        <w:t xml:space="preserve">از سیستم </w:t>
      </w:r>
      <w:r w:rsidR="00B43DC0">
        <w:rPr>
          <w:rtl/>
        </w:rPr>
        <w:t>تعیین موقعیت</w:t>
      </w:r>
      <w:r>
        <w:rPr>
          <w:rtl/>
        </w:rPr>
        <w:t xml:space="preserve"> فراگیر (</w:t>
      </w:r>
      <w:r>
        <w:t>GPS</w:t>
      </w:r>
      <w:r>
        <w:rPr>
          <w:rtl/>
        </w:rPr>
        <w:t>)</w:t>
      </w:r>
      <w:r>
        <w:rPr>
          <w:rStyle w:val="FootnoteReference"/>
          <w:rtl/>
        </w:rPr>
        <w:footnoteReference w:id="3"/>
      </w:r>
      <w:r>
        <w:rPr>
          <w:rtl/>
        </w:rPr>
        <w:t xml:space="preserve"> می‌توان برای تعیین موقعیت جغرافیایی یک وسیله پرنده استفاده کرد.</w:t>
      </w:r>
    </w:p>
    <w:p w14:paraId="0475D545" w14:textId="77777777" w:rsidR="00BA06E1" w:rsidRPr="00311502" w:rsidRDefault="008E6D91" w:rsidP="00D4652F">
      <w:pPr>
        <w:pStyle w:val="Heading2"/>
        <w:numPr>
          <w:ilvl w:val="1"/>
          <w:numId w:val="21"/>
        </w:numPr>
        <w:rPr>
          <w:rtl/>
        </w:rPr>
      </w:pPr>
      <w:bookmarkStart w:id="25" w:name="_Toc28770808"/>
      <w:r w:rsidRPr="00311502">
        <w:rPr>
          <w:rtl/>
        </w:rPr>
        <w:lastRenderedPageBreak/>
        <w:t xml:space="preserve">رعایت </w:t>
      </w:r>
      <w:r w:rsidR="00BA06E1" w:rsidRPr="00311502">
        <w:rPr>
          <w:rtl/>
        </w:rPr>
        <w:t>املاي صحيح فارسي</w:t>
      </w:r>
      <w:bookmarkEnd w:id="25"/>
    </w:p>
    <w:p w14:paraId="3783785B" w14:textId="77777777" w:rsidR="00BA06E1" w:rsidRDefault="00E43114" w:rsidP="002D24D0">
      <w:pPr>
        <w:rPr>
          <w:rtl/>
        </w:rPr>
      </w:pPr>
      <w:r>
        <w:rPr>
          <w:rtl/>
        </w:rPr>
        <w:t xml:space="preserve">رعايت </w:t>
      </w:r>
      <w:r w:rsidR="00BA06E1" w:rsidRPr="002C0CE1">
        <w:rPr>
          <w:rtl/>
        </w:rPr>
        <w:t xml:space="preserve">املاي </w:t>
      </w:r>
      <w:r>
        <w:rPr>
          <w:rtl/>
        </w:rPr>
        <w:t xml:space="preserve">صحيح </w:t>
      </w:r>
      <w:r w:rsidR="00BA06E1" w:rsidRPr="002C0CE1">
        <w:rPr>
          <w:rtl/>
        </w:rPr>
        <w:t xml:space="preserve">فارسي </w:t>
      </w:r>
      <w:r>
        <w:rPr>
          <w:rtl/>
        </w:rPr>
        <w:t>به مطالعه و درك راحت‌تر</w:t>
      </w:r>
      <w:r w:rsidR="00BA06E1" w:rsidRPr="002C0CE1">
        <w:rPr>
          <w:rtl/>
        </w:rPr>
        <w:t xml:space="preserve"> </w:t>
      </w:r>
      <w:r>
        <w:rPr>
          <w:rtl/>
        </w:rPr>
        <w:t>كمك مي‌كند</w:t>
      </w:r>
      <w:r w:rsidR="00BA06E1">
        <w:rPr>
          <w:rtl/>
        </w:rPr>
        <w:t xml:space="preserve">. </w:t>
      </w:r>
      <w:r w:rsidR="0055571A">
        <w:rPr>
          <w:rtl/>
        </w:rPr>
        <w:t xml:space="preserve">همچنين </w:t>
      </w:r>
      <w:r w:rsidRPr="00D05702">
        <w:rPr>
          <w:rtl/>
        </w:rPr>
        <w:t xml:space="preserve">در نوشته‌هاي فارسي بايد </w:t>
      </w:r>
      <w:r w:rsidR="00B43DC0" w:rsidRPr="002D24D0">
        <w:rPr>
          <w:rtl/>
        </w:rPr>
        <w:t xml:space="preserve">در حد </w:t>
      </w:r>
      <w:r w:rsidRPr="002D24D0">
        <w:rPr>
          <w:rtl/>
        </w:rPr>
        <w:t>امكان</w:t>
      </w:r>
      <w:r w:rsidR="002D24D0">
        <w:rPr>
          <w:rtl/>
        </w:rPr>
        <w:t xml:space="preserve"> از </w:t>
      </w:r>
      <w:r w:rsidR="003623BB">
        <w:rPr>
          <w:rtl/>
        </w:rPr>
        <w:t>ه</w:t>
      </w:r>
      <w:r w:rsidRPr="00D05702">
        <w:rPr>
          <w:rtl/>
        </w:rPr>
        <w:t xml:space="preserve">مزه « ء، أ، ؤ، ة، إ، ئ» استفاده نشود‌.‌ به‌عنوان مثال «اجزاء </w:t>
      </w:r>
      <w:r w:rsidR="00B43DC0">
        <w:rPr>
          <w:rtl/>
        </w:rPr>
        <w:t>هواپیما</w:t>
      </w:r>
      <w:r w:rsidRPr="00D05702">
        <w:rPr>
          <w:rtl/>
        </w:rPr>
        <w:t xml:space="preserve">» و «آئين نگارش» </w:t>
      </w:r>
      <w:r w:rsidR="00B43DC0">
        <w:rPr>
          <w:rtl/>
        </w:rPr>
        <w:t>ناصحیح</w:t>
      </w:r>
      <w:r w:rsidRPr="00D05702">
        <w:rPr>
          <w:rtl/>
        </w:rPr>
        <w:t xml:space="preserve">، اما «اجزاي </w:t>
      </w:r>
      <w:r w:rsidR="008E6D91">
        <w:rPr>
          <w:rtl/>
        </w:rPr>
        <w:t>هواپیما</w:t>
      </w:r>
      <w:r w:rsidRPr="00D05702">
        <w:rPr>
          <w:rtl/>
        </w:rPr>
        <w:t xml:space="preserve">» و «آيين نگارش» صحيح </w:t>
      </w:r>
      <w:r w:rsidR="008E6D91">
        <w:rPr>
          <w:rtl/>
        </w:rPr>
        <w:t>هستند</w:t>
      </w:r>
      <w:r w:rsidRPr="00D05702">
        <w:rPr>
          <w:rtl/>
        </w:rPr>
        <w:t>.‌</w:t>
      </w:r>
    </w:p>
    <w:p w14:paraId="49AD0F0E" w14:textId="77777777" w:rsidR="000D7698" w:rsidRPr="00D70848" w:rsidRDefault="009F2353" w:rsidP="00D4652F">
      <w:pPr>
        <w:pStyle w:val="Heading2"/>
        <w:numPr>
          <w:ilvl w:val="1"/>
          <w:numId w:val="21"/>
        </w:numPr>
        <w:rPr>
          <w:sz w:val="18"/>
          <w:szCs w:val="28"/>
          <w:rtl/>
        </w:rPr>
      </w:pPr>
      <w:r w:rsidRPr="00D70848">
        <w:rPr>
          <w:sz w:val="18"/>
          <w:szCs w:val="28"/>
          <w:rtl/>
        </w:rPr>
        <w:t xml:space="preserve"> </w:t>
      </w:r>
      <w:bookmarkStart w:id="26" w:name="_Toc28770809"/>
      <w:r w:rsidR="008E6D91" w:rsidRPr="00311502">
        <w:rPr>
          <w:rtl/>
        </w:rPr>
        <w:t xml:space="preserve">رعایت </w:t>
      </w:r>
      <w:r w:rsidR="000D7698" w:rsidRPr="00311502">
        <w:rPr>
          <w:rtl/>
        </w:rPr>
        <w:t>قواعد نشانه‌گذاري</w:t>
      </w:r>
      <w:bookmarkEnd w:id="26"/>
    </w:p>
    <w:p w14:paraId="0F275751" w14:textId="77777777" w:rsidR="0079341D" w:rsidRDefault="00CD1774" w:rsidP="009D30E5">
      <w:pPr>
        <w:rPr>
          <w:rtl/>
        </w:rPr>
      </w:pPr>
      <w:r>
        <w:rPr>
          <w:rtl/>
        </w:rPr>
        <w:t xml:space="preserve">منظور از نشانه‌گذاري </w:t>
      </w:r>
      <w:r w:rsidR="00760CA6">
        <w:rPr>
          <w:rtl/>
        </w:rPr>
        <w:t>به‌كار</w:t>
      </w:r>
      <w:r w:rsidR="007952A2">
        <w:rPr>
          <w:rtl/>
        </w:rPr>
        <w:t>‌</w:t>
      </w:r>
      <w:r>
        <w:rPr>
          <w:rtl/>
        </w:rPr>
        <w:t>بردن علامت‌ها و نشانه‌هايي</w:t>
      </w:r>
      <w:r w:rsidR="001D3168">
        <w:rPr>
          <w:rtl/>
        </w:rPr>
        <w:t xml:space="preserve"> </w:t>
      </w:r>
      <w:r>
        <w:rPr>
          <w:rtl/>
        </w:rPr>
        <w:t xml:space="preserve">است كه خواندن و فهم درست </w:t>
      </w:r>
      <w:r w:rsidR="001D3168">
        <w:rPr>
          <w:rtl/>
        </w:rPr>
        <w:t>یک جمله</w:t>
      </w:r>
      <w:r>
        <w:rPr>
          <w:rtl/>
        </w:rPr>
        <w:t xml:space="preserve"> را </w:t>
      </w:r>
      <w:r w:rsidR="009D30E5">
        <w:rPr>
          <w:rtl/>
        </w:rPr>
        <w:t xml:space="preserve">ممکن و </w:t>
      </w:r>
      <w:r>
        <w:rPr>
          <w:rtl/>
        </w:rPr>
        <w:t>آسان مي‌كند.</w:t>
      </w:r>
      <w:r w:rsidR="00460B0C">
        <w:rPr>
          <w:rtl/>
        </w:rPr>
        <w:t xml:space="preserve"> </w:t>
      </w:r>
      <w:r w:rsidR="008E6D91">
        <w:rPr>
          <w:rtl/>
        </w:rPr>
        <w:t xml:space="preserve">در ادامه </w:t>
      </w:r>
      <w:r w:rsidR="00460B0C">
        <w:rPr>
          <w:rtl/>
        </w:rPr>
        <w:t xml:space="preserve">نشانه‌هاي معمول و متداول در زبان فارسي </w:t>
      </w:r>
      <w:r w:rsidR="008E6D91">
        <w:rPr>
          <w:rtl/>
        </w:rPr>
        <w:t>و موارد کاربرد آنها به اختصار معرفی می‌شوند.</w:t>
      </w:r>
    </w:p>
    <w:p w14:paraId="734D7FFC" w14:textId="77777777" w:rsidR="00B96958" w:rsidRPr="00D70848" w:rsidRDefault="00270B28" w:rsidP="00AE4D76">
      <w:pPr>
        <w:pStyle w:val="Heading3"/>
        <w:numPr>
          <w:ilvl w:val="2"/>
          <w:numId w:val="23"/>
        </w:numPr>
        <w:ind w:left="1507"/>
        <w:rPr>
          <w:rtl/>
        </w:rPr>
      </w:pPr>
      <w:bookmarkStart w:id="27" w:name="_Toc28770810"/>
      <w:r>
        <w:rPr>
          <w:rFonts w:hint="cs"/>
          <w:rtl/>
        </w:rPr>
        <w:t xml:space="preserve">ويرگول و </w:t>
      </w:r>
      <w:r w:rsidR="00B96958" w:rsidRPr="00D70848">
        <w:rPr>
          <w:rtl/>
        </w:rPr>
        <w:t>نقطه</w:t>
      </w:r>
      <w:bookmarkEnd w:id="27"/>
    </w:p>
    <w:p w14:paraId="7F33E446" w14:textId="77777777" w:rsidR="00B96958" w:rsidRDefault="00AF6058" w:rsidP="00E13757">
      <w:pPr>
        <w:rPr>
          <w:rtl/>
        </w:rPr>
      </w:pPr>
      <w:r>
        <w:rPr>
          <w:rtl/>
        </w:rPr>
        <w:t xml:space="preserve">نقطه نشانه پایان یک جمله است. </w:t>
      </w:r>
      <w:r w:rsidR="00E13757">
        <w:rPr>
          <w:rtl/>
        </w:rPr>
        <w:t>پیش</w:t>
      </w:r>
      <w:r w:rsidR="00E0583B">
        <w:rPr>
          <w:rtl/>
        </w:rPr>
        <w:t xml:space="preserve"> از </w:t>
      </w:r>
      <w:r w:rsidR="00F16651">
        <w:rPr>
          <w:rtl/>
        </w:rPr>
        <w:t>نقطه</w:t>
      </w:r>
      <w:r w:rsidR="00E0583B">
        <w:rPr>
          <w:rtl/>
        </w:rPr>
        <w:t xml:space="preserve"> نبايد فاصله گذاشته شود و پس از آن يك فاصله </w:t>
      </w:r>
      <w:r w:rsidR="00E13757">
        <w:rPr>
          <w:rtl/>
        </w:rPr>
        <w:t>لازم است و بيشتر از آن صحیح نیست.</w:t>
      </w:r>
      <w:r w:rsidR="00E0583B">
        <w:rPr>
          <w:rtl/>
        </w:rPr>
        <w:t xml:space="preserve"> </w:t>
      </w:r>
    </w:p>
    <w:p w14:paraId="04C949D8" w14:textId="77777777" w:rsidR="00270B28" w:rsidRDefault="00270B28" w:rsidP="00270B28">
      <w:pPr>
        <w:rPr>
          <w:rtl/>
        </w:rPr>
      </w:pPr>
      <w:r>
        <w:rPr>
          <w:rtl/>
        </w:rPr>
        <w:t>ويرگول نشانه ضرورت یک مكث كوتاه است و در موارد زير به‌كار مي‌رود:</w:t>
      </w:r>
    </w:p>
    <w:p w14:paraId="3922930D" w14:textId="77777777" w:rsidR="00270B28" w:rsidRDefault="00270B28" w:rsidP="00270B28">
      <w:pPr>
        <w:pStyle w:val="Bulet"/>
      </w:pPr>
      <w:r>
        <w:rPr>
          <w:rtl/>
        </w:rPr>
        <w:t>در ميان دو كلمه كه احتمال داده شود خواننده آنها را با كسره اضافه بخواند، يا نبودن ويرگول موجب بروز اشتباه در خواندن جمله شود.</w:t>
      </w:r>
    </w:p>
    <w:p w14:paraId="7E701A4F" w14:textId="77777777" w:rsidR="00270B28" w:rsidRDefault="00270B28" w:rsidP="00270B28">
      <w:pPr>
        <w:pStyle w:val="Bulet"/>
      </w:pPr>
      <w:r>
        <w:rPr>
          <w:rtl/>
        </w:rPr>
        <w:t>در موردي كه كلمه يا عبارتي به‌‌‌‌عنوان توضيح، در ضمن یک جمله آورده شود. مثلاً برای کنترل وضعیت فضاپیماها، به‌دلیل آن‌که در خارج از جو هستند، نمی‌توان از بالک‌های آیرودینامیکی استفاده کرد.</w:t>
      </w:r>
    </w:p>
    <w:p w14:paraId="2DAE3892" w14:textId="77777777" w:rsidR="00270B28" w:rsidRDefault="00270B28" w:rsidP="00270B28">
      <w:pPr>
        <w:pStyle w:val="Bulet"/>
      </w:pPr>
      <w:r>
        <w:rPr>
          <w:rtl/>
        </w:rPr>
        <w:t>جدا‌كردن بخش‌هاي مختلف يك نشاني يا یک مرجع</w:t>
      </w:r>
    </w:p>
    <w:p w14:paraId="0FBCF3DC" w14:textId="77777777" w:rsidR="00270B28" w:rsidRDefault="00270B28" w:rsidP="00270B28">
      <w:r>
        <w:rPr>
          <w:rtl/>
        </w:rPr>
        <w:t>پیش از ويرگول نبايد فاصله گذاشته شود و پس از آن يك فاصله لازم است و بيشتر از آن صحیح نیست.</w:t>
      </w:r>
    </w:p>
    <w:p w14:paraId="5EE408F3" w14:textId="77777777" w:rsidR="00506BA6" w:rsidRPr="00D70848" w:rsidRDefault="00506BA6" w:rsidP="00AE4D76">
      <w:pPr>
        <w:pStyle w:val="Heading3"/>
        <w:numPr>
          <w:ilvl w:val="2"/>
          <w:numId w:val="23"/>
        </w:numPr>
        <w:ind w:left="1649"/>
        <w:rPr>
          <w:rtl/>
        </w:rPr>
      </w:pPr>
      <w:bookmarkStart w:id="28" w:name="_Toc28770811"/>
      <w:r w:rsidRPr="00D70848">
        <w:rPr>
          <w:rtl/>
        </w:rPr>
        <w:t>دو نقطه</w:t>
      </w:r>
      <w:bookmarkEnd w:id="28"/>
    </w:p>
    <w:p w14:paraId="6D383DCC" w14:textId="77777777" w:rsidR="001847B5" w:rsidRDefault="00D6222F" w:rsidP="00E13757">
      <w:pPr>
        <w:rPr>
          <w:rtl/>
        </w:rPr>
      </w:pPr>
      <w:r>
        <w:rPr>
          <w:rtl/>
        </w:rPr>
        <w:t>موارد كاربرد دونقطه عبارتند از:</w:t>
      </w:r>
    </w:p>
    <w:p w14:paraId="21A7AE0D" w14:textId="77777777" w:rsidR="00506BA6" w:rsidRDefault="00506BA6" w:rsidP="001847B5">
      <w:pPr>
        <w:pStyle w:val="Bulet"/>
      </w:pPr>
      <w:r>
        <w:rPr>
          <w:rtl/>
        </w:rPr>
        <w:lastRenderedPageBreak/>
        <w:t>پيش از نقل قول مستقيم</w:t>
      </w:r>
    </w:p>
    <w:p w14:paraId="38CCF4C7" w14:textId="77777777" w:rsidR="00506BA6" w:rsidRDefault="00506BA6" w:rsidP="00E13757">
      <w:pPr>
        <w:pStyle w:val="Bulet"/>
      </w:pPr>
      <w:r>
        <w:rPr>
          <w:rtl/>
        </w:rPr>
        <w:t>پيش از بيان تفصيل مطلبي كه به اجمال ب</w:t>
      </w:r>
      <w:r w:rsidR="00E13757">
        <w:rPr>
          <w:rtl/>
        </w:rPr>
        <w:t>ه آ</w:t>
      </w:r>
      <w:r>
        <w:rPr>
          <w:rtl/>
        </w:rPr>
        <w:t>ن اشاره شده‌است.</w:t>
      </w:r>
    </w:p>
    <w:p w14:paraId="29D737C8" w14:textId="77777777" w:rsidR="00506BA6" w:rsidRDefault="007F3FF0" w:rsidP="00506BA6">
      <w:pPr>
        <w:pStyle w:val="Bulet"/>
      </w:pPr>
      <w:r>
        <w:rPr>
          <w:rtl/>
        </w:rPr>
        <w:t>پس</w:t>
      </w:r>
      <w:r w:rsidR="00506BA6">
        <w:rPr>
          <w:rtl/>
        </w:rPr>
        <w:t xml:space="preserve"> از واژه‌اي كه معني آن در برابرش آورده و نوشته مي‌شود.</w:t>
      </w:r>
    </w:p>
    <w:p w14:paraId="4083C40E" w14:textId="77777777" w:rsidR="00506BA6" w:rsidRDefault="00506BA6" w:rsidP="00F16651">
      <w:pPr>
        <w:pStyle w:val="Bulet"/>
      </w:pPr>
      <w:r>
        <w:rPr>
          <w:rtl/>
        </w:rPr>
        <w:t>پس از كلمات تفسير‌كننده از قبيل «يعني» و ...</w:t>
      </w:r>
    </w:p>
    <w:p w14:paraId="1A05231B" w14:textId="77777777" w:rsidR="00E13757" w:rsidRDefault="00E13757" w:rsidP="00E13757">
      <w:r>
        <w:rPr>
          <w:rtl/>
        </w:rPr>
        <w:t>پیش از دونقطه نبايد فاصله گذاشته شود و پس از آن يك فاصله لازم است و بيشتر از آن صحیح نیست.</w:t>
      </w:r>
    </w:p>
    <w:p w14:paraId="52208A5D" w14:textId="77777777" w:rsidR="00506BA6" w:rsidRPr="00D70848" w:rsidRDefault="009F2353" w:rsidP="00E90304">
      <w:pPr>
        <w:pStyle w:val="Heading3"/>
        <w:numPr>
          <w:ilvl w:val="2"/>
          <w:numId w:val="23"/>
        </w:numPr>
        <w:ind w:left="1649"/>
        <w:rPr>
          <w:rtl/>
        </w:rPr>
      </w:pPr>
      <w:r w:rsidRPr="00D70848">
        <w:rPr>
          <w:rtl/>
        </w:rPr>
        <w:t xml:space="preserve"> </w:t>
      </w:r>
      <w:bookmarkStart w:id="29" w:name="_Toc28770812"/>
      <w:r w:rsidR="00506BA6" w:rsidRPr="00D70848">
        <w:rPr>
          <w:rtl/>
        </w:rPr>
        <w:t>گيومه</w:t>
      </w:r>
      <w:bookmarkEnd w:id="29"/>
    </w:p>
    <w:p w14:paraId="4568FD88" w14:textId="77777777" w:rsidR="001C0F19" w:rsidRDefault="001C0F19" w:rsidP="001C0F19">
      <w:pPr>
        <w:rPr>
          <w:rtl/>
        </w:rPr>
      </w:pPr>
      <w:bookmarkStart w:id="30" w:name="OLE_LINK1"/>
      <w:bookmarkStart w:id="31" w:name="OLE_LINK2"/>
      <w:r>
        <w:rPr>
          <w:rtl/>
        </w:rPr>
        <w:t>موارد كاربرد گیومه عبارتند از:</w:t>
      </w:r>
    </w:p>
    <w:bookmarkEnd w:id="30"/>
    <w:bookmarkEnd w:id="31"/>
    <w:p w14:paraId="67D32BE3" w14:textId="77777777" w:rsidR="00506BA6" w:rsidRDefault="00506BA6" w:rsidP="00506BA6">
      <w:pPr>
        <w:pStyle w:val="Bulet"/>
        <w:rPr>
          <w:rtl/>
        </w:rPr>
      </w:pPr>
      <w:r>
        <w:rPr>
          <w:rtl/>
        </w:rPr>
        <w:t>وقتي كه عين گفته يا نوشته كسي را در ضمن نوشته و مطلب خود مي‌آوريم.</w:t>
      </w:r>
      <w:r w:rsidR="007F3FF0">
        <w:rPr>
          <w:rtl/>
        </w:rPr>
        <w:t xml:space="preserve"> </w:t>
      </w:r>
    </w:p>
    <w:p w14:paraId="2B47895E" w14:textId="77777777" w:rsidR="00506BA6" w:rsidRDefault="00506BA6" w:rsidP="00506BA6">
      <w:pPr>
        <w:pStyle w:val="Bulet"/>
        <w:rPr>
          <w:rtl/>
        </w:rPr>
      </w:pPr>
      <w:r>
        <w:rPr>
          <w:rtl/>
        </w:rPr>
        <w:t xml:space="preserve">در آغاز و پايان كلمات و اصطلاحات علمي و يا هر كلمه و عبارتي كه بايد </w:t>
      </w:r>
      <w:r w:rsidR="001C0F19">
        <w:rPr>
          <w:rtl/>
        </w:rPr>
        <w:t xml:space="preserve">به‌صورت </w:t>
      </w:r>
      <w:r>
        <w:rPr>
          <w:rtl/>
        </w:rPr>
        <w:t>ممتاز از قسمت‌هاي ديگر نشان داده شود.</w:t>
      </w:r>
    </w:p>
    <w:p w14:paraId="726DB62F" w14:textId="77777777" w:rsidR="00506BA6" w:rsidRDefault="00506BA6" w:rsidP="00506BA6">
      <w:pPr>
        <w:pStyle w:val="Bulet"/>
        <w:rPr>
          <w:rtl/>
        </w:rPr>
      </w:pPr>
      <w:r>
        <w:rPr>
          <w:rtl/>
        </w:rPr>
        <w:t>در ذكر عنوان مقاله‌ها، رساله‌ها، اشعار، روزنامه‌ها و ...</w:t>
      </w:r>
    </w:p>
    <w:p w14:paraId="75F31D83" w14:textId="77777777" w:rsidR="00506BA6" w:rsidRPr="00D70848" w:rsidRDefault="00640702" w:rsidP="00E90304">
      <w:pPr>
        <w:pStyle w:val="Heading3"/>
        <w:numPr>
          <w:ilvl w:val="2"/>
          <w:numId w:val="23"/>
        </w:numPr>
        <w:ind w:left="1649"/>
        <w:rPr>
          <w:rtl/>
        </w:rPr>
      </w:pPr>
      <w:r w:rsidRPr="00D70848">
        <w:rPr>
          <w:rtl/>
        </w:rPr>
        <w:t xml:space="preserve"> </w:t>
      </w:r>
      <w:bookmarkStart w:id="32" w:name="_Toc28770813"/>
      <w:r w:rsidR="00506BA6" w:rsidRPr="00D70848">
        <w:rPr>
          <w:rtl/>
        </w:rPr>
        <w:t xml:space="preserve">نشانه </w:t>
      </w:r>
      <w:r w:rsidR="001C0F19" w:rsidRPr="00D70848">
        <w:rPr>
          <w:rtl/>
        </w:rPr>
        <w:t>پرسشی</w:t>
      </w:r>
      <w:bookmarkEnd w:id="32"/>
    </w:p>
    <w:p w14:paraId="0AC00EEC" w14:textId="77777777" w:rsidR="00506BA6" w:rsidRDefault="00E13757" w:rsidP="00BF5E27">
      <w:pPr>
        <w:rPr>
          <w:rtl/>
        </w:rPr>
      </w:pPr>
      <w:r>
        <w:rPr>
          <w:rtl/>
        </w:rPr>
        <w:t>پیش</w:t>
      </w:r>
      <w:r w:rsidR="001847B5">
        <w:rPr>
          <w:rtl/>
        </w:rPr>
        <w:t xml:space="preserve"> از «؟» نبايد فاصله </w:t>
      </w:r>
      <w:r w:rsidR="00BF5E27">
        <w:rPr>
          <w:rtl/>
        </w:rPr>
        <w:t>گذاشته شود و پس از آن يك فاصله لازم است و بيشتر از آن صحیح نیست.</w:t>
      </w:r>
      <w:r w:rsidR="001847B5">
        <w:rPr>
          <w:rtl/>
        </w:rPr>
        <w:t xml:space="preserve"> </w:t>
      </w:r>
    </w:p>
    <w:p w14:paraId="05092F9B" w14:textId="77777777" w:rsidR="00506BA6" w:rsidRPr="00D70848" w:rsidRDefault="009F2353" w:rsidP="00E90304">
      <w:pPr>
        <w:pStyle w:val="Heading3"/>
        <w:numPr>
          <w:ilvl w:val="2"/>
          <w:numId w:val="23"/>
        </w:numPr>
        <w:ind w:left="1649"/>
        <w:rPr>
          <w:rtl/>
        </w:rPr>
      </w:pPr>
      <w:r w:rsidRPr="00D70848">
        <w:rPr>
          <w:rtl/>
        </w:rPr>
        <w:t xml:space="preserve"> </w:t>
      </w:r>
      <w:bookmarkStart w:id="33" w:name="_Toc28770814"/>
      <w:r w:rsidR="00506BA6" w:rsidRPr="00D70848">
        <w:rPr>
          <w:rtl/>
        </w:rPr>
        <w:t xml:space="preserve">خط </w:t>
      </w:r>
      <w:r w:rsidR="00BF5E27" w:rsidRPr="00D70848">
        <w:rPr>
          <w:rtl/>
        </w:rPr>
        <w:t>تیره</w:t>
      </w:r>
      <w:bookmarkEnd w:id="33"/>
    </w:p>
    <w:p w14:paraId="4C7405CE" w14:textId="77777777" w:rsidR="00BF5E27" w:rsidRDefault="00BF5E27" w:rsidP="00BF5E27">
      <w:pPr>
        <w:rPr>
          <w:rtl/>
        </w:rPr>
      </w:pPr>
      <w:r>
        <w:rPr>
          <w:rtl/>
        </w:rPr>
        <w:t>موارد كاربرد خط تیره عبارتند از:</w:t>
      </w:r>
    </w:p>
    <w:p w14:paraId="1A0F8807" w14:textId="77777777" w:rsidR="00506BA6" w:rsidRDefault="00506BA6" w:rsidP="005013FE">
      <w:pPr>
        <w:pStyle w:val="Bulet"/>
        <w:rPr>
          <w:rtl/>
        </w:rPr>
      </w:pPr>
      <w:r>
        <w:rPr>
          <w:rtl/>
        </w:rPr>
        <w:t>جدا‌كردن عبارت‌هاي توضيحي، بدل، عطف بيان و ...</w:t>
      </w:r>
    </w:p>
    <w:p w14:paraId="60E2465D" w14:textId="77777777" w:rsidR="00506BA6" w:rsidRDefault="00506BA6" w:rsidP="000F0421">
      <w:pPr>
        <w:pStyle w:val="Bulet"/>
      </w:pPr>
      <w:r>
        <w:rPr>
          <w:rtl/>
        </w:rPr>
        <w:t>ب</w:t>
      </w:r>
      <w:r w:rsidR="00C72C28">
        <w:rPr>
          <w:rtl/>
        </w:rPr>
        <w:t>ه‌</w:t>
      </w:r>
      <w:r>
        <w:rPr>
          <w:rtl/>
        </w:rPr>
        <w:t xml:space="preserve">جاي حرف اضافه </w:t>
      </w:r>
      <w:r w:rsidR="00757C1D">
        <w:rPr>
          <w:rtl/>
        </w:rPr>
        <w:t>«تا» و «به» بين تاريخ‌ها، اعداد و كلمات</w:t>
      </w:r>
    </w:p>
    <w:p w14:paraId="63B2451C" w14:textId="77777777" w:rsidR="00A654A2" w:rsidRPr="00506BA6" w:rsidRDefault="00A654A2" w:rsidP="00270B28">
      <w:pPr>
        <w:pStyle w:val="Bulet"/>
        <w:numPr>
          <w:ilvl w:val="0"/>
          <w:numId w:val="0"/>
        </w:numPr>
        <w:ind w:left="817" w:hanging="360"/>
        <w:rPr>
          <w:rtl/>
        </w:rPr>
      </w:pPr>
    </w:p>
    <w:p w14:paraId="49122F85" w14:textId="77777777" w:rsidR="00240E05" w:rsidRPr="00D70848" w:rsidRDefault="009F2353" w:rsidP="00E90304">
      <w:pPr>
        <w:pStyle w:val="Heading3"/>
        <w:numPr>
          <w:ilvl w:val="2"/>
          <w:numId w:val="23"/>
        </w:numPr>
        <w:ind w:left="1649" w:hanging="992"/>
        <w:rPr>
          <w:rtl/>
        </w:rPr>
      </w:pPr>
      <w:r w:rsidRPr="00D70848">
        <w:rPr>
          <w:rtl/>
        </w:rPr>
        <w:t xml:space="preserve"> </w:t>
      </w:r>
      <w:bookmarkStart w:id="34" w:name="_Toc28770815"/>
      <w:r w:rsidR="00240E05" w:rsidRPr="00D70848">
        <w:rPr>
          <w:rtl/>
        </w:rPr>
        <w:t>پرانتز</w:t>
      </w:r>
      <w:bookmarkEnd w:id="34"/>
    </w:p>
    <w:p w14:paraId="59B5CDD1" w14:textId="77777777" w:rsidR="001D7EEB" w:rsidRDefault="001D7EEB" w:rsidP="001D7EEB">
      <w:pPr>
        <w:rPr>
          <w:rtl/>
        </w:rPr>
      </w:pPr>
      <w:r>
        <w:rPr>
          <w:rtl/>
        </w:rPr>
        <w:t>موارد كاربرد پرانتز عبارتند از:</w:t>
      </w:r>
    </w:p>
    <w:p w14:paraId="2EA5B639" w14:textId="77777777" w:rsidR="00856798" w:rsidRDefault="00240E05" w:rsidP="001D7EEB">
      <w:pPr>
        <w:pStyle w:val="Bulet"/>
        <w:rPr>
          <w:rtl/>
        </w:rPr>
      </w:pPr>
      <w:r>
        <w:rPr>
          <w:rtl/>
        </w:rPr>
        <w:t xml:space="preserve">به‌معني «يا» و «يعني» و وقتي كه </w:t>
      </w:r>
      <w:r w:rsidR="001D7EEB">
        <w:rPr>
          <w:rtl/>
        </w:rPr>
        <w:t xml:space="preserve">یک </w:t>
      </w:r>
      <w:r>
        <w:rPr>
          <w:rtl/>
        </w:rPr>
        <w:t>كلمه يا عبارت را براي توضيح بيشتر كلام بياورند.</w:t>
      </w:r>
    </w:p>
    <w:p w14:paraId="264C86BE" w14:textId="77777777" w:rsidR="00240E05" w:rsidRDefault="00240E05" w:rsidP="00D6222F">
      <w:pPr>
        <w:pStyle w:val="Bulet"/>
        <w:rPr>
          <w:rtl/>
        </w:rPr>
      </w:pPr>
      <w:r>
        <w:rPr>
          <w:rtl/>
        </w:rPr>
        <w:lastRenderedPageBreak/>
        <w:t xml:space="preserve">وقتي كه نويسنده بخواهد آگاهي‌هاي بيشتر (اطلاعات تكميلي) به خواننده عرضه </w:t>
      </w:r>
      <w:r w:rsidR="00D6222F">
        <w:rPr>
          <w:rtl/>
        </w:rPr>
        <w:t>كند</w:t>
      </w:r>
      <w:r>
        <w:rPr>
          <w:rtl/>
        </w:rPr>
        <w:t>.</w:t>
      </w:r>
    </w:p>
    <w:p w14:paraId="60D9FF4A" w14:textId="77777777" w:rsidR="00240E05" w:rsidRDefault="00240E05" w:rsidP="00F16651">
      <w:pPr>
        <w:pStyle w:val="Bulet"/>
      </w:pPr>
      <w:r>
        <w:rPr>
          <w:rtl/>
        </w:rPr>
        <w:t xml:space="preserve">براي ذكر </w:t>
      </w:r>
      <w:r w:rsidR="00F16651">
        <w:rPr>
          <w:rtl/>
        </w:rPr>
        <w:t>مرجع</w:t>
      </w:r>
      <w:r>
        <w:rPr>
          <w:rtl/>
        </w:rPr>
        <w:t xml:space="preserve"> در پايان مثال‌ها و شواهد.</w:t>
      </w:r>
    </w:p>
    <w:p w14:paraId="262392AD" w14:textId="77777777" w:rsidR="00D46DC9" w:rsidRDefault="003976A7" w:rsidP="00D46DC9">
      <w:pPr>
        <w:rPr>
          <w:rtl/>
        </w:rPr>
      </w:pPr>
      <w:r>
        <w:rPr>
          <w:rtl/>
        </w:rPr>
        <w:t xml:space="preserve">نکته: </w:t>
      </w:r>
      <w:r w:rsidR="00D46DC9">
        <w:rPr>
          <w:rtl/>
        </w:rPr>
        <w:t>بین کلمه یا عبارت داخل پرانتز و پرانتز باز و بسته نباید فاصله وجود داشته باشد.</w:t>
      </w:r>
    </w:p>
    <w:p w14:paraId="3DBEB3B1" w14:textId="77777777" w:rsidR="008E207C" w:rsidRPr="00D70848" w:rsidRDefault="008E207C" w:rsidP="00D4652F">
      <w:pPr>
        <w:pStyle w:val="Heading4"/>
        <w:numPr>
          <w:ilvl w:val="0"/>
          <w:numId w:val="0"/>
        </w:numPr>
        <w:ind w:left="708"/>
        <w:rPr>
          <w:rtl/>
        </w:rPr>
      </w:pPr>
    </w:p>
    <w:p w14:paraId="580053A8" w14:textId="77777777" w:rsidR="001E61CF" w:rsidRDefault="001E61CF" w:rsidP="00D46DC9">
      <w:pPr>
        <w:rPr>
          <w:rtl/>
        </w:rPr>
      </w:pPr>
    </w:p>
    <w:p w14:paraId="1F964361" w14:textId="77777777" w:rsidR="00240E05" w:rsidRDefault="00240E05" w:rsidP="00240E05">
      <w:pPr>
        <w:rPr>
          <w:rtl/>
        </w:rPr>
      </w:pPr>
    </w:p>
    <w:p w14:paraId="62A39091" w14:textId="77777777" w:rsidR="00192385" w:rsidRDefault="00192385" w:rsidP="00DB7C7E">
      <w:pPr>
        <w:rPr>
          <w:rtl/>
        </w:rPr>
        <w:sectPr w:rsidR="00192385" w:rsidSect="00A1797B">
          <w:headerReference w:type="default" r:id="rId52"/>
          <w:footnotePr>
            <w:numRestart w:val="eachPage"/>
          </w:footnotePr>
          <w:pgSz w:w="11906" w:h="16838" w:code="9"/>
          <w:pgMar w:top="1729" w:right="1729" w:bottom="1729" w:left="1440" w:header="720" w:footer="720" w:gutter="0"/>
          <w:cols w:space="720"/>
          <w:bidi/>
          <w:rtlGutter/>
          <w:docGrid w:linePitch="360"/>
        </w:sectPr>
      </w:pPr>
    </w:p>
    <w:p w14:paraId="37EDEA96" w14:textId="77777777" w:rsidR="00A0534A" w:rsidRDefault="00A0534A" w:rsidP="00C0653E">
      <w:pPr>
        <w:pStyle w:val="Heading1"/>
        <w:rPr>
          <w:lang w:bidi="ar-SA"/>
        </w:rPr>
      </w:pPr>
    </w:p>
    <w:p w14:paraId="3D4D4326" w14:textId="77777777" w:rsidR="00A0534A" w:rsidRDefault="00A0534A" w:rsidP="00C0653E">
      <w:pPr>
        <w:pStyle w:val="Heading1"/>
        <w:rPr>
          <w:lang w:bidi="ar-SA"/>
        </w:rPr>
      </w:pPr>
    </w:p>
    <w:p w14:paraId="5815EDA8" w14:textId="77777777" w:rsidR="006D780F" w:rsidRPr="00C0653E" w:rsidRDefault="00592EBE" w:rsidP="00C0653E">
      <w:pPr>
        <w:pStyle w:val="Heading1"/>
        <w:rPr>
          <w:rtl/>
          <w:lang w:bidi="ar-SA"/>
        </w:rPr>
      </w:pPr>
      <w:bookmarkStart w:id="35" w:name="_Toc28770816"/>
      <w:r w:rsidRPr="00C0653E">
        <w:rPr>
          <w:rtl/>
          <w:lang w:bidi="ar-SA"/>
        </w:rPr>
        <w:t>فصل چهارم</w:t>
      </w:r>
      <w:r w:rsidR="00C0653E" w:rsidRPr="00C0653E">
        <w:rPr>
          <w:rtl/>
          <w:lang w:bidi="ar-SA"/>
        </w:rPr>
        <w:t xml:space="preserve"> </w:t>
      </w:r>
      <w:r w:rsidR="00DA7299" w:rsidRPr="00C0653E">
        <w:rPr>
          <w:rtl/>
          <w:lang w:bidi="ar-SA"/>
        </w:rPr>
        <w:t>سبك ها  و قلم ها</w:t>
      </w:r>
      <w:r w:rsidRPr="00C0653E">
        <w:rPr>
          <w:rtl/>
          <w:lang w:bidi="ar-SA"/>
        </w:rPr>
        <w:br w:type="page"/>
      </w:r>
      <w:bookmarkStart w:id="36" w:name="_Toc102815930"/>
      <w:bookmarkStart w:id="37" w:name="_Toc102981082"/>
      <w:bookmarkStart w:id="38" w:name="_Toc115553012"/>
      <w:bookmarkStart w:id="39" w:name="_Toc118681154"/>
      <w:r w:rsidR="00DA7299" w:rsidRPr="00C0653E">
        <w:rPr>
          <w:rtl/>
          <w:lang w:bidi="ar-SA"/>
        </w:rPr>
        <w:lastRenderedPageBreak/>
        <w:t xml:space="preserve"> </w:t>
      </w:r>
      <w:bookmarkEnd w:id="36"/>
      <w:bookmarkEnd w:id="37"/>
      <w:bookmarkEnd w:id="38"/>
      <w:bookmarkEnd w:id="39"/>
      <w:r w:rsidR="001555E1" w:rsidRPr="00C0653E">
        <w:rPr>
          <w:rtl/>
          <w:lang w:bidi="ar-SA"/>
        </w:rPr>
        <w:t>سبك ها و قلم ها</w:t>
      </w:r>
      <w:bookmarkEnd w:id="35"/>
    </w:p>
    <w:p w14:paraId="5C4B329A" w14:textId="77777777" w:rsidR="00C47D24" w:rsidRPr="00D05702" w:rsidRDefault="009B7C80" w:rsidP="00235782">
      <w:pPr>
        <w:rPr>
          <w:rtl/>
        </w:rPr>
      </w:pPr>
      <w:r>
        <w:rPr>
          <w:rtl/>
        </w:rPr>
        <w:t xml:space="preserve">در تعريف سبك‌هاي مختلف اين </w:t>
      </w:r>
      <w:r w:rsidR="00235782">
        <w:rPr>
          <w:rtl/>
        </w:rPr>
        <w:t>دستورالعمل</w:t>
      </w:r>
      <w:r w:rsidR="006D780F" w:rsidRPr="00D05702">
        <w:rPr>
          <w:rtl/>
        </w:rPr>
        <w:t xml:space="preserve"> </w:t>
      </w:r>
      <w:r>
        <w:rPr>
          <w:rtl/>
        </w:rPr>
        <w:t>از</w:t>
      </w:r>
      <w:r w:rsidR="006D780F" w:rsidRPr="00D05702">
        <w:rPr>
          <w:rtl/>
        </w:rPr>
        <w:t xml:space="preserve"> قلم</w:t>
      </w:r>
      <w:r>
        <w:rPr>
          <w:rtl/>
        </w:rPr>
        <w:t>‌هاي</w:t>
      </w:r>
      <w:r w:rsidR="006D780F" w:rsidRPr="00D05702">
        <w:rPr>
          <w:rtl/>
        </w:rPr>
        <w:t xml:space="preserve">، </w:t>
      </w:r>
      <w:r w:rsidR="001A4AA8">
        <w:t xml:space="preserve">B </w:t>
      </w:r>
      <w:r w:rsidR="006D780F" w:rsidRPr="00D05702">
        <w:t>Nazanin</w:t>
      </w:r>
      <w:r w:rsidR="006D780F" w:rsidRPr="00D05702">
        <w:rPr>
          <w:rtl/>
        </w:rPr>
        <w:t xml:space="preserve"> </w:t>
      </w:r>
      <w:r w:rsidR="001E0D1B">
        <w:rPr>
          <w:rtl/>
        </w:rPr>
        <w:t>و</w:t>
      </w:r>
      <w:r w:rsidR="006D780F" w:rsidRPr="00D05702">
        <w:rPr>
          <w:rtl/>
        </w:rPr>
        <w:t xml:space="preserve"> </w:t>
      </w:r>
      <w:r w:rsidR="006D780F" w:rsidRPr="00D05702">
        <w:t>Times New Roman</w:t>
      </w:r>
      <w:r w:rsidR="006609A1">
        <w:rPr>
          <w:rtl/>
        </w:rPr>
        <w:t xml:space="preserve"> </w:t>
      </w:r>
      <w:r>
        <w:rPr>
          <w:rtl/>
        </w:rPr>
        <w:t>استفاده شده‌است كه خصوصيات كامل آنها</w:t>
      </w:r>
      <w:r w:rsidR="006D780F" w:rsidRPr="00D05702">
        <w:rPr>
          <w:rtl/>
        </w:rPr>
        <w:t>‌</w:t>
      </w:r>
      <w:r w:rsidR="00C47D24" w:rsidRPr="00D05702">
        <w:rPr>
          <w:rtl/>
        </w:rPr>
        <w:t xml:space="preserve"> در بخش‌هاي بعدي تشريح مي‌گردد. </w:t>
      </w:r>
    </w:p>
    <w:p w14:paraId="4BE11F5A" w14:textId="77777777" w:rsidR="006D780F" w:rsidRPr="001A63F0" w:rsidRDefault="009B7C80" w:rsidP="00270B28">
      <w:pPr>
        <w:pStyle w:val="Heading2"/>
        <w:numPr>
          <w:ilvl w:val="1"/>
          <w:numId w:val="39"/>
        </w:numPr>
        <w:rPr>
          <w:rtl/>
        </w:rPr>
      </w:pPr>
      <w:bookmarkStart w:id="40" w:name="_Toc28770817"/>
      <w:r w:rsidRPr="001A63F0">
        <w:rPr>
          <w:rtl/>
        </w:rPr>
        <w:t>قلم</w:t>
      </w:r>
      <w:r w:rsidR="006D780F" w:rsidRPr="001A63F0">
        <w:rPr>
          <w:rtl/>
        </w:rPr>
        <w:t>‌هاي فارسي</w:t>
      </w:r>
      <w:bookmarkEnd w:id="40"/>
    </w:p>
    <w:p w14:paraId="167C9EA2" w14:textId="77777777" w:rsidR="006D780F" w:rsidRPr="00D05702" w:rsidRDefault="006D780F" w:rsidP="00BB0041">
      <w:pPr>
        <w:rPr>
          <w:rtl/>
        </w:rPr>
      </w:pPr>
      <w:r w:rsidRPr="00D05702">
        <w:rPr>
          <w:rtl/>
        </w:rPr>
        <w:t xml:space="preserve">اندازه </w:t>
      </w:r>
      <w:r w:rsidR="00796EBE" w:rsidRPr="00D05702">
        <w:rPr>
          <w:rtl/>
        </w:rPr>
        <w:t xml:space="preserve">و سبك </w:t>
      </w:r>
      <w:r w:rsidR="009B7C80">
        <w:rPr>
          <w:rtl/>
        </w:rPr>
        <w:t>قلم</w:t>
      </w:r>
      <w:r w:rsidR="00796EBE" w:rsidRPr="00D05702">
        <w:rPr>
          <w:rtl/>
        </w:rPr>
        <w:t xml:space="preserve">‌هاي فارسي قابل استفاده </w:t>
      </w:r>
      <w:r w:rsidRPr="00D05702">
        <w:rPr>
          <w:rtl/>
        </w:rPr>
        <w:t>در قسمت‌هاي مختلف</w:t>
      </w:r>
      <w:r w:rsidR="00796EBE" w:rsidRPr="00D05702">
        <w:rPr>
          <w:rtl/>
        </w:rPr>
        <w:t xml:space="preserve"> يك</w:t>
      </w:r>
      <w:r w:rsidRPr="00D05702">
        <w:rPr>
          <w:rtl/>
        </w:rPr>
        <w:t xml:space="preserve"> گزارش در </w:t>
      </w:r>
      <w:r w:rsidRPr="00D05702">
        <w:rPr>
          <w:rtl/>
        </w:rPr>
        <w:fldChar w:fldCharType="begin"/>
      </w:r>
      <w:r w:rsidRPr="00D05702">
        <w:rPr>
          <w:rtl/>
        </w:rPr>
        <w:instrText xml:space="preserve"> </w:instrText>
      </w:r>
      <w:r w:rsidRPr="00D05702">
        <w:instrText>REF</w:instrText>
      </w:r>
      <w:r w:rsidRPr="00D05702">
        <w:rPr>
          <w:rtl/>
        </w:rPr>
        <w:instrText xml:space="preserve"> _</w:instrText>
      </w:r>
      <w:r w:rsidRPr="00D05702">
        <w:instrText>Ref114123194 \h</w:instrText>
      </w:r>
      <w:r w:rsidRPr="00D05702">
        <w:rPr>
          <w:rtl/>
        </w:rPr>
        <w:instrText xml:space="preserve"> </w:instrText>
      </w:r>
      <w:r w:rsidR="00D05702" w:rsidRPr="00D05702">
        <w:rPr>
          <w:rtl/>
        </w:rPr>
        <w:instrText xml:space="preserve"> \* </w:instrText>
      </w:r>
      <w:r w:rsidR="00D05702" w:rsidRPr="00D05702">
        <w:instrText>MERGEFORMAT</w:instrText>
      </w:r>
      <w:r w:rsidR="00D05702" w:rsidRPr="00D05702">
        <w:rPr>
          <w:rtl/>
        </w:rPr>
        <w:instrText xml:space="preserve"> </w:instrText>
      </w:r>
      <w:r w:rsidRPr="00D05702">
        <w:rPr>
          <w:rtl/>
        </w:rPr>
      </w:r>
      <w:r w:rsidRPr="00D05702">
        <w:rPr>
          <w:rtl/>
        </w:rPr>
        <w:fldChar w:fldCharType="separate"/>
      </w:r>
      <w:r w:rsidR="00613634" w:rsidRPr="00D05702">
        <w:rPr>
          <w:rtl/>
        </w:rPr>
        <w:t xml:space="preserve">جدول </w:t>
      </w:r>
      <w:r w:rsidR="00613634">
        <w:rPr>
          <w:noProof/>
          <w:rtl/>
        </w:rPr>
        <w:t>4-</w:t>
      </w:r>
      <w:r w:rsidR="00613634" w:rsidRPr="00D05702">
        <w:rPr>
          <w:noProof/>
          <w:rtl/>
        </w:rPr>
        <w:t>‌</w:t>
      </w:r>
      <w:r w:rsidR="00613634">
        <w:rPr>
          <w:noProof/>
          <w:rtl/>
        </w:rPr>
        <w:t>1</w:t>
      </w:r>
      <w:r w:rsidRPr="00D05702">
        <w:rPr>
          <w:rtl/>
        </w:rPr>
        <w:fldChar w:fldCharType="end"/>
      </w:r>
      <w:r w:rsidRPr="00D05702">
        <w:rPr>
          <w:rtl/>
        </w:rPr>
        <w:t xml:space="preserve"> نشان داده شده‌است‌.‌</w:t>
      </w:r>
    </w:p>
    <w:p w14:paraId="45DE65A6" w14:textId="77777777" w:rsidR="006D780F" w:rsidRPr="00D05702" w:rsidRDefault="006D780F" w:rsidP="00146D35">
      <w:pPr>
        <w:pStyle w:val="Heading9"/>
        <w:rPr>
          <w:rtl/>
        </w:rPr>
      </w:pPr>
      <w:bookmarkStart w:id="41" w:name="_Ref114123194"/>
      <w:bookmarkStart w:id="42" w:name="_Toc115707573"/>
      <w:bookmarkStart w:id="43" w:name="_Toc276969411"/>
      <w:r w:rsidRPr="00D05702">
        <w:rPr>
          <w:rtl/>
        </w:rPr>
        <w:t xml:space="preserve">جدول </w:t>
      </w:r>
      <w:r w:rsidR="006E6262">
        <w:rPr>
          <w:rtl/>
        </w:rPr>
        <w:t>4-</w:t>
      </w:r>
      <w:r w:rsidRPr="00D05702">
        <w:rPr>
          <w:rtl/>
        </w:rPr>
        <w:t>‌</w:t>
      </w:r>
      <w:r w:rsidRPr="00D05702">
        <w:rPr>
          <w:rtl/>
        </w:rPr>
        <w:fldChar w:fldCharType="begin"/>
      </w:r>
      <w:r w:rsidRPr="00D05702">
        <w:rPr>
          <w:rtl/>
        </w:rPr>
        <w:instrText xml:space="preserve"> </w:instrText>
      </w:r>
      <w:r w:rsidRPr="00D05702">
        <w:instrText>SEQ</w:instrText>
      </w:r>
      <w:r w:rsidRPr="00D05702">
        <w:rPr>
          <w:rtl/>
        </w:rPr>
        <w:instrText xml:space="preserve"> </w:instrText>
      </w:r>
      <w:r w:rsidRPr="00D05702">
        <w:instrText>Table \* ARABIC \s 1</w:instrText>
      </w:r>
      <w:r w:rsidRPr="00D05702">
        <w:rPr>
          <w:rtl/>
        </w:rPr>
        <w:instrText xml:space="preserve"> </w:instrText>
      </w:r>
      <w:r w:rsidRPr="00D05702">
        <w:rPr>
          <w:rtl/>
        </w:rPr>
        <w:fldChar w:fldCharType="separate"/>
      </w:r>
      <w:r w:rsidR="00613634">
        <w:rPr>
          <w:noProof/>
          <w:rtl/>
        </w:rPr>
        <w:t>1</w:t>
      </w:r>
      <w:r w:rsidRPr="00D05702">
        <w:rPr>
          <w:rtl/>
        </w:rPr>
        <w:fldChar w:fldCharType="end"/>
      </w:r>
      <w:bookmarkEnd w:id="41"/>
      <w:r w:rsidRPr="00D05702">
        <w:rPr>
          <w:rtl/>
        </w:rPr>
        <w:t xml:space="preserve">  </w:t>
      </w:r>
      <w:r w:rsidR="009B7C80">
        <w:rPr>
          <w:rtl/>
        </w:rPr>
        <w:t>قلم</w:t>
      </w:r>
      <w:r w:rsidRPr="00D05702">
        <w:rPr>
          <w:rtl/>
        </w:rPr>
        <w:t>‌هاي فارسي</w:t>
      </w:r>
      <w:bookmarkEnd w:id="42"/>
      <w:bookmarkEnd w:id="43"/>
    </w:p>
    <w:tbl>
      <w:tblPr>
        <w:bidiVisual/>
        <w:tblW w:w="46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0"/>
        <w:gridCol w:w="1654"/>
        <w:gridCol w:w="1988"/>
        <w:gridCol w:w="809"/>
        <w:gridCol w:w="1473"/>
      </w:tblGrid>
      <w:tr w:rsidR="00C0653E" w:rsidRPr="00D05702" w14:paraId="397A654E" w14:textId="77777777" w:rsidTr="00A47AD7">
        <w:trPr>
          <w:jc w:val="center"/>
        </w:trPr>
        <w:tc>
          <w:tcPr>
            <w:tcW w:w="1433" w:type="pct"/>
            <w:vAlign w:val="center"/>
          </w:tcPr>
          <w:p w14:paraId="7FEE5F00" w14:textId="77777777" w:rsidR="00C0653E" w:rsidRPr="00D05702" w:rsidRDefault="00C0653E" w:rsidP="00DB7C7E">
            <w:pPr>
              <w:pStyle w:val="InTable"/>
              <w:rPr>
                <w:rtl/>
              </w:rPr>
            </w:pPr>
            <w:r w:rsidRPr="00D05702">
              <w:rPr>
                <w:rtl/>
              </w:rPr>
              <w:t>موقعيت استفاده</w:t>
            </w:r>
            <w:r>
              <w:rPr>
                <w:rtl/>
              </w:rPr>
              <w:t xml:space="preserve"> از</w:t>
            </w:r>
            <w:r w:rsidRPr="00D05702">
              <w:rPr>
                <w:rtl/>
              </w:rPr>
              <w:t xml:space="preserve"> </w:t>
            </w:r>
            <w:r>
              <w:rPr>
                <w:rtl/>
              </w:rPr>
              <w:t>قلم</w:t>
            </w:r>
          </w:p>
        </w:tc>
        <w:tc>
          <w:tcPr>
            <w:tcW w:w="996" w:type="pct"/>
            <w:vAlign w:val="center"/>
          </w:tcPr>
          <w:p w14:paraId="76BF9110" w14:textId="77777777" w:rsidR="00C0653E" w:rsidRPr="00D05702" w:rsidRDefault="00C0653E" w:rsidP="00DB7C7E">
            <w:pPr>
              <w:pStyle w:val="InTable"/>
              <w:rPr>
                <w:rtl/>
              </w:rPr>
            </w:pPr>
            <w:r>
              <w:rPr>
                <w:rtl/>
              </w:rPr>
              <w:t>اندازه</w:t>
            </w:r>
            <w:r w:rsidRPr="00D05702">
              <w:rPr>
                <w:rtl/>
              </w:rPr>
              <w:t xml:space="preserve"> </w:t>
            </w:r>
            <w:r>
              <w:rPr>
                <w:rtl/>
              </w:rPr>
              <w:t>قلم</w:t>
            </w:r>
          </w:p>
        </w:tc>
        <w:tc>
          <w:tcPr>
            <w:tcW w:w="1197" w:type="pct"/>
            <w:vAlign w:val="center"/>
          </w:tcPr>
          <w:p w14:paraId="2E2CFBA3" w14:textId="77777777" w:rsidR="00C0653E" w:rsidRPr="00D05702" w:rsidRDefault="00C0653E" w:rsidP="00DB7C7E">
            <w:pPr>
              <w:pStyle w:val="InTable"/>
              <w:rPr>
                <w:rtl/>
              </w:rPr>
            </w:pPr>
            <w:r>
              <w:rPr>
                <w:rtl/>
              </w:rPr>
              <w:t>نام سبك</w:t>
            </w:r>
          </w:p>
        </w:tc>
        <w:tc>
          <w:tcPr>
            <w:tcW w:w="487" w:type="pct"/>
            <w:vAlign w:val="center"/>
          </w:tcPr>
          <w:p w14:paraId="0EBE7A8E" w14:textId="77777777" w:rsidR="00C0653E" w:rsidRPr="00D05702" w:rsidRDefault="00C0653E" w:rsidP="00DB7C7E">
            <w:pPr>
              <w:pStyle w:val="InTable"/>
            </w:pPr>
            <w:r w:rsidRPr="00D05702">
              <w:t>Bold</w:t>
            </w:r>
          </w:p>
        </w:tc>
        <w:tc>
          <w:tcPr>
            <w:tcW w:w="887" w:type="pct"/>
          </w:tcPr>
          <w:p w14:paraId="3C704100" w14:textId="77777777" w:rsidR="00C0653E" w:rsidRPr="00D05702" w:rsidRDefault="00C0653E" w:rsidP="00DB7C7E">
            <w:pPr>
              <w:pStyle w:val="InTable"/>
            </w:pPr>
            <w:r>
              <w:rPr>
                <w:rtl/>
              </w:rPr>
              <w:t>فهرست</w:t>
            </w:r>
          </w:p>
        </w:tc>
      </w:tr>
      <w:tr w:rsidR="00A47AD7" w:rsidRPr="00D05702" w14:paraId="369F82E2" w14:textId="77777777" w:rsidTr="00A47AD7">
        <w:trPr>
          <w:jc w:val="center"/>
        </w:trPr>
        <w:tc>
          <w:tcPr>
            <w:tcW w:w="1433" w:type="pct"/>
            <w:vAlign w:val="center"/>
          </w:tcPr>
          <w:p w14:paraId="278D460B" w14:textId="77777777" w:rsidR="00A47AD7" w:rsidRPr="00D05702" w:rsidRDefault="00A47AD7" w:rsidP="00A47AD7">
            <w:pPr>
              <w:pStyle w:val="InTable"/>
              <w:rPr>
                <w:rtl/>
              </w:rPr>
            </w:pPr>
            <w:r w:rsidRPr="00D05702">
              <w:rPr>
                <w:rtl/>
              </w:rPr>
              <w:t xml:space="preserve">متن </w:t>
            </w:r>
          </w:p>
        </w:tc>
        <w:tc>
          <w:tcPr>
            <w:tcW w:w="996" w:type="pct"/>
            <w:vAlign w:val="center"/>
          </w:tcPr>
          <w:p w14:paraId="71C4CC44" w14:textId="77777777" w:rsidR="00A47AD7" w:rsidRPr="00D05702" w:rsidRDefault="00A47AD7" w:rsidP="00A47AD7">
            <w:pPr>
              <w:pStyle w:val="InTable"/>
              <w:rPr>
                <w:rtl/>
              </w:rPr>
            </w:pPr>
            <w:r>
              <w:t xml:space="preserve">B </w:t>
            </w:r>
            <w:r w:rsidRPr="00D05702">
              <w:t>Nazanin 14</w:t>
            </w:r>
          </w:p>
        </w:tc>
        <w:tc>
          <w:tcPr>
            <w:tcW w:w="1197" w:type="pct"/>
            <w:vAlign w:val="center"/>
          </w:tcPr>
          <w:p w14:paraId="25DD365B" w14:textId="77777777" w:rsidR="00A47AD7" w:rsidRPr="00D05702" w:rsidRDefault="00A47AD7" w:rsidP="00A47AD7">
            <w:pPr>
              <w:pStyle w:val="InTable"/>
              <w:rPr>
                <w:rtl/>
              </w:rPr>
            </w:pPr>
            <w:r w:rsidRPr="00D05702">
              <w:t>Normal</w:t>
            </w:r>
          </w:p>
        </w:tc>
        <w:tc>
          <w:tcPr>
            <w:tcW w:w="487" w:type="pct"/>
            <w:vAlign w:val="center"/>
          </w:tcPr>
          <w:p w14:paraId="327AF908" w14:textId="77777777" w:rsidR="00A47AD7" w:rsidRPr="00D05702" w:rsidRDefault="00A47AD7" w:rsidP="00A47AD7">
            <w:pPr>
              <w:pStyle w:val="InTable"/>
              <w:rPr>
                <w:rtl/>
              </w:rPr>
            </w:pPr>
          </w:p>
        </w:tc>
        <w:tc>
          <w:tcPr>
            <w:tcW w:w="887" w:type="pct"/>
            <w:vMerge w:val="restart"/>
          </w:tcPr>
          <w:p w14:paraId="32B075AF" w14:textId="77777777" w:rsidR="00A47AD7" w:rsidRPr="001A31DB" w:rsidRDefault="00A47AD7" w:rsidP="00A47AD7">
            <w:pPr>
              <w:pStyle w:val="InTable"/>
            </w:pPr>
            <w:r>
              <w:rPr>
                <w:rtl/>
              </w:rPr>
              <w:t>فهرست اصلی</w:t>
            </w:r>
          </w:p>
        </w:tc>
      </w:tr>
      <w:tr w:rsidR="00A47AD7" w:rsidRPr="00D05702" w14:paraId="3C190274" w14:textId="77777777" w:rsidTr="00A47AD7">
        <w:trPr>
          <w:jc w:val="center"/>
        </w:trPr>
        <w:tc>
          <w:tcPr>
            <w:tcW w:w="1433" w:type="pct"/>
            <w:vAlign w:val="center"/>
          </w:tcPr>
          <w:p w14:paraId="206CD672" w14:textId="77777777" w:rsidR="00A47AD7" w:rsidRPr="00D05702" w:rsidRDefault="00A47AD7" w:rsidP="00A47AD7">
            <w:pPr>
              <w:pStyle w:val="InTable"/>
              <w:rPr>
                <w:rtl/>
              </w:rPr>
            </w:pPr>
            <w:r w:rsidRPr="00D05702">
              <w:rPr>
                <w:rtl/>
              </w:rPr>
              <w:t>عنوان فصل</w:t>
            </w:r>
          </w:p>
        </w:tc>
        <w:tc>
          <w:tcPr>
            <w:tcW w:w="996" w:type="pct"/>
            <w:vAlign w:val="center"/>
          </w:tcPr>
          <w:p w14:paraId="0A6B8BB0" w14:textId="77777777" w:rsidR="00A47AD7" w:rsidRPr="00D05702" w:rsidRDefault="00A47AD7" w:rsidP="00A47AD7">
            <w:pPr>
              <w:pStyle w:val="InTable"/>
            </w:pPr>
            <w:r>
              <w:t xml:space="preserve">B </w:t>
            </w:r>
            <w:r w:rsidRPr="00D05702">
              <w:t xml:space="preserve">Nazanin </w:t>
            </w:r>
            <w:r>
              <w:t>18</w:t>
            </w:r>
          </w:p>
        </w:tc>
        <w:tc>
          <w:tcPr>
            <w:tcW w:w="1197" w:type="pct"/>
            <w:vAlign w:val="center"/>
          </w:tcPr>
          <w:p w14:paraId="5ADAA239" w14:textId="77777777" w:rsidR="00A47AD7" w:rsidRPr="00D05702" w:rsidRDefault="00A47AD7" w:rsidP="00A47AD7">
            <w:pPr>
              <w:pStyle w:val="InTable"/>
              <w:rPr>
                <w:rtl/>
              </w:rPr>
            </w:pPr>
            <w:r w:rsidRPr="00D05702">
              <w:t>Heading1</w:t>
            </w:r>
          </w:p>
        </w:tc>
        <w:tc>
          <w:tcPr>
            <w:tcW w:w="487" w:type="pct"/>
            <w:vAlign w:val="center"/>
          </w:tcPr>
          <w:p w14:paraId="108E42E5" w14:textId="77777777" w:rsidR="00A47AD7" w:rsidRPr="00D05702" w:rsidRDefault="00A47AD7" w:rsidP="00A47AD7">
            <w:pPr>
              <w:pStyle w:val="InTable"/>
              <w:rPr>
                <w:rtl/>
              </w:rPr>
            </w:pPr>
            <w:r w:rsidRPr="001A31DB">
              <w:sym w:font="Wingdings 2" w:char="F050"/>
            </w:r>
          </w:p>
        </w:tc>
        <w:tc>
          <w:tcPr>
            <w:tcW w:w="887" w:type="pct"/>
            <w:vMerge/>
          </w:tcPr>
          <w:p w14:paraId="3CA90B08" w14:textId="77777777" w:rsidR="00A47AD7" w:rsidRPr="00D05702" w:rsidRDefault="00A47AD7" w:rsidP="00A47AD7">
            <w:pPr>
              <w:pStyle w:val="InTable"/>
            </w:pPr>
          </w:p>
        </w:tc>
      </w:tr>
      <w:tr w:rsidR="00A47AD7" w:rsidRPr="00D05702" w14:paraId="13FE4AC0" w14:textId="77777777" w:rsidTr="00A47AD7">
        <w:trPr>
          <w:jc w:val="center"/>
        </w:trPr>
        <w:tc>
          <w:tcPr>
            <w:tcW w:w="1433" w:type="pct"/>
            <w:vAlign w:val="center"/>
          </w:tcPr>
          <w:p w14:paraId="26800019" w14:textId="77777777" w:rsidR="00A47AD7" w:rsidRPr="00D05702" w:rsidRDefault="00A47AD7" w:rsidP="00A47AD7">
            <w:pPr>
              <w:pStyle w:val="InTable"/>
              <w:rPr>
                <w:rtl/>
              </w:rPr>
            </w:pPr>
            <w:r>
              <w:rPr>
                <w:rtl/>
              </w:rPr>
              <w:t>زير‌فصل</w:t>
            </w:r>
            <w:r w:rsidRPr="00D05702">
              <w:rPr>
                <w:rtl/>
              </w:rPr>
              <w:t xml:space="preserve"> 1</w:t>
            </w:r>
          </w:p>
        </w:tc>
        <w:tc>
          <w:tcPr>
            <w:tcW w:w="996" w:type="pct"/>
            <w:vAlign w:val="center"/>
          </w:tcPr>
          <w:p w14:paraId="17907E66" w14:textId="77777777" w:rsidR="00A47AD7" w:rsidRPr="00D05702" w:rsidRDefault="00A47AD7" w:rsidP="00A47AD7">
            <w:pPr>
              <w:pStyle w:val="InTable"/>
              <w:rPr>
                <w:rtl/>
              </w:rPr>
            </w:pPr>
            <w:r>
              <w:t xml:space="preserve">B </w:t>
            </w:r>
            <w:r w:rsidRPr="00D05702">
              <w:t>Nazanin 1</w:t>
            </w:r>
            <w:r>
              <w:t>6</w:t>
            </w:r>
          </w:p>
        </w:tc>
        <w:tc>
          <w:tcPr>
            <w:tcW w:w="1197" w:type="pct"/>
            <w:vAlign w:val="center"/>
          </w:tcPr>
          <w:p w14:paraId="1D4DD531" w14:textId="77777777" w:rsidR="00A47AD7" w:rsidRPr="00D05702" w:rsidRDefault="00A47AD7" w:rsidP="00A47AD7">
            <w:pPr>
              <w:pStyle w:val="InTable"/>
              <w:rPr>
                <w:rtl/>
              </w:rPr>
            </w:pPr>
            <w:r w:rsidRPr="00D05702">
              <w:t>Heading 2</w:t>
            </w:r>
          </w:p>
        </w:tc>
        <w:tc>
          <w:tcPr>
            <w:tcW w:w="487" w:type="pct"/>
            <w:vAlign w:val="center"/>
          </w:tcPr>
          <w:p w14:paraId="4DF86CE0" w14:textId="77777777" w:rsidR="00A47AD7" w:rsidRPr="00D05702" w:rsidRDefault="00A47AD7" w:rsidP="00A47AD7">
            <w:pPr>
              <w:pStyle w:val="InTable"/>
              <w:rPr>
                <w:rtl/>
              </w:rPr>
            </w:pPr>
            <w:r w:rsidRPr="001A31DB">
              <w:sym w:font="Wingdings 2" w:char="F050"/>
            </w:r>
          </w:p>
        </w:tc>
        <w:tc>
          <w:tcPr>
            <w:tcW w:w="887" w:type="pct"/>
            <w:vMerge/>
          </w:tcPr>
          <w:p w14:paraId="4E75B06E" w14:textId="77777777" w:rsidR="00A47AD7" w:rsidRPr="001A31DB" w:rsidRDefault="00A47AD7" w:rsidP="00A47AD7">
            <w:pPr>
              <w:pStyle w:val="InTable"/>
            </w:pPr>
          </w:p>
        </w:tc>
      </w:tr>
      <w:tr w:rsidR="00A47AD7" w:rsidRPr="00D05702" w14:paraId="1338F376" w14:textId="77777777" w:rsidTr="00A47AD7">
        <w:trPr>
          <w:jc w:val="center"/>
        </w:trPr>
        <w:tc>
          <w:tcPr>
            <w:tcW w:w="1433" w:type="pct"/>
            <w:vAlign w:val="center"/>
          </w:tcPr>
          <w:p w14:paraId="1D86529D" w14:textId="77777777" w:rsidR="00A47AD7" w:rsidRPr="00D05702" w:rsidRDefault="00A47AD7" w:rsidP="00A47AD7">
            <w:pPr>
              <w:pStyle w:val="InTable"/>
              <w:rPr>
                <w:rtl/>
              </w:rPr>
            </w:pPr>
            <w:r>
              <w:rPr>
                <w:rtl/>
              </w:rPr>
              <w:t>زير‌فصل</w:t>
            </w:r>
            <w:r w:rsidRPr="00D05702">
              <w:rPr>
                <w:rtl/>
              </w:rPr>
              <w:t xml:space="preserve"> 2</w:t>
            </w:r>
          </w:p>
        </w:tc>
        <w:tc>
          <w:tcPr>
            <w:tcW w:w="996" w:type="pct"/>
            <w:vAlign w:val="center"/>
          </w:tcPr>
          <w:p w14:paraId="451C009D" w14:textId="77777777" w:rsidR="00A47AD7" w:rsidRPr="00D05702" w:rsidRDefault="00A47AD7" w:rsidP="00A47AD7">
            <w:pPr>
              <w:pStyle w:val="InTable"/>
              <w:rPr>
                <w:rtl/>
              </w:rPr>
            </w:pPr>
            <w:r>
              <w:t xml:space="preserve">B </w:t>
            </w:r>
            <w:r w:rsidRPr="00D05702">
              <w:t>Nazanin 1</w:t>
            </w:r>
            <w:r>
              <w:t>4</w:t>
            </w:r>
          </w:p>
        </w:tc>
        <w:tc>
          <w:tcPr>
            <w:tcW w:w="1197" w:type="pct"/>
            <w:vAlign w:val="center"/>
          </w:tcPr>
          <w:p w14:paraId="5E506DFC" w14:textId="77777777" w:rsidR="00A47AD7" w:rsidRPr="00D05702" w:rsidRDefault="00A47AD7" w:rsidP="00A47AD7">
            <w:pPr>
              <w:pStyle w:val="InTable"/>
              <w:rPr>
                <w:rtl/>
              </w:rPr>
            </w:pPr>
            <w:r w:rsidRPr="00D05702">
              <w:t>Heading 3</w:t>
            </w:r>
          </w:p>
        </w:tc>
        <w:tc>
          <w:tcPr>
            <w:tcW w:w="487" w:type="pct"/>
            <w:vAlign w:val="center"/>
          </w:tcPr>
          <w:p w14:paraId="4E984C6A" w14:textId="77777777" w:rsidR="00A47AD7" w:rsidRPr="00D05702" w:rsidRDefault="00A47AD7" w:rsidP="00A47AD7">
            <w:pPr>
              <w:pStyle w:val="InTable"/>
              <w:rPr>
                <w:rtl/>
              </w:rPr>
            </w:pPr>
            <w:r w:rsidRPr="001A31DB">
              <w:sym w:font="Wingdings 2" w:char="F050"/>
            </w:r>
          </w:p>
        </w:tc>
        <w:tc>
          <w:tcPr>
            <w:tcW w:w="887" w:type="pct"/>
            <w:vMerge/>
          </w:tcPr>
          <w:p w14:paraId="43B85F9D" w14:textId="77777777" w:rsidR="00A47AD7" w:rsidRPr="001A31DB" w:rsidRDefault="00A47AD7" w:rsidP="00A47AD7">
            <w:pPr>
              <w:pStyle w:val="InTable"/>
            </w:pPr>
          </w:p>
        </w:tc>
      </w:tr>
      <w:tr w:rsidR="00A47AD7" w:rsidRPr="00D05702" w14:paraId="29C36940" w14:textId="77777777" w:rsidTr="00A47AD7">
        <w:trPr>
          <w:jc w:val="center"/>
        </w:trPr>
        <w:tc>
          <w:tcPr>
            <w:tcW w:w="1433" w:type="pct"/>
            <w:vAlign w:val="center"/>
          </w:tcPr>
          <w:p w14:paraId="0AE0BF27" w14:textId="77777777" w:rsidR="00A47AD7" w:rsidRPr="00D05702" w:rsidRDefault="00A47AD7" w:rsidP="00A47AD7">
            <w:pPr>
              <w:pStyle w:val="InTable"/>
              <w:rPr>
                <w:rtl/>
              </w:rPr>
            </w:pPr>
            <w:r>
              <w:rPr>
                <w:rtl/>
              </w:rPr>
              <w:t>زير‌فصل</w:t>
            </w:r>
            <w:r w:rsidRPr="00D05702">
              <w:rPr>
                <w:rtl/>
              </w:rPr>
              <w:t xml:space="preserve"> 3</w:t>
            </w:r>
          </w:p>
        </w:tc>
        <w:tc>
          <w:tcPr>
            <w:tcW w:w="996" w:type="pct"/>
            <w:vAlign w:val="center"/>
          </w:tcPr>
          <w:p w14:paraId="6B11E101" w14:textId="77777777" w:rsidR="00A47AD7" w:rsidRPr="00D05702" w:rsidRDefault="00A47AD7" w:rsidP="00A47AD7">
            <w:pPr>
              <w:pStyle w:val="InTable"/>
              <w:rPr>
                <w:rtl/>
              </w:rPr>
            </w:pPr>
            <w:r>
              <w:t xml:space="preserve">B </w:t>
            </w:r>
            <w:r w:rsidRPr="00D05702">
              <w:t>Nazanin 14</w:t>
            </w:r>
          </w:p>
        </w:tc>
        <w:tc>
          <w:tcPr>
            <w:tcW w:w="1197" w:type="pct"/>
            <w:vAlign w:val="center"/>
          </w:tcPr>
          <w:p w14:paraId="27F1D927" w14:textId="77777777" w:rsidR="00A47AD7" w:rsidRPr="00D05702" w:rsidRDefault="00A47AD7" w:rsidP="00A47AD7">
            <w:pPr>
              <w:pStyle w:val="InTable"/>
              <w:rPr>
                <w:rtl/>
              </w:rPr>
            </w:pPr>
            <w:r w:rsidRPr="00D05702">
              <w:t>Heading 4</w:t>
            </w:r>
          </w:p>
        </w:tc>
        <w:tc>
          <w:tcPr>
            <w:tcW w:w="487" w:type="pct"/>
            <w:vAlign w:val="center"/>
          </w:tcPr>
          <w:p w14:paraId="04247554" w14:textId="77777777" w:rsidR="00A47AD7" w:rsidRPr="00D05702" w:rsidRDefault="00A47AD7" w:rsidP="00A47AD7">
            <w:pPr>
              <w:pStyle w:val="InTable"/>
              <w:rPr>
                <w:rtl/>
              </w:rPr>
            </w:pPr>
            <w:r w:rsidRPr="001A31DB">
              <w:sym w:font="Wingdings 2" w:char="F050"/>
            </w:r>
          </w:p>
        </w:tc>
        <w:tc>
          <w:tcPr>
            <w:tcW w:w="887" w:type="pct"/>
            <w:vMerge/>
          </w:tcPr>
          <w:p w14:paraId="05B5C7EC" w14:textId="77777777" w:rsidR="00A47AD7" w:rsidRPr="001A31DB" w:rsidRDefault="00A47AD7" w:rsidP="00A47AD7">
            <w:pPr>
              <w:pStyle w:val="InTable"/>
            </w:pPr>
          </w:p>
        </w:tc>
      </w:tr>
      <w:tr w:rsidR="00A47AD7" w:rsidRPr="00D05702" w14:paraId="12FB8466" w14:textId="77777777" w:rsidTr="00A47AD7">
        <w:trPr>
          <w:jc w:val="center"/>
        </w:trPr>
        <w:tc>
          <w:tcPr>
            <w:tcW w:w="1433" w:type="pct"/>
            <w:vAlign w:val="center"/>
          </w:tcPr>
          <w:p w14:paraId="48A97EC9" w14:textId="77777777" w:rsidR="00A47AD7" w:rsidRPr="00D05702" w:rsidRDefault="00A47AD7" w:rsidP="00A47AD7">
            <w:pPr>
              <w:pStyle w:val="InTable"/>
              <w:rPr>
                <w:rtl/>
              </w:rPr>
            </w:pPr>
            <w:r>
              <w:rPr>
                <w:rtl/>
              </w:rPr>
              <w:t>زير‌فصل</w:t>
            </w:r>
            <w:r w:rsidRPr="00D05702">
              <w:rPr>
                <w:rtl/>
              </w:rPr>
              <w:t xml:space="preserve"> 4</w:t>
            </w:r>
          </w:p>
        </w:tc>
        <w:tc>
          <w:tcPr>
            <w:tcW w:w="996" w:type="pct"/>
            <w:vAlign w:val="center"/>
          </w:tcPr>
          <w:p w14:paraId="2971CA40" w14:textId="77777777" w:rsidR="00A47AD7" w:rsidRPr="00D05702" w:rsidRDefault="00A47AD7" w:rsidP="00A47AD7">
            <w:pPr>
              <w:pStyle w:val="InTable"/>
              <w:rPr>
                <w:rtl/>
              </w:rPr>
            </w:pPr>
            <w:r>
              <w:t xml:space="preserve">B </w:t>
            </w:r>
            <w:r w:rsidRPr="00D05702">
              <w:t>Nazanin 13</w:t>
            </w:r>
          </w:p>
        </w:tc>
        <w:tc>
          <w:tcPr>
            <w:tcW w:w="1197" w:type="pct"/>
            <w:vAlign w:val="center"/>
          </w:tcPr>
          <w:p w14:paraId="0D68BBF1" w14:textId="77777777" w:rsidR="00A47AD7" w:rsidRPr="00D05702" w:rsidRDefault="00A47AD7" w:rsidP="00A47AD7">
            <w:pPr>
              <w:pStyle w:val="InTable"/>
              <w:rPr>
                <w:rtl/>
              </w:rPr>
            </w:pPr>
            <w:r w:rsidRPr="00D05702">
              <w:t>Heading 5</w:t>
            </w:r>
          </w:p>
        </w:tc>
        <w:tc>
          <w:tcPr>
            <w:tcW w:w="487" w:type="pct"/>
            <w:vAlign w:val="center"/>
          </w:tcPr>
          <w:p w14:paraId="05FEB2FE" w14:textId="77777777" w:rsidR="00A47AD7" w:rsidRPr="00D05702" w:rsidRDefault="00A47AD7" w:rsidP="00A47AD7">
            <w:pPr>
              <w:pStyle w:val="InTable"/>
              <w:rPr>
                <w:rtl/>
              </w:rPr>
            </w:pPr>
            <w:r w:rsidRPr="001A31DB">
              <w:sym w:font="Wingdings 2" w:char="F050"/>
            </w:r>
          </w:p>
        </w:tc>
        <w:tc>
          <w:tcPr>
            <w:tcW w:w="887" w:type="pct"/>
            <w:vMerge/>
          </w:tcPr>
          <w:p w14:paraId="172574B8" w14:textId="77777777" w:rsidR="00A47AD7" w:rsidRPr="001A31DB" w:rsidRDefault="00A47AD7" w:rsidP="00A47AD7">
            <w:pPr>
              <w:pStyle w:val="InTable"/>
            </w:pPr>
          </w:p>
        </w:tc>
      </w:tr>
      <w:tr w:rsidR="00A47AD7" w:rsidRPr="00D05702" w14:paraId="31924028" w14:textId="77777777" w:rsidTr="00A47AD7">
        <w:trPr>
          <w:jc w:val="center"/>
        </w:trPr>
        <w:tc>
          <w:tcPr>
            <w:tcW w:w="1433" w:type="pct"/>
            <w:vAlign w:val="center"/>
          </w:tcPr>
          <w:p w14:paraId="5612F074" w14:textId="77777777" w:rsidR="00A47AD7" w:rsidRPr="00D05702" w:rsidRDefault="00A47AD7" w:rsidP="00A47AD7">
            <w:pPr>
              <w:pStyle w:val="InTable"/>
              <w:rPr>
                <w:rtl/>
              </w:rPr>
            </w:pPr>
            <w:r>
              <w:rPr>
                <w:rtl/>
              </w:rPr>
              <w:t>زير‌فصل</w:t>
            </w:r>
            <w:r w:rsidRPr="00D05702">
              <w:rPr>
                <w:rtl/>
              </w:rPr>
              <w:t xml:space="preserve"> 5</w:t>
            </w:r>
          </w:p>
        </w:tc>
        <w:tc>
          <w:tcPr>
            <w:tcW w:w="996" w:type="pct"/>
            <w:vAlign w:val="center"/>
          </w:tcPr>
          <w:p w14:paraId="2F9F8335" w14:textId="77777777" w:rsidR="00A47AD7" w:rsidRPr="00D05702" w:rsidRDefault="00A47AD7" w:rsidP="00A47AD7">
            <w:pPr>
              <w:pStyle w:val="InTable"/>
              <w:rPr>
                <w:rtl/>
              </w:rPr>
            </w:pPr>
            <w:r>
              <w:t xml:space="preserve">B </w:t>
            </w:r>
            <w:r w:rsidRPr="00D05702">
              <w:t>Nazanin 13</w:t>
            </w:r>
          </w:p>
        </w:tc>
        <w:tc>
          <w:tcPr>
            <w:tcW w:w="1197" w:type="pct"/>
            <w:vAlign w:val="center"/>
          </w:tcPr>
          <w:p w14:paraId="157965C4" w14:textId="77777777" w:rsidR="00A47AD7" w:rsidRPr="00D05702" w:rsidRDefault="00A47AD7" w:rsidP="00A47AD7">
            <w:pPr>
              <w:pStyle w:val="InTable"/>
              <w:rPr>
                <w:rtl/>
              </w:rPr>
            </w:pPr>
            <w:r w:rsidRPr="00D05702">
              <w:t>Heading 6</w:t>
            </w:r>
          </w:p>
        </w:tc>
        <w:tc>
          <w:tcPr>
            <w:tcW w:w="487" w:type="pct"/>
            <w:vAlign w:val="center"/>
          </w:tcPr>
          <w:p w14:paraId="6D41DE0D" w14:textId="77777777" w:rsidR="00A47AD7" w:rsidRPr="00D05702" w:rsidRDefault="00A47AD7" w:rsidP="00A47AD7">
            <w:pPr>
              <w:pStyle w:val="InTable"/>
              <w:rPr>
                <w:rtl/>
              </w:rPr>
            </w:pPr>
            <w:r w:rsidRPr="001A31DB">
              <w:sym w:font="Wingdings 2" w:char="F050"/>
            </w:r>
          </w:p>
        </w:tc>
        <w:tc>
          <w:tcPr>
            <w:tcW w:w="887" w:type="pct"/>
            <w:vMerge/>
          </w:tcPr>
          <w:p w14:paraId="12F08E5D" w14:textId="77777777" w:rsidR="00A47AD7" w:rsidRPr="001A31DB" w:rsidRDefault="00A47AD7" w:rsidP="00A47AD7">
            <w:pPr>
              <w:pStyle w:val="InTable"/>
            </w:pPr>
          </w:p>
        </w:tc>
      </w:tr>
      <w:tr w:rsidR="00A47AD7" w:rsidRPr="00D05702" w14:paraId="30E51E00" w14:textId="77777777" w:rsidTr="00A47AD7">
        <w:trPr>
          <w:jc w:val="center"/>
        </w:trPr>
        <w:tc>
          <w:tcPr>
            <w:tcW w:w="1433" w:type="pct"/>
            <w:vAlign w:val="center"/>
          </w:tcPr>
          <w:p w14:paraId="52B4051D" w14:textId="77777777" w:rsidR="00A47AD7" w:rsidRPr="00D05702" w:rsidRDefault="00A47AD7" w:rsidP="00A47AD7">
            <w:pPr>
              <w:pStyle w:val="InTable"/>
              <w:rPr>
                <w:rtl/>
              </w:rPr>
            </w:pPr>
            <w:r w:rsidRPr="00D05702">
              <w:rPr>
                <w:rtl/>
              </w:rPr>
              <w:t>عنوان جداول</w:t>
            </w:r>
          </w:p>
        </w:tc>
        <w:tc>
          <w:tcPr>
            <w:tcW w:w="996" w:type="pct"/>
            <w:vAlign w:val="center"/>
          </w:tcPr>
          <w:p w14:paraId="5F35076B" w14:textId="77777777" w:rsidR="00A47AD7" w:rsidRPr="00D05702" w:rsidRDefault="00A47AD7" w:rsidP="00A47AD7">
            <w:pPr>
              <w:pStyle w:val="InTable"/>
              <w:rPr>
                <w:rtl/>
              </w:rPr>
            </w:pPr>
            <w:r>
              <w:t xml:space="preserve">B </w:t>
            </w:r>
            <w:r w:rsidRPr="00D05702">
              <w:t>Nazanin 13</w:t>
            </w:r>
          </w:p>
        </w:tc>
        <w:tc>
          <w:tcPr>
            <w:tcW w:w="1197" w:type="pct"/>
            <w:vAlign w:val="center"/>
          </w:tcPr>
          <w:p w14:paraId="106A8491" w14:textId="77777777" w:rsidR="00A47AD7" w:rsidRPr="00D05702" w:rsidRDefault="00A47AD7" w:rsidP="00A47AD7">
            <w:pPr>
              <w:pStyle w:val="InTable"/>
            </w:pPr>
            <w:r w:rsidRPr="00D05702">
              <w:t>Table Title</w:t>
            </w:r>
            <w:r>
              <w:t>*</w:t>
            </w:r>
          </w:p>
        </w:tc>
        <w:tc>
          <w:tcPr>
            <w:tcW w:w="487" w:type="pct"/>
            <w:vAlign w:val="center"/>
          </w:tcPr>
          <w:p w14:paraId="616C6958" w14:textId="77777777" w:rsidR="00A47AD7" w:rsidRPr="00D05702" w:rsidRDefault="00A47AD7" w:rsidP="00A47AD7">
            <w:pPr>
              <w:pStyle w:val="InTable"/>
            </w:pPr>
            <w:r w:rsidRPr="001A31DB">
              <w:sym w:font="Wingdings 2" w:char="F050"/>
            </w:r>
          </w:p>
        </w:tc>
        <w:tc>
          <w:tcPr>
            <w:tcW w:w="887" w:type="pct"/>
          </w:tcPr>
          <w:p w14:paraId="1712376D" w14:textId="77777777" w:rsidR="00A47AD7" w:rsidRPr="001A31DB" w:rsidRDefault="00A47AD7" w:rsidP="00A47AD7">
            <w:pPr>
              <w:pStyle w:val="InTable"/>
            </w:pPr>
            <w:r>
              <w:rPr>
                <w:rtl/>
              </w:rPr>
              <w:t>فهرست جداول</w:t>
            </w:r>
          </w:p>
        </w:tc>
      </w:tr>
      <w:tr w:rsidR="00A47AD7" w:rsidRPr="00D05702" w14:paraId="216A938C" w14:textId="77777777" w:rsidTr="00A47AD7">
        <w:trPr>
          <w:jc w:val="center"/>
        </w:trPr>
        <w:tc>
          <w:tcPr>
            <w:tcW w:w="1433" w:type="pct"/>
            <w:vAlign w:val="center"/>
          </w:tcPr>
          <w:p w14:paraId="60BCB1D3" w14:textId="77777777" w:rsidR="00A47AD7" w:rsidRPr="00D05702" w:rsidRDefault="00A47AD7" w:rsidP="00A47AD7">
            <w:pPr>
              <w:pStyle w:val="InTable"/>
              <w:rPr>
                <w:rtl/>
              </w:rPr>
            </w:pPr>
            <w:r w:rsidRPr="00D05702">
              <w:rPr>
                <w:rtl/>
              </w:rPr>
              <w:t>عنوان اشكال</w:t>
            </w:r>
          </w:p>
        </w:tc>
        <w:tc>
          <w:tcPr>
            <w:tcW w:w="996" w:type="pct"/>
            <w:vAlign w:val="center"/>
          </w:tcPr>
          <w:p w14:paraId="41FEE4F6" w14:textId="77777777" w:rsidR="00A47AD7" w:rsidRPr="00D05702" w:rsidRDefault="00A47AD7" w:rsidP="00A47AD7">
            <w:pPr>
              <w:pStyle w:val="InTable"/>
              <w:rPr>
                <w:rtl/>
              </w:rPr>
            </w:pPr>
            <w:r>
              <w:t xml:space="preserve">B </w:t>
            </w:r>
            <w:r w:rsidRPr="00D05702">
              <w:t>Nazanin 13</w:t>
            </w:r>
          </w:p>
        </w:tc>
        <w:tc>
          <w:tcPr>
            <w:tcW w:w="1197" w:type="pct"/>
            <w:vAlign w:val="center"/>
          </w:tcPr>
          <w:p w14:paraId="6AA28E20" w14:textId="77777777" w:rsidR="00A47AD7" w:rsidRPr="00D05702" w:rsidRDefault="00A47AD7" w:rsidP="00A47AD7">
            <w:pPr>
              <w:pStyle w:val="InTable"/>
            </w:pPr>
            <w:r w:rsidRPr="00D05702">
              <w:t>Pic Title</w:t>
            </w:r>
            <w:r>
              <w:t>*</w:t>
            </w:r>
          </w:p>
        </w:tc>
        <w:tc>
          <w:tcPr>
            <w:tcW w:w="487" w:type="pct"/>
            <w:vAlign w:val="center"/>
          </w:tcPr>
          <w:p w14:paraId="79335CE1" w14:textId="77777777" w:rsidR="00A47AD7" w:rsidRPr="00D05702" w:rsidRDefault="00A47AD7" w:rsidP="00A47AD7">
            <w:pPr>
              <w:pStyle w:val="InTable"/>
            </w:pPr>
            <w:r w:rsidRPr="001A31DB">
              <w:sym w:font="Wingdings 2" w:char="F050"/>
            </w:r>
          </w:p>
        </w:tc>
        <w:tc>
          <w:tcPr>
            <w:tcW w:w="887" w:type="pct"/>
          </w:tcPr>
          <w:p w14:paraId="427F1C39" w14:textId="77777777" w:rsidR="00A47AD7" w:rsidRPr="001A31DB" w:rsidRDefault="00A47AD7" w:rsidP="00A47AD7">
            <w:pPr>
              <w:pStyle w:val="InTable"/>
            </w:pPr>
            <w:r>
              <w:rPr>
                <w:rtl/>
              </w:rPr>
              <w:t>فهرست اشکال</w:t>
            </w:r>
          </w:p>
        </w:tc>
      </w:tr>
      <w:tr w:rsidR="00A47AD7" w:rsidRPr="00D05702" w14:paraId="68A9CBF7" w14:textId="77777777" w:rsidTr="00A47AD7">
        <w:trPr>
          <w:jc w:val="center"/>
        </w:trPr>
        <w:tc>
          <w:tcPr>
            <w:tcW w:w="1433" w:type="pct"/>
            <w:vAlign w:val="center"/>
          </w:tcPr>
          <w:p w14:paraId="10AB175D" w14:textId="77777777" w:rsidR="00A47AD7" w:rsidRPr="00D05702" w:rsidRDefault="00A47AD7" w:rsidP="00A47AD7">
            <w:pPr>
              <w:pStyle w:val="InTable"/>
              <w:rPr>
                <w:rtl/>
              </w:rPr>
            </w:pPr>
            <w:r w:rsidRPr="00D05702">
              <w:rPr>
                <w:rtl/>
              </w:rPr>
              <w:t>متن جداول</w:t>
            </w:r>
          </w:p>
        </w:tc>
        <w:tc>
          <w:tcPr>
            <w:tcW w:w="996" w:type="pct"/>
            <w:vAlign w:val="center"/>
          </w:tcPr>
          <w:p w14:paraId="0EABF26D" w14:textId="77777777" w:rsidR="00A47AD7" w:rsidRPr="00D05702" w:rsidRDefault="00A47AD7" w:rsidP="00A47AD7">
            <w:pPr>
              <w:pStyle w:val="InTable"/>
              <w:rPr>
                <w:rtl/>
              </w:rPr>
            </w:pPr>
            <w:r>
              <w:t xml:space="preserve">B </w:t>
            </w:r>
            <w:r w:rsidRPr="00D05702">
              <w:t>Nazanin 13</w:t>
            </w:r>
          </w:p>
        </w:tc>
        <w:tc>
          <w:tcPr>
            <w:tcW w:w="1197" w:type="pct"/>
            <w:vAlign w:val="center"/>
          </w:tcPr>
          <w:p w14:paraId="757FF671" w14:textId="77777777" w:rsidR="00A47AD7" w:rsidRPr="00D05702" w:rsidRDefault="00A47AD7" w:rsidP="00A47AD7">
            <w:pPr>
              <w:pStyle w:val="InTable"/>
            </w:pPr>
            <w:r w:rsidRPr="00D05702">
              <w:t>In Table</w:t>
            </w:r>
            <w:r>
              <w:t>*</w:t>
            </w:r>
          </w:p>
        </w:tc>
        <w:tc>
          <w:tcPr>
            <w:tcW w:w="487" w:type="pct"/>
            <w:vAlign w:val="center"/>
          </w:tcPr>
          <w:p w14:paraId="491E4BC1" w14:textId="77777777" w:rsidR="00A47AD7" w:rsidRPr="00D05702" w:rsidRDefault="00A47AD7" w:rsidP="00A47AD7">
            <w:pPr>
              <w:pStyle w:val="InTable"/>
            </w:pPr>
          </w:p>
        </w:tc>
        <w:tc>
          <w:tcPr>
            <w:tcW w:w="887" w:type="pct"/>
          </w:tcPr>
          <w:p w14:paraId="2A4D0AF3" w14:textId="77777777" w:rsidR="00A47AD7" w:rsidRPr="00D05702" w:rsidRDefault="00A47AD7" w:rsidP="00A47AD7">
            <w:pPr>
              <w:pStyle w:val="InTable"/>
            </w:pPr>
          </w:p>
        </w:tc>
      </w:tr>
      <w:tr w:rsidR="00A47AD7" w:rsidRPr="00D05702" w14:paraId="19AEEB46" w14:textId="77777777" w:rsidTr="00A47AD7">
        <w:trPr>
          <w:jc w:val="center"/>
        </w:trPr>
        <w:tc>
          <w:tcPr>
            <w:tcW w:w="1433" w:type="pct"/>
            <w:vAlign w:val="center"/>
          </w:tcPr>
          <w:p w14:paraId="5502ABB4" w14:textId="77777777" w:rsidR="00A47AD7" w:rsidRPr="00D05702" w:rsidRDefault="00A47AD7" w:rsidP="00A47AD7">
            <w:pPr>
              <w:pStyle w:val="InTable"/>
              <w:rPr>
                <w:rtl/>
              </w:rPr>
            </w:pPr>
            <w:r w:rsidRPr="00D05702">
              <w:rPr>
                <w:rtl/>
              </w:rPr>
              <w:t>متن جداول</w:t>
            </w:r>
            <w:r>
              <w:rPr>
                <w:rtl/>
              </w:rPr>
              <w:t xml:space="preserve"> راست‌نويس</w:t>
            </w:r>
          </w:p>
        </w:tc>
        <w:tc>
          <w:tcPr>
            <w:tcW w:w="996" w:type="pct"/>
            <w:vAlign w:val="center"/>
          </w:tcPr>
          <w:p w14:paraId="62820496" w14:textId="77777777" w:rsidR="00A47AD7" w:rsidRPr="00D05702" w:rsidRDefault="00A47AD7" w:rsidP="00A47AD7">
            <w:pPr>
              <w:pStyle w:val="InTable"/>
              <w:rPr>
                <w:rtl/>
              </w:rPr>
            </w:pPr>
            <w:r>
              <w:t xml:space="preserve">B </w:t>
            </w:r>
            <w:r w:rsidRPr="00D05702">
              <w:t>Nazanin 13</w:t>
            </w:r>
          </w:p>
        </w:tc>
        <w:tc>
          <w:tcPr>
            <w:tcW w:w="1197" w:type="pct"/>
            <w:vAlign w:val="center"/>
          </w:tcPr>
          <w:p w14:paraId="30F6D36C" w14:textId="77777777" w:rsidR="00A47AD7" w:rsidRPr="00D05702" w:rsidRDefault="00A47AD7" w:rsidP="00A47AD7">
            <w:pPr>
              <w:pStyle w:val="InTable"/>
            </w:pPr>
            <w:r w:rsidRPr="00D05702">
              <w:t>In Table</w:t>
            </w:r>
            <w:r>
              <w:t xml:space="preserve"> R*</w:t>
            </w:r>
          </w:p>
        </w:tc>
        <w:tc>
          <w:tcPr>
            <w:tcW w:w="487" w:type="pct"/>
            <w:vAlign w:val="center"/>
          </w:tcPr>
          <w:p w14:paraId="0819A36A" w14:textId="77777777" w:rsidR="00A47AD7" w:rsidRPr="00D05702" w:rsidRDefault="00A47AD7" w:rsidP="00A47AD7">
            <w:pPr>
              <w:pStyle w:val="InTable"/>
            </w:pPr>
          </w:p>
        </w:tc>
        <w:tc>
          <w:tcPr>
            <w:tcW w:w="887" w:type="pct"/>
          </w:tcPr>
          <w:p w14:paraId="5A9ED06E" w14:textId="77777777" w:rsidR="00A47AD7" w:rsidRPr="00D05702" w:rsidRDefault="00A47AD7" w:rsidP="00A47AD7">
            <w:pPr>
              <w:pStyle w:val="InTable"/>
            </w:pPr>
          </w:p>
        </w:tc>
      </w:tr>
      <w:tr w:rsidR="00A47AD7" w:rsidRPr="00D05702" w14:paraId="2109D48B" w14:textId="77777777" w:rsidTr="00A47AD7">
        <w:trPr>
          <w:jc w:val="center"/>
        </w:trPr>
        <w:tc>
          <w:tcPr>
            <w:tcW w:w="1433" w:type="pct"/>
            <w:vAlign w:val="center"/>
          </w:tcPr>
          <w:p w14:paraId="668491B4" w14:textId="77777777" w:rsidR="00A47AD7" w:rsidRPr="00D05702" w:rsidRDefault="00A47AD7" w:rsidP="00A47AD7">
            <w:pPr>
              <w:pStyle w:val="InTable"/>
              <w:rPr>
                <w:rtl/>
              </w:rPr>
            </w:pPr>
            <w:r w:rsidRPr="00D05702">
              <w:rPr>
                <w:rtl/>
              </w:rPr>
              <w:t>متن اشكال</w:t>
            </w:r>
          </w:p>
        </w:tc>
        <w:tc>
          <w:tcPr>
            <w:tcW w:w="996" w:type="pct"/>
            <w:vAlign w:val="center"/>
          </w:tcPr>
          <w:p w14:paraId="06D685DA" w14:textId="77777777" w:rsidR="00A47AD7" w:rsidRPr="00D05702" w:rsidRDefault="00A47AD7" w:rsidP="00A47AD7">
            <w:pPr>
              <w:pStyle w:val="InTable"/>
              <w:rPr>
                <w:rtl/>
              </w:rPr>
            </w:pPr>
            <w:r>
              <w:t xml:space="preserve">B </w:t>
            </w:r>
            <w:r w:rsidRPr="00D05702">
              <w:t>Nazanin 13</w:t>
            </w:r>
          </w:p>
        </w:tc>
        <w:tc>
          <w:tcPr>
            <w:tcW w:w="1197" w:type="pct"/>
            <w:vAlign w:val="center"/>
          </w:tcPr>
          <w:p w14:paraId="6ED9BF67" w14:textId="77777777" w:rsidR="00A47AD7" w:rsidRPr="00D05702" w:rsidRDefault="00A47AD7" w:rsidP="00A47AD7">
            <w:pPr>
              <w:pStyle w:val="InTable"/>
            </w:pPr>
            <w:r w:rsidRPr="00D05702">
              <w:t>In Pic</w:t>
            </w:r>
            <w:r>
              <w:t>*</w:t>
            </w:r>
          </w:p>
        </w:tc>
        <w:tc>
          <w:tcPr>
            <w:tcW w:w="487" w:type="pct"/>
            <w:vAlign w:val="center"/>
          </w:tcPr>
          <w:p w14:paraId="3290D000" w14:textId="77777777" w:rsidR="00A47AD7" w:rsidRPr="00D05702" w:rsidRDefault="00A47AD7" w:rsidP="00A47AD7">
            <w:pPr>
              <w:pStyle w:val="InTable"/>
            </w:pPr>
          </w:p>
        </w:tc>
        <w:tc>
          <w:tcPr>
            <w:tcW w:w="887" w:type="pct"/>
          </w:tcPr>
          <w:p w14:paraId="788853F5" w14:textId="77777777" w:rsidR="00A47AD7" w:rsidRPr="00D05702" w:rsidRDefault="00A47AD7" w:rsidP="00A47AD7">
            <w:pPr>
              <w:pStyle w:val="InTable"/>
            </w:pPr>
          </w:p>
        </w:tc>
      </w:tr>
      <w:tr w:rsidR="00A47AD7" w:rsidRPr="00D05702" w14:paraId="23357D50" w14:textId="77777777" w:rsidTr="00A47AD7">
        <w:trPr>
          <w:jc w:val="center"/>
        </w:trPr>
        <w:tc>
          <w:tcPr>
            <w:tcW w:w="1433" w:type="pct"/>
            <w:vAlign w:val="center"/>
          </w:tcPr>
          <w:p w14:paraId="112B99C3" w14:textId="77777777" w:rsidR="00A47AD7" w:rsidRPr="00D05702" w:rsidRDefault="00A47AD7" w:rsidP="00A47AD7">
            <w:pPr>
              <w:pStyle w:val="InTable"/>
              <w:rPr>
                <w:rtl/>
              </w:rPr>
            </w:pPr>
            <w:r w:rsidRPr="00D05702">
              <w:rPr>
                <w:rtl/>
              </w:rPr>
              <w:t>مراجع (قسمت عادي)</w:t>
            </w:r>
          </w:p>
        </w:tc>
        <w:tc>
          <w:tcPr>
            <w:tcW w:w="996" w:type="pct"/>
            <w:vAlign w:val="center"/>
          </w:tcPr>
          <w:p w14:paraId="50B68955" w14:textId="77777777" w:rsidR="00A47AD7" w:rsidRPr="00D05702" w:rsidRDefault="00A47AD7" w:rsidP="00A47AD7">
            <w:pPr>
              <w:pStyle w:val="InTable"/>
              <w:rPr>
                <w:rtl/>
              </w:rPr>
            </w:pPr>
            <w:r>
              <w:t xml:space="preserve">B </w:t>
            </w:r>
            <w:r w:rsidRPr="00D05702">
              <w:t>Nazanin 13</w:t>
            </w:r>
          </w:p>
        </w:tc>
        <w:tc>
          <w:tcPr>
            <w:tcW w:w="1197" w:type="pct"/>
            <w:vAlign w:val="center"/>
          </w:tcPr>
          <w:p w14:paraId="05BF6443" w14:textId="77777777" w:rsidR="00A47AD7" w:rsidRPr="00D05702" w:rsidRDefault="00A47AD7" w:rsidP="00A47AD7">
            <w:pPr>
              <w:pStyle w:val="InTable"/>
              <w:rPr>
                <w:rtl/>
              </w:rPr>
            </w:pPr>
            <w:proofErr w:type="spellStart"/>
            <w:r w:rsidRPr="00D05702">
              <w:t>FarsiRef</w:t>
            </w:r>
            <w:proofErr w:type="spellEnd"/>
            <w:r>
              <w:t>*</w:t>
            </w:r>
          </w:p>
        </w:tc>
        <w:tc>
          <w:tcPr>
            <w:tcW w:w="487" w:type="pct"/>
            <w:vAlign w:val="center"/>
          </w:tcPr>
          <w:p w14:paraId="1A7624C6" w14:textId="77777777" w:rsidR="00A47AD7" w:rsidRPr="00D05702" w:rsidRDefault="00A47AD7" w:rsidP="00A47AD7">
            <w:pPr>
              <w:pStyle w:val="InTable"/>
            </w:pPr>
          </w:p>
        </w:tc>
        <w:tc>
          <w:tcPr>
            <w:tcW w:w="887" w:type="pct"/>
          </w:tcPr>
          <w:p w14:paraId="416D8FE1" w14:textId="77777777" w:rsidR="00A47AD7" w:rsidRPr="00D05702" w:rsidRDefault="00A47AD7" w:rsidP="00A47AD7">
            <w:pPr>
              <w:pStyle w:val="InTable"/>
            </w:pPr>
          </w:p>
        </w:tc>
      </w:tr>
      <w:tr w:rsidR="00A47AD7" w:rsidRPr="00D05702" w14:paraId="45CC6BB7" w14:textId="77777777" w:rsidTr="00A47AD7">
        <w:trPr>
          <w:jc w:val="center"/>
        </w:trPr>
        <w:tc>
          <w:tcPr>
            <w:tcW w:w="1433" w:type="pct"/>
            <w:vAlign w:val="center"/>
          </w:tcPr>
          <w:p w14:paraId="56151FFB" w14:textId="77777777" w:rsidR="00A47AD7" w:rsidRPr="00D05702" w:rsidRDefault="00A47AD7" w:rsidP="00A47AD7">
            <w:pPr>
              <w:pStyle w:val="InTable"/>
              <w:rPr>
                <w:rtl/>
              </w:rPr>
            </w:pPr>
            <w:r w:rsidRPr="00D05702">
              <w:rPr>
                <w:rtl/>
              </w:rPr>
              <w:t>مراجع (قسمت پررنگ)</w:t>
            </w:r>
          </w:p>
        </w:tc>
        <w:tc>
          <w:tcPr>
            <w:tcW w:w="996" w:type="pct"/>
            <w:vAlign w:val="center"/>
          </w:tcPr>
          <w:p w14:paraId="0378C9B0" w14:textId="77777777" w:rsidR="00A47AD7" w:rsidRPr="00D05702" w:rsidRDefault="00A47AD7" w:rsidP="00A47AD7">
            <w:pPr>
              <w:pStyle w:val="InTable"/>
              <w:rPr>
                <w:rtl/>
              </w:rPr>
            </w:pPr>
            <w:r>
              <w:t xml:space="preserve">B </w:t>
            </w:r>
            <w:r w:rsidRPr="00D05702">
              <w:t>Nazanin 13</w:t>
            </w:r>
          </w:p>
        </w:tc>
        <w:tc>
          <w:tcPr>
            <w:tcW w:w="1197" w:type="pct"/>
            <w:vAlign w:val="center"/>
          </w:tcPr>
          <w:p w14:paraId="4BDE0ED2" w14:textId="77777777" w:rsidR="00A47AD7" w:rsidRPr="00D05702" w:rsidRDefault="00A47AD7" w:rsidP="00A47AD7">
            <w:pPr>
              <w:pStyle w:val="InTable"/>
            </w:pPr>
            <w:proofErr w:type="spellStart"/>
            <w:r w:rsidRPr="00D05702">
              <w:t>RefB</w:t>
            </w:r>
            <w:proofErr w:type="spellEnd"/>
            <w:r>
              <w:t>*</w:t>
            </w:r>
          </w:p>
        </w:tc>
        <w:tc>
          <w:tcPr>
            <w:tcW w:w="487" w:type="pct"/>
            <w:vAlign w:val="center"/>
          </w:tcPr>
          <w:p w14:paraId="20EB7CBC" w14:textId="77777777" w:rsidR="00A47AD7" w:rsidRPr="00D05702" w:rsidRDefault="00A47AD7" w:rsidP="00A47AD7">
            <w:pPr>
              <w:pStyle w:val="InTable"/>
            </w:pPr>
            <w:r w:rsidRPr="001A31DB">
              <w:sym w:font="Wingdings 2" w:char="F050"/>
            </w:r>
          </w:p>
        </w:tc>
        <w:tc>
          <w:tcPr>
            <w:tcW w:w="887" w:type="pct"/>
          </w:tcPr>
          <w:p w14:paraId="051D0819" w14:textId="77777777" w:rsidR="00A47AD7" w:rsidRPr="001A31DB" w:rsidRDefault="00A47AD7" w:rsidP="00A47AD7">
            <w:pPr>
              <w:pStyle w:val="InTable"/>
            </w:pPr>
          </w:p>
        </w:tc>
      </w:tr>
      <w:tr w:rsidR="00A47AD7" w:rsidRPr="00D05702" w14:paraId="23A96BE1" w14:textId="77777777" w:rsidTr="00A47AD7">
        <w:trPr>
          <w:jc w:val="center"/>
        </w:trPr>
        <w:tc>
          <w:tcPr>
            <w:tcW w:w="1433" w:type="pct"/>
            <w:vAlign w:val="center"/>
          </w:tcPr>
          <w:p w14:paraId="4E4D3401" w14:textId="77777777" w:rsidR="00A47AD7" w:rsidRPr="00D05702" w:rsidRDefault="00A47AD7" w:rsidP="00A47AD7">
            <w:pPr>
              <w:pStyle w:val="InTable"/>
              <w:rPr>
                <w:rtl/>
              </w:rPr>
            </w:pPr>
            <w:r>
              <w:rPr>
                <w:rtl/>
              </w:rPr>
              <w:t>توضيحات كد برنامه‌نويسي</w:t>
            </w:r>
          </w:p>
        </w:tc>
        <w:tc>
          <w:tcPr>
            <w:tcW w:w="996" w:type="pct"/>
            <w:vAlign w:val="center"/>
          </w:tcPr>
          <w:p w14:paraId="02D0F31E" w14:textId="77777777" w:rsidR="00A47AD7" w:rsidRPr="00D05702" w:rsidRDefault="00A47AD7" w:rsidP="00A47AD7">
            <w:pPr>
              <w:pStyle w:val="InTable"/>
              <w:rPr>
                <w:rtl/>
              </w:rPr>
            </w:pPr>
            <w:r>
              <w:t xml:space="preserve">B </w:t>
            </w:r>
            <w:r w:rsidRPr="00D05702">
              <w:t>Nazanin 1</w:t>
            </w:r>
            <w:r>
              <w:t>1</w:t>
            </w:r>
          </w:p>
        </w:tc>
        <w:tc>
          <w:tcPr>
            <w:tcW w:w="1197" w:type="pct"/>
            <w:vAlign w:val="center"/>
          </w:tcPr>
          <w:p w14:paraId="250B76D4" w14:textId="77777777" w:rsidR="00A47AD7" w:rsidRPr="00D05702" w:rsidRDefault="00A47AD7" w:rsidP="00A47AD7">
            <w:pPr>
              <w:pStyle w:val="InTable"/>
              <w:rPr>
                <w:rtl/>
              </w:rPr>
            </w:pPr>
            <w:proofErr w:type="spellStart"/>
            <w:r>
              <w:t>CodeComment</w:t>
            </w:r>
            <w:proofErr w:type="spellEnd"/>
            <w:r>
              <w:t>*</w:t>
            </w:r>
          </w:p>
        </w:tc>
        <w:tc>
          <w:tcPr>
            <w:tcW w:w="487" w:type="pct"/>
            <w:vAlign w:val="center"/>
          </w:tcPr>
          <w:p w14:paraId="43DA6DF2" w14:textId="77777777" w:rsidR="00A47AD7" w:rsidRPr="00D05702" w:rsidRDefault="00A47AD7" w:rsidP="00A47AD7">
            <w:pPr>
              <w:pStyle w:val="InTable"/>
            </w:pPr>
          </w:p>
        </w:tc>
        <w:tc>
          <w:tcPr>
            <w:tcW w:w="887" w:type="pct"/>
          </w:tcPr>
          <w:p w14:paraId="2DB8BFF9" w14:textId="77777777" w:rsidR="00A47AD7" w:rsidRPr="00D05702" w:rsidRDefault="00A47AD7" w:rsidP="00A47AD7">
            <w:pPr>
              <w:pStyle w:val="InTable"/>
            </w:pPr>
          </w:p>
        </w:tc>
      </w:tr>
      <w:tr w:rsidR="00A47AD7" w:rsidRPr="00D05702" w14:paraId="7484CFC7" w14:textId="77777777" w:rsidTr="00A47AD7">
        <w:trPr>
          <w:jc w:val="center"/>
        </w:trPr>
        <w:tc>
          <w:tcPr>
            <w:tcW w:w="1433" w:type="pct"/>
            <w:vAlign w:val="center"/>
          </w:tcPr>
          <w:p w14:paraId="359C67F6" w14:textId="77777777" w:rsidR="00A47AD7" w:rsidRPr="00D05702" w:rsidRDefault="00A47AD7" w:rsidP="00A47AD7">
            <w:pPr>
              <w:pStyle w:val="InTable"/>
              <w:rPr>
                <w:rtl/>
              </w:rPr>
            </w:pPr>
            <w:r w:rsidRPr="00D05702">
              <w:rPr>
                <w:rtl/>
              </w:rPr>
              <w:t>عنوان جداول</w:t>
            </w:r>
            <w:r>
              <w:rPr>
                <w:rtl/>
              </w:rPr>
              <w:t xml:space="preserve"> پيوست</w:t>
            </w:r>
          </w:p>
        </w:tc>
        <w:tc>
          <w:tcPr>
            <w:tcW w:w="996" w:type="pct"/>
            <w:vAlign w:val="center"/>
          </w:tcPr>
          <w:p w14:paraId="4C4D1E4F" w14:textId="77777777" w:rsidR="00A47AD7" w:rsidRPr="00D05702" w:rsidRDefault="00A47AD7" w:rsidP="00A47AD7">
            <w:pPr>
              <w:pStyle w:val="InTable"/>
              <w:rPr>
                <w:rtl/>
              </w:rPr>
            </w:pPr>
            <w:r>
              <w:t xml:space="preserve">B </w:t>
            </w:r>
            <w:r w:rsidRPr="00D05702">
              <w:t>Nazanin 13</w:t>
            </w:r>
          </w:p>
        </w:tc>
        <w:tc>
          <w:tcPr>
            <w:tcW w:w="1197" w:type="pct"/>
            <w:vAlign w:val="center"/>
          </w:tcPr>
          <w:p w14:paraId="4590A3A7" w14:textId="77777777" w:rsidR="00A47AD7" w:rsidRPr="00D05702" w:rsidRDefault="00A47AD7" w:rsidP="00A47AD7">
            <w:pPr>
              <w:pStyle w:val="InTable"/>
              <w:rPr>
                <w:rtl/>
              </w:rPr>
            </w:pPr>
            <w:r>
              <w:t xml:space="preserve">App </w:t>
            </w:r>
            <w:r w:rsidRPr="00D05702">
              <w:t>Table Title</w:t>
            </w:r>
            <w:r>
              <w:t>*</w:t>
            </w:r>
          </w:p>
        </w:tc>
        <w:tc>
          <w:tcPr>
            <w:tcW w:w="487" w:type="pct"/>
            <w:vAlign w:val="center"/>
          </w:tcPr>
          <w:p w14:paraId="58E3072C" w14:textId="77777777" w:rsidR="00A47AD7" w:rsidRPr="00D05702" w:rsidRDefault="00A47AD7" w:rsidP="00A47AD7">
            <w:pPr>
              <w:pStyle w:val="InTable"/>
            </w:pPr>
            <w:r w:rsidRPr="001A31DB">
              <w:sym w:font="Wingdings 2" w:char="F050"/>
            </w:r>
          </w:p>
        </w:tc>
        <w:tc>
          <w:tcPr>
            <w:tcW w:w="887" w:type="pct"/>
          </w:tcPr>
          <w:p w14:paraId="18970418" w14:textId="77777777" w:rsidR="00A47AD7" w:rsidRPr="001A31DB" w:rsidRDefault="00A47AD7" w:rsidP="00A47AD7">
            <w:pPr>
              <w:pStyle w:val="InTable"/>
            </w:pPr>
          </w:p>
        </w:tc>
      </w:tr>
      <w:tr w:rsidR="00A47AD7" w:rsidRPr="00D05702" w14:paraId="290A3BFF" w14:textId="77777777" w:rsidTr="00A47AD7">
        <w:trPr>
          <w:jc w:val="center"/>
        </w:trPr>
        <w:tc>
          <w:tcPr>
            <w:tcW w:w="1433" w:type="pct"/>
            <w:vAlign w:val="center"/>
          </w:tcPr>
          <w:p w14:paraId="2623F4F0" w14:textId="77777777" w:rsidR="00A47AD7" w:rsidRPr="00D05702" w:rsidRDefault="00A47AD7" w:rsidP="00A47AD7">
            <w:pPr>
              <w:pStyle w:val="InTable"/>
              <w:rPr>
                <w:rtl/>
              </w:rPr>
            </w:pPr>
            <w:r w:rsidRPr="00D05702">
              <w:rPr>
                <w:rtl/>
              </w:rPr>
              <w:lastRenderedPageBreak/>
              <w:t>عنوان اشكال</w:t>
            </w:r>
            <w:r>
              <w:rPr>
                <w:rtl/>
              </w:rPr>
              <w:t xml:space="preserve"> پيوست</w:t>
            </w:r>
          </w:p>
        </w:tc>
        <w:tc>
          <w:tcPr>
            <w:tcW w:w="996" w:type="pct"/>
            <w:vAlign w:val="center"/>
          </w:tcPr>
          <w:p w14:paraId="4C78678A" w14:textId="77777777" w:rsidR="00A47AD7" w:rsidRPr="00D05702" w:rsidRDefault="00A47AD7" w:rsidP="00A47AD7">
            <w:pPr>
              <w:pStyle w:val="InTable"/>
              <w:rPr>
                <w:rtl/>
              </w:rPr>
            </w:pPr>
            <w:r>
              <w:t xml:space="preserve">B </w:t>
            </w:r>
            <w:r w:rsidRPr="00D05702">
              <w:t>Nazanin 13</w:t>
            </w:r>
          </w:p>
        </w:tc>
        <w:tc>
          <w:tcPr>
            <w:tcW w:w="1197" w:type="pct"/>
            <w:vAlign w:val="center"/>
          </w:tcPr>
          <w:p w14:paraId="4228F67E" w14:textId="77777777" w:rsidR="00A47AD7" w:rsidRPr="00D05702" w:rsidRDefault="00A47AD7" w:rsidP="00A47AD7">
            <w:pPr>
              <w:pStyle w:val="InTable"/>
            </w:pPr>
            <w:r>
              <w:t xml:space="preserve">App </w:t>
            </w:r>
            <w:r w:rsidRPr="00D05702">
              <w:t>Pic Title</w:t>
            </w:r>
            <w:r>
              <w:t>*</w:t>
            </w:r>
          </w:p>
        </w:tc>
        <w:tc>
          <w:tcPr>
            <w:tcW w:w="487" w:type="pct"/>
            <w:vAlign w:val="center"/>
          </w:tcPr>
          <w:p w14:paraId="3885260D" w14:textId="77777777" w:rsidR="00A47AD7" w:rsidRPr="00D05702" w:rsidRDefault="00A47AD7" w:rsidP="00A47AD7">
            <w:pPr>
              <w:pStyle w:val="InTable"/>
            </w:pPr>
            <w:r w:rsidRPr="001A31DB">
              <w:sym w:font="Wingdings 2" w:char="F050"/>
            </w:r>
          </w:p>
        </w:tc>
        <w:tc>
          <w:tcPr>
            <w:tcW w:w="887" w:type="pct"/>
          </w:tcPr>
          <w:p w14:paraId="6711983D" w14:textId="77777777" w:rsidR="00A47AD7" w:rsidRPr="001A31DB" w:rsidRDefault="00A47AD7" w:rsidP="00A47AD7">
            <w:pPr>
              <w:pStyle w:val="InTable"/>
            </w:pPr>
          </w:p>
        </w:tc>
      </w:tr>
    </w:tbl>
    <w:p w14:paraId="08AC6554" w14:textId="77777777" w:rsidR="00B277E3" w:rsidRPr="00B277E3" w:rsidRDefault="00B277E3" w:rsidP="00B277E3">
      <w:bookmarkStart w:id="44" w:name="_Toc102815936"/>
      <w:bookmarkStart w:id="45" w:name="_Toc102981087"/>
      <w:bookmarkStart w:id="46" w:name="_Toc115553016"/>
      <w:bookmarkStart w:id="47" w:name="_Toc118681157"/>
    </w:p>
    <w:p w14:paraId="58B80A20" w14:textId="77777777" w:rsidR="006D780F" w:rsidRPr="00A0534A" w:rsidRDefault="009B7C80" w:rsidP="00270B28">
      <w:pPr>
        <w:pStyle w:val="Heading2"/>
        <w:numPr>
          <w:ilvl w:val="1"/>
          <w:numId w:val="39"/>
        </w:numPr>
        <w:rPr>
          <w:rtl/>
        </w:rPr>
      </w:pPr>
      <w:bookmarkStart w:id="48" w:name="_Toc28770818"/>
      <w:r w:rsidRPr="00A0534A">
        <w:rPr>
          <w:rtl/>
        </w:rPr>
        <w:t>قلم</w:t>
      </w:r>
      <w:r w:rsidR="006D780F" w:rsidRPr="00A0534A">
        <w:rPr>
          <w:rtl/>
        </w:rPr>
        <w:t xml:space="preserve">‌هاي </w:t>
      </w:r>
      <w:bookmarkEnd w:id="44"/>
      <w:bookmarkEnd w:id="45"/>
      <w:bookmarkEnd w:id="46"/>
      <w:bookmarkEnd w:id="47"/>
      <w:r w:rsidR="007438D1" w:rsidRPr="00A0534A">
        <w:rPr>
          <w:rtl/>
        </w:rPr>
        <w:t>انگلیسی</w:t>
      </w:r>
      <w:bookmarkEnd w:id="48"/>
    </w:p>
    <w:p w14:paraId="276959D3" w14:textId="77777777" w:rsidR="00B277E3" w:rsidRPr="00D05702" w:rsidRDefault="00F421ED" w:rsidP="00BB0041">
      <w:pPr>
        <w:rPr>
          <w:rtl/>
        </w:rPr>
      </w:pPr>
      <w:r w:rsidRPr="00D05702">
        <w:rPr>
          <w:rtl/>
        </w:rPr>
        <w:t xml:space="preserve">اندازه و سبك </w:t>
      </w:r>
      <w:r w:rsidR="009B7C80">
        <w:rPr>
          <w:rtl/>
        </w:rPr>
        <w:t>قلم</w:t>
      </w:r>
      <w:r w:rsidRPr="00D05702">
        <w:rPr>
          <w:rtl/>
        </w:rPr>
        <w:t xml:space="preserve">‌هاي </w:t>
      </w:r>
      <w:r w:rsidR="007438D1">
        <w:rPr>
          <w:rtl/>
        </w:rPr>
        <w:t>انگلیسی</w:t>
      </w:r>
      <w:r w:rsidR="007438D1" w:rsidRPr="00D05702">
        <w:rPr>
          <w:rtl/>
        </w:rPr>
        <w:t xml:space="preserve"> </w:t>
      </w:r>
      <w:r w:rsidRPr="00D05702">
        <w:rPr>
          <w:rtl/>
        </w:rPr>
        <w:t>قابل</w:t>
      </w:r>
      <w:r w:rsidR="006D780F" w:rsidRPr="00D05702">
        <w:rPr>
          <w:rtl/>
        </w:rPr>
        <w:t xml:space="preserve"> استفاده در قسمت‌هاي مختلف</w:t>
      </w:r>
      <w:r w:rsidRPr="00D05702">
        <w:rPr>
          <w:rtl/>
        </w:rPr>
        <w:t xml:space="preserve"> يك</w:t>
      </w:r>
      <w:r w:rsidR="006D780F" w:rsidRPr="00D05702">
        <w:rPr>
          <w:rtl/>
        </w:rPr>
        <w:t xml:space="preserve"> گزارش در </w:t>
      </w:r>
      <w:r w:rsidR="006D780F" w:rsidRPr="00D05702">
        <w:rPr>
          <w:rtl/>
        </w:rPr>
        <w:fldChar w:fldCharType="begin"/>
      </w:r>
      <w:r w:rsidR="006D780F" w:rsidRPr="00D05702">
        <w:rPr>
          <w:rtl/>
        </w:rPr>
        <w:instrText xml:space="preserve"> </w:instrText>
      </w:r>
      <w:r w:rsidR="006D780F" w:rsidRPr="00D05702">
        <w:instrText>REF</w:instrText>
      </w:r>
      <w:r w:rsidR="006D780F" w:rsidRPr="00D05702">
        <w:rPr>
          <w:rtl/>
        </w:rPr>
        <w:instrText xml:space="preserve"> _</w:instrText>
      </w:r>
      <w:r w:rsidR="006D780F" w:rsidRPr="00D05702">
        <w:instrText>Ref115703070 \h</w:instrText>
      </w:r>
      <w:r w:rsidR="006D780F" w:rsidRPr="00D05702">
        <w:rPr>
          <w:rtl/>
        </w:rPr>
        <w:instrText xml:space="preserve"> </w:instrText>
      </w:r>
      <w:r w:rsidR="00D05702" w:rsidRPr="00D05702">
        <w:rPr>
          <w:rtl/>
        </w:rPr>
        <w:instrText xml:space="preserve"> \* </w:instrText>
      </w:r>
      <w:r w:rsidR="00D05702" w:rsidRPr="00D05702">
        <w:instrText>MERGEFORMAT</w:instrText>
      </w:r>
      <w:r w:rsidR="00D05702" w:rsidRPr="00D05702">
        <w:rPr>
          <w:rtl/>
        </w:rPr>
        <w:instrText xml:space="preserve"> </w:instrText>
      </w:r>
      <w:r w:rsidR="006D780F" w:rsidRPr="00D05702">
        <w:rPr>
          <w:rtl/>
        </w:rPr>
      </w:r>
      <w:r w:rsidR="006D780F" w:rsidRPr="00D05702">
        <w:rPr>
          <w:rtl/>
        </w:rPr>
        <w:fldChar w:fldCharType="separate"/>
      </w:r>
      <w:r w:rsidR="00613634" w:rsidRPr="00D05702">
        <w:rPr>
          <w:rtl/>
        </w:rPr>
        <w:t xml:space="preserve">جدول </w:t>
      </w:r>
      <w:r w:rsidR="00613634">
        <w:rPr>
          <w:noProof/>
          <w:rtl/>
        </w:rPr>
        <w:t>4</w:t>
      </w:r>
      <w:r w:rsidR="00613634" w:rsidRPr="00D05702">
        <w:rPr>
          <w:noProof/>
          <w:rtl/>
        </w:rPr>
        <w:t>‌</w:t>
      </w:r>
      <w:r w:rsidR="00613634">
        <w:rPr>
          <w:noProof/>
          <w:rtl/>
        </w:rPr>
        <w:t>-</w:t>
      </w:r>
      <w:r w:rsidR="00613634" w:rsidRPr="00D05702">
        <w:rPr>
          <w:noProof/>
          <w:rtl/>
        </w:rPr>
        <w:t>‌</w:t>
      </w:r>
      <w:r w:rsidR="00613634">
        <w:rPr>
          <w:noProof/>
          <w:rtl/>
        </w:rPr>
        <w:t>2</w:t>
      </w:r>
      <w:r w:rsidR="006D780F" w:rsidRPr="00D05702">
        <w:rPr>
          <w:rtl/>
        </w:rPr>
        <w:fldChar w:fldCharType="end"/>
      </w:r>
      <w:r w:rsidR="006D780F" w:rsidRPr="00D05702">
        <w:rPr>
          <w:rtl/>
        </w:rPr>
        <w:t xml:space="preserve"> نشان داده شده‌است‌.‌ </w:t>
      </w:r>
      <w:r w:rsidR="007438D1">
        <w:rPr>
          <w:rtl/>
        </w:rPr>
        <w:t>اندازه قلم های انگلیسی یک شماره کوچکتر از فارسی می باشد.</w:t>
      </w:r>
    </w:p>
    <w:p w14:paraId="0FA7B239" w14:textId="77777777" w:rsidR="006D780F" w:rsidRPr="00D05702" w:rsidRDefault="006D780F" w:rsidP="00146D35">
      <w:pPr>
        <w:pStyle w:val="Heading9"/>
        <w:rPr>
          <w:rtl/>
        </w:rPr>
      </w:pPr>
      <w:bookmarkStart w:id="49" w:name="_Ref115703070"/>
      <w:bookmarkStart w:id="50" w:name="_Toc115707574"/>
      <w:bookmarkStart w:id="51" w:name="_Toc276969412"/>
      <w:r w:rsidRPr="00D05702">
        <w:rPr>
          <w:rtl/>
        </w:rPr>
        <w:t xml:space="preserve">جدول </w:t>
      </w:r>
      <w:r w:rsidR="006E6262">
        <w:rPr>
          <w:rtl/>
        </w:rPr>
        <w:t>4</w:t>
      </w:r>
      <w:r w:rsidRPr="00D05702">
        <w:rPr>
          <w:rtl/>
        </w:rPr>
        <w:t>‌</w:t>
      </w:r>
      <w:r w:rsidR="009F2353">
        <w:rPr>
          <w:rtl/>
        </w:rPr>
        <w:t>-</w:t>
      </w:r>
      <w:r w:rsidRPr="00D05702">
        <w:rPr>
          <w:rtl/>
        </w:rPr>
        <w:t>‌</w:t>
      </w:r>
      <w:r w:rsidRPr="00D05702">
        <w:rPr>
          <w:rtl/>
        </w:rPr>
        <w:fldChar w:fldCharType="begin"/>
      </w:r>
      <w:r w:rsidRPr="00D05702">
        <w:rPr>
          <w:rtl/>
        </w:rPr>
        <w:instrText xml:space="preserve"> </w:instrText>
      </w:r>
      <w:r w:rsidRPr="00D05702">
        <w:instrText>SEQ</w:instrText>
      </w:r>
      <w:r w:rsidRPr="00D05702">
        <w:rPr>
          <w:rtl/>
        </w:rPr>
        <w:instrText xml:space="preserve"> </w:instrText>
      </w:r>
      <w:r w:rsidRPr="00D05702">
        <w:instrText>Table \* ARABIC \s 1</w:instrText>
      </w:r>
      <w:r w:rsidRPr="00D05702">
        <w:rPr>
          <w:rtl/>
        </w:rPr>
        <w:instrText xml:space="preserve"> </w:instrText>
      </w:r>
      <w:r w:rsidRPr="00D05702">
        <w:rPr>
          <w:rtl/>
        </w:rPr>
        <w:fldChar w:fldCharType="separate"/>
      </w:r>
      <w:r w:rsidR="00613634">
        <w:rPr>
          <w:noProof/>
          <w:rtl/>
        </w:rPr>
        <w:t>2</w:t>
      </w:r>
      <w:r w:rsidRPr="00D05702">
        <w:rPr>
          <w:rtl/>
        </w:rPr>
        <w:fldChar w:fldCharType="end"/>
      </w:r>
      <w:bookmarkEnd w:id="49"/>
      <w:r w:rsidRPr="00D05702">
        <w:rPr>
          <w:rtl/>
        </w:rPr>
        <w:t xml:space="preserve">  </w:t>
      </w:r>
      <w:r w:rsidR="009B7C80">
        <w:rPr>
          <w:rtl/>
        </w:rPr>
        <w:t>قلم</w:t>
      </w:r>
      <w:r w:rsidRPr="00D05702">
        <w:rPr>
          <w:rtl/>
        </w:rPr>
        <w:t xml:space="preserve">‌هاي </w:t>
      </w:r>
      <w:bookmarkEnd w:id="50"/>
      <w:r w:rsidR="007438D1">
        <w:rPr>
          <w:rtl/>
        </w:rPr>
        <w:t>انگلیسی</w:t>
      </w:r>
      <w:r w:rsidR="0072601A">
        <w:rPr>
          <w:rtl/>
        </w:rPr>
        <w:t>.</w:t>
      </w:r>
      <w:bookmarkEnd w:id="51"/>
    </w:p>
    <w:tbl>
      <w:tblPr>
        <w:bidiVisual/>
        <w:tblW w:w="43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1"/>
        <w:gridCol w:w="2498"/>
        <w:gridCol w:w="1987"/>
        <w:gridCol w:w="806"/>
      </w:tblGrid>
      <w:tr w:rsidR="0016223D" w:rsidRPr="00D05702" w14:paraId="4EDA98B5" w14:textId="77777777" w:rsidTr="001A31DB">
        <w:trPr>
          <w:jc w:val="center"/>
        </w:trPr>
        <w:tc>
          <w:tcPr>
            <w:tcW w:w="1551" w:type="pct"/>
            <w:vAlign w:val="center"/>
          </w:tcPr>
          <w:p w14:paraId="2F6CDB85" w14:textId="77777777" w:rsidR="0016223D" w:rsidRPr="00D05702" w:rsidRDefault="0016223D" w:rsidP="00DB7C7E">
            <w:pPr>
              <w:pStyle w:val="InTable"/>
              <w:rPr>
                <w:rtl/>
              </w:rPr>
            </w:pPr>
            <w:r w:rsidRPr="00D05702">
              <w:rPr>
                <w:rtl/>
              </w:rPr>
              <w:t xml:space="preserve">موقعيت استفاده </w:t>
            </w:r>
            <w:r>
              <w:rPr>
                <w:rtl/>
              </w:rPr>
              <w:t>قلم</w:t>
            </w:r>
          </w:p>
        </w:tc>
        <w:tc>
          <w:tcPr>
            <w:tcW w:w="1628" w:type="pct"/>
            <w:vAlign w:val="center"/>
          </w:tcPr>
          <w:p w14:paraId="7E2E5A99" w14:textId="77777777" w:rsidR="0016223D" w:rsidRPr="00D05702" w:rsidRDefault="0016223D" w:rsidP="00DB7C7E">
            <w:pPr>
              <w:pStyle w:val="InTable"/>
              <w:rPr>
                <w:rtl/>
              </w:rPr>
            </w:pPr>
            <w:r>
              <w:rPr>
                <w:rtl/>
              </w:rPr>
              <w:t>اندازه</w:t>
            </w:r>
            <w:r w:rsidRPr="00D05702">
              <w:rPr>
                <w:rtl/>
              </w:rPr>
              <w:t xml:space="preserve"> </w:t>
            </w:r>
            <w:r>
              <w:rPr>
                <w:rtl/>
              </w:rPr>
              <w:t>قلم</w:t>
            </w:r>
          </w:p>
        </w:tc>
        <w:tc>
          <w:tcPr>
            <w:tcW w:w="1295" w:type="pct"/>
            <w:vAlign w:val="center"/>
          </w:tcPr>
          <w:p w14:paraId="5356A541" w14:textId="77777777" w:rsidR="0016223D" w:rsidRPr="00D05702" w:rsidRDefault="0016223D" w:rsidP="00DB7C7E">
            <w:pPr>
              <w:pStyle w:val="InTable"/>
              <w:rPr>
                <w:rtl/>
              </w:rPr>
            </w:pPr>
            <w:r>
              <w:rPr>
                <w:rtl/>
              </w:rPr>
              <w:t>سبك</w:t>
            </w:r>
          </w:p>
        </w:tc>
        <w:tc>
          <w:tcPr>
            <w:tcW w:w="525" w:type="pct"/>
            <w:vAlign w:val="center"/>
          </w:tcPr>
          <w:p w14:paraId="3E0E8A40" w14:textId="77777777" w:rsidR="0016223D" w:rsidRPr="00D05702" w:rsidRDefault="0016223D" w:rsidP="00DB7C7E">
            <w:pPr>
              <w:pStyle w:val="InTable"/>
            </w:pPr>
            <w:r w:rsidRPr="00D05702">
              <w:t>Bold</w:t>
            </w:r>
          </w:p>
        </w:tc>
      </w:tr>
      <w:tr w:rsidR="0016223D" w:rsidRPr="00D05702" w14:paraId="68529F47" w14:textId="77777777" w:rsidTr="001A31DB">
        <w:trPr>
          <w:jc w:val="center"/>
        </w:trPr>
        <w:tc>
          <w:tcPr>
            <w:tcW w:w="1551" w:type="pct"/>
            <w:vAlign w:val="center"/>
          </w:tcPr>
          <w:p w14:paraId="33214154" w14:textId="77777777" w:rsidR="0016223D" w:rsidRPr="00D05702" w:rsidRDefault="0016223D" w:rsidP="00946509">
            <w:pPr>
              <w:pStyle w:val="InTable"/>
              <w:rPr>
                <w:rtl/>
              </w:rPr>
            </w:pPr>
            <w:r w:rsidRPr="00D05702">
              <w:rPr>
                <w:rtl/>
              </w:rPr>
              <w:t xml:space="preserve">متن </w:t>
            </w:r>
          </w:p>
        </w:tc>
        <w:tc>
          <w:tcPr>
            <w:tcW w:w="1628" w:type="pct"/>
            <w:vAlign w:val="center"/>
          </w:tcPr>
          <w:p w14:paraId="1DD40ABC" w14:textId="77777777" w:rsidR="0016223D" w:rsidRPr="00D05702" w:rsidRDefault="0016223D" w:rsidP="00DB7C7E">
            <w:pPr>
              <w:pStyle w:val="InTable"/>
              <w:rPr>
                <w:rtl/>
              </w:rPr>
            </w:pPr>
            <w:r w:rsidRPr="00D05702">
              <w:t>13 Times New Roman</w:t>
            </w:r>
          </w:p>
        </w:tc>
        <w:tc>
          <w:tcPr>
            <w:tcW w:w="1295" w:type="pct"/>
            <w:vAlign w:val="center"/>
          </w:tcPr>
          <w:p w14:paraId="6AAC9241" w14:textId="77777777" w:rsidR="0016223D" w:rsidRPr="00D05702" w:rsidRDefault="0016223D" w:rsidP="00DB7C7E">
            <w:pPr>
              <w:pStyle w:val="InTable"/>
              <w:rPr>
                <w:rtl/>
              </w:rPr>
            </w:pPr>
            <w:r w:rsidRPr="00D05702">
              <w:t>Normal</w:t>
            </w:r>
          </w:p>
        </w:tc>
        <w:tc>
          <w:tcPr>
            <w:tcW w:w="525" w:type="pct"/>
            <w:vAlign w:val="center"/>
          </w:tcPr>
          <w:p w14:paraId="7973BE26" w14:textId="77777777" w:rsidR="0016223D" w:rsidRPr="00D05702" w:rsidRDefault="0016223D" w:rsidP="00DB7C7E">
            <w:pPr>
              <w:pStyle w:val="InTable"/>
              <w:rPr>
                <w:rtl/>
              </w:rPr>
            </w:pPr>
          </w:p>
        </w:tc>
      </w:tr>
      <w:tr w:rsidR="0016223D" w:rsidRPr="00D05702" w14:paraId="773F3F0B" w14:textId="77777777" w:rsidTr="001A31DB">
        <w:trPr>
          <w:jc w:val="center"/>
        </w:trPr>
        <w:tc>
          <w:tcPr>
            <w:tcW w:w="1551" w:type="pct"/>
            <w:vAlign w:val="center"/>
          </w:tcPr>
          <w:p w14:paraId="44B56127" w14:textId="77777777" w:rsidR="0016223D" w:rsidRPr="00D05702" w:rsidRDefault="0016223D" w:rsidP="00DB7C7E">
            <w:pPr>
              <w:pStyle w:val="InTable"/>
              <w:rPr>
                <w:rtl/>
              </w:rPr>
            </w:pPr>
            <w:r>
              <w:rPr>
                <w:rtl/>
              </w:rPr>
              <w:t>زير‌فصل</w:t>
            </w:r>
            <w:r w:rsidRPr="00D05702">
              <w:rPr>
                <w:rtl/>
              </w:rPr>
              <w:t xml:space="preserve"> 1</w:t>
            </w:r>
          </w:p>
        </w:tc>
        <w:tc>
          <w:tcPr>
            <w:tcW w:w="1628" w:type="pct"/>
            <w:vAlign w:val="center"/>
          </w:tcPr>
          <w:p w14:paraId="7D5CE064" w14:textId="77777777" w:rsidR="0016223D" w:rsidRPr="00D05702" w:rsidRDefault="0016223D" w:rsidP="00A47AD7">
            <w:pPr>
              <w:pStyle w:val="InTable"/>
              <w:rPr>
                <w:rtl/>
              </w:rPr>
            </w:pPr>
            <w:r w:rsidRPr="00D05702">
              <w:t>1</w:t>
            </w:r>
            <w:r w:rsidR="00A47AD7">
              <w:t>5</w:t>
            </w:r>
            <w:r w:rsidRPr="00D05702">
              <w:t xml:space="preserve"> Times New Roman</w:t>
            </w:r>
          </w:p>
        </w:tc>
        <w:tc>
          <w:tcPr>
            <w:tcW w:w="1295" w:type="pct"/>
            <w:vAlign w:val="center"/>
          </w:tcPr>
          <w:p w14:paraId="6F196A9D" w14:textId="77777777" w:rsidR="0016223D" w:rsidRPr="00D05702" w:rsidRDefault="0016223D" w:rsidP="00DB7C7E">
            <w:pPr>
              <w:pStyle w:val="InTable"/>
              <w:rPr>
                <w:rtl/>
              </w:rPr>
            </w:pPr>
            <w:r w:rsidRPr="00D05702">
              <w:t>Heading 2</w:t>
            </w:r>
          </w:p>
        </w:tc>
        <w:tc>
          <w:tcPr>
            <w:tcW w:w="525" w:type="pct"/>
            <w:vAlign w:val="center"/>
          </w:tcPr>
          <w:p w14:paraId="3D1C06D7" w14:textId="77777777" w:rsidR="0016223D" w:rsidRPr="00D05702" w:rsidRDefault="0016223D" w:rsidP="00DB7C7E">
            <w:pPr>
              <w:pStyle w:val="InTable"/>
              <w:rPr>
                <w:rtl/>
              </w:rPr>
            </w:pPr>
            <w:r w:rsidRPr="001A31DB">
              <w:sym w:font="Wingdings 2" w:char="F050"/>
            </w:r>
          </w:p>
        </w:tc>
      </w:tr>
      <w:tr w:rsidR="0016223D" w:rsidRPr="00D05702" w14:paraId="402F1D63" w14:textId="77777777" w:rsidTr="001A31DB">
        <w:trPr>
          <w:jc w:val="center"/>
        </w:trPr>
        <w:tc>
          <w:tcPr>
            <w:tcW w:w="1551" w:type="pct"/>
            <w:vAlign w:val="center"/>
          </w:tcPr>
          <w:p w14:paraId="50627A23" w14:textId="77777777" w:rsidR="0016223D" w:rsidRPr="00D05702" w:rsidRDefault="0016223D" w:rsidP="00DB7C7E">
            <w:pPr>
              <w:pStyle w:val="InTable"/>
              <w:rPr>
                <w:rtl/>
              </w:rPr>
            </w:pPr>
            <w:r>
              <w:rPr>
                <w:rtl/>
              </w:rPr>
              <w:t>زير‌فصل</w:t>
            </w:r>
            <w:r w:rsidRPr="00D05702">
              <w:rPr>
                <w:rtl/>
              </w:rPr>
              <w:t xml:space="preserve"> 2</w:t>
            </w:r>
          </w:p>
        </w:tc>
        <w:tc>
          <w:tcPr>
            <w:tcW w:w="1628" w:type="pct"/>
            <w:vAlign w:val="center"/>
          </w:tcPr>
          <w:p w14:paraId="6CF47557" w14:textId="77777777" w:rsidR="0016223D" w:rsidRPr="00D05702" w:rsidRDefault="0016223D" w:rsidP="00A47AD7">
            <w:pPr>
              <w:pStyle w:val="InTable"/>
              <w:rPr>
                <w:rtl/>
              </w:rPr>
            </w:pPr>
            <w:r w:rsidRPr="00D05702">
              <w:t>1</w:t>
            </w:r>
            <w:r w:rsidR="00A47AD7">
              <w:t>3</w:t>
            </w:r>
            <w:r w:rsidRPr="00D05702">
              <w:t xml:space="preserve"> Times New Roman</w:t>
            </w:r>
          </w:p>
        </w:tc>
        <w:tc>
          <w:tcPr>
            <w:tcW w:w="1295" w:type="pct"/>
            <w:vAlign w:val="center"/>
          </w:tcPr>
          <w:p w14:paraId="794688A2" w14:textId="77777777" w:rsidR="0016223D" w:rsidRPr="00D05702" w:rsidRDefault="0016223D" w:rsidP="00DB7C7E">
            <w:pPr>
              <w:pStyle w:val="InTable"/>
              <w:rPr>
                <w:rtl/>
              </w:rPr>
            </w:pPr>
            <w:r w:rsidRPr="00D05702">
              <w:t>Heading 3</w:t>
            </w:r>
          </w:p>
        </w:tc>
        <w:tc>
          <w:tcPr>
            <w:tcW w:w="525" w:type="pct"/>
            <w:vAlign w:val="center"/>
          </w:tcPr>
          <w:p w14:paraId="21F49CC6" w14:textId="77777777" w:rsidR="0016223D" w:rsidRPr="00D05702" w:rsidRDefault="0016223D" w:rsidP="00DB7C7E">
            <w:pPr>
              <w:pStyle w:val="InTable"/>
              <w:rPr>
                <w:rtl/>
              </w:rPr>
            </w:pPr>
            <w:r w:rsidRPr="001A31DB">
              <w:sym w:font="Wingdings 2" w:char="F050"/>
            </w:r>
          </w:p>
        </w:tc>
      </w:tr>
      <w:tr w:rsidR="0016223D" w:rsidRPr="00D05702" w14:paraId="5DD89DD5" w14:textId="77777777" w:rsidTr="001A31DB">
        <w:trPr>
          <w:jc w:val="center"/>
        </w:trPr>
        <w:tc>
          <w:tcPr>
            <w:tcW w:w="1551" w:type="pct"/>
            <w:vAlign w:val="center"/>
          </w:tcPr>
          <w:p w14:paraId="6A87476A" w14:textId="77777777" w:rsidR="0016223D" w:rsidRPr="00D05702" w:rsidRDefault="0016223D" w:rsidP="00DB7C7E">
            <w:pPr>
              <w:pStyle w:val="InTable"/>
              <w:rPr>
                <w:rtl/>
              </w:rPr>
            </w:pPr>
            <w:r>
              <w:rPr>
                <w:rtl/>
              </w:rPr>
              <w:t>زير‌فصل</w:t>
            </w:r>
            <w:r w:rsidRPr="00D05702">
              <w:rPr>
                <w:rtl/>
              </w:rPr>
              <w:t xml:space="preserve"> 3</w:t>
            </w:r>
          </w:p>
        </w:tc>
        <w:tc>
          <w:tcPr>
            <w:tcW w:w="1628" w:type="pct"/>
            <w:vAlign w:val="center"/>
          </w:tcPr>
          <w:p w14:paraId="62CB8F4A" w14:textId="77777777" w:rsidR="0016223D" w:rsidRPr="00D05702" w:rsidRDefault="0016223D" w:rsidP="00DB7C7E">
            <w:pPr>
              <w:pStyle w:val="InTable"/>
              <w:rPr>
                <w:rtl/>
              </w:rPr>
            </w:pPr>
            <w:r w:rsidRPr="00D05702">
              <w:t>13 Times New Roman</w:t>
            </w:r>
          </w:p>
        </w:tc>
        <w:tc>
          <w:tcPr>
            <w:tcW w:w="1295" w:type="pct"/>
            <w:vAlign w:val="center"/>
          </w:tcPr>
          <w:p w14:paraId="3644E54C" w14:textId="77777777" w:rsidR="0016223D" w:rsidRPr="00D05702" w:rsidRDefault="0016223D" w:rsidP="00DB7C7E">
            <w:pPr>
              <w:pStyle w:val="InTable"/>
              <w:rPr>
                <w:rtl/>
              </w:rPr>
            </w:pPr>
            <w:r w:rsidRPr="00D05702">
              <w:t>Heading 4</w:t>
            </w:r>
          </w:p>
        </w:tc>
        <w:tc>
          <w:tcPr>
            <w:tcW w:w="525" w:type="pct"/>
            <w:vAlign w:val="center"/>
          </w:tcPr>
          <w:p w14:paraId="0C1D5F2B" w14:textId="77777777" w:rsidR="0016223D" w:rsidRPr="00D05702" w:rsidRDefault="0016223D" w:rsidP="00DB7C7E">
            <w:pPr>
              <w:pStyle w:val="InTable"/>
              <w:rPr>
                <w:rtl/>
              </w:rPr>
            </w:pPr>
            <w:r w:rsidRPr="001A31DB">
              <w:sym w:font="Wingdings 2" w:char="F050"/>
            </w:r>
          </w:p>
        </w:tc>
      </w:tr>
      <w:tr w:rsidR="0016223D" w:rsidRPr="00D05702" w14:paraId="35A621F8" w14:textId="77777777" w:rsidTr="001A31DB">
        <w:trPr>
          <w:jc w:val="center"/>
        </w:trPr>
        <w:tc>
          <w:tcPr>
            <w:tcW w:w="1551" w:type="pct"/>
            <w:vAlign w:val="center"/>
          </w:tcPr>
          <w:p w14:paraId="5A2BCA78" w14:textId="77777777" w:rsidR="0016223D" w:rsidRPr="00D05702" w:rsidRDefault="0016223D" w:rsidP="00DB7C7E">
            <w:pPr>
              <w:pStyle w:val="InTable"/>
              <w:rPr>
                <w:rtl/>
              </w:rPr>
            </w:pPr>
            <w:r>
              <w:rPr>
                <w:rtl/>
              </w:rPr>
              <w:t>زير‌فصل</w:t>
            </w:r>
            <w:r w:rsidRPr="00D05702">
              <w:rPr>
                <w:rtl/>
              </w:rPr>
              <w:t xml:space="preserve"> 4</w:t>
            </w:r>
          </w:p>
        </w:tc>
        <w:tc>
          <w:tcPr>
            <w:tcW w:w="1628" w:type="pct"/>
            <w:vAlign w:val="center"/>
          </w:tcPr>
          <w:p w14:paraId="5D03527B" w14:textId="77777777" w:rsidR="0016223D" w:rsidRPr="00D05702" w:rsidRDefault="0016223D" w:rsidP="00DB7C7E">
            <w:pPr>
              <w:pStyle w:val="InTable"/>
              <w:rPr>
                <w:rtl/>
              </w:rPr>
            </w:pPr>
            <w:r w:rsidRPr="00D05702">
              <w:t>12 Times New Roman</w:t>
            </w:r>
          </w:p>
        </w:tc>
        <w:tc>
          <w:tcPr>
            <w:tcW w:w="1295" w:type="pct"/>
            <w:vAlign w:val="center"/>
          </w:tcPr>
          <w:p w14:paraId="6380204F" w14:textId="77777777" w:rsidR="0016223D" w:rsidRPr="00D05702" w:rsidRDefault="0016223D" w:rsidP="00DB7C7E">
            <w:pPr>
              <w:pStyle w:val="InTable"/>
              <w:rPr>
                <w:rtl/>
              </w:rPr>
            </w:pPr>
            <w:r w:rsidRPr="00D05702">
              <w:t>Heading 5</w:t>
            </w:r>
          </w:p>
        </w:tc>
        <w:tc>
          <w:tcPr>
            <w:tcW w:w="525" w:type="pct"/>
            <w:vAlign w:val="center"/>
          </w:tcPr>
          <w:p w14:paraId="4564588E" w14:textId="77777777" w:rsidR="0016223D" w:rsidRPr="00D05702" w:rsidRDefault="0016223D" w:rsidP="00DB7C7E">
            <w:pPr>
              <w:pStyle w:val="InTable"/>
              <w:rPr>
                <w:rtl/>
              </w:rPr>
            </w:pPr>
            <w:r w:rsidRPr="001A31DB">
              <w:sym w:font="Wingdings 2" w:char="F050"/>
            </w:r>
          </w:p>
        </w:tc>
      </w:tr>
      <w:tr w:rsidR="0016223D" w:rsidRPr="00D05702" w14:paraId="356D5640" w14:textId="77777777" w:rsidTr="001A31DB">
        <w:trPr>
          <w:jc w:val="center"/>
        </w:trPr>
        <w:tc>
          <w:tcPr>
            <w:tcW w:w="1551" w:type="pct"/>
            <w:vAlign w:val="center"/>
          </w:tcPr>
          <w:p w14:paraId="4171ED87" w14:textId="77777777" w:rsidR="0016223D" w:rsidRPr="00D05702" w:rsidRDefault="0016223D" w:rsidP="00DB7C7E">
            <w:pPr>
              <w:pStyle w:val="InTable"/>
              <w:rPr>
                <w:rtl/>
              </w:rPr>
            </w:pPr>
            <w:r>
              <w:rPr>
                <w:rtl/>
              </w:rPr>
              <w:t>زير‌فصل</w:t>
            </w:r>
            <w:r w:rsidRPr="00D05702">
              <w:rPr>
                <w:rtl/>
              </w:rPr>
              <w:t xml:space="preserve"> 5</w:t>
            </w:r>
          </w:p>
        </w:tc>
        <w:tc>
          <w:tcPr>
            <w:tcW w:w="1628" w:type="pct"/>
            <w:vAlign w:val="center"/>
          </w:tcPr>
          <w:p w14:paraId="4AB223FE" w14:textId="77777777" w:rsidR="0016223D" w:rsidRPr="00D05702" w:rsidRDefault="0016223D" w:rsidP="00DB7C7E">
            <w:pPr>
              <w:pStyle w:val="InTable"/>
            </w:pPr>
            <w:r w:rsidRPr="00D05702">
              <w:t>12 Times New Roman</w:t>
            </w:r>
          </w:p>
        </w:tc>
        <w:tc>
          <w:tcPr>
            <w:tcW w:w="1295" w:type="pct"/>
            <w:vAlign w:val="center"/>
          </w:tcPr>
          <w:p w14:paraId="2F1B99D9" w14:textId="77777777" w:rsidR="0016223D" w:rsidRPr="00D05702" w:rsidRDefault="0016223D" w:rsidP="00DB7C7E">
            <w:pPr>
              <w:pStyle w:val="InTable"/>
              <w:rPr>
                <w:rtl/>
              </w:rPr>
            </w:pPr>
            <w:r w:rsidRPr="00D05702">
              <w:t>He</w:t>
            </w:r>
            <w:r>
              <w:t>a</w:t>
            </w:r>
            <w:r w:rsidRPr="00D05702">
              <w:t>ding 6</w:t>
            </w:r>
          </w:p>
        </w:tc>
        <w:tc>
          <w:tcPr>
            <w:tcW w:w="525" w:type="pct"/>
            <w:vAlign w:val="center"/>
          </w:tcPr>
          <w:p w14:paraId="50E9D3C0" w14:textId="77777777" w:rsidR="0016223D" w:rsidRPr="00D05702" w:rsidRDefault="0016223D" w:rsidP="00DB7C7E">
            <w:pPr>
              <w:pStyle w:val="InTable"/>
              <w:rPr>
                <w:rtl/>
              </w:rPr>
            </w:pPr>
            <w:r w:rsidRPr="001A31DB">
              <w:sym w:font="Wingdings 2" w:char="F050"/>
            </w:r>
          </w:p>
        </w:tc>
      </w:tr>
      <w:tr w:rsidR="0016223D" w:rsidRPr="00D05702" w14:paraId="007BD23F" w14:textId="77777777" w:rsidTr="001A31DB">
        <w:trPr>
          <w:jc w:val="center"/>
        </w:trPr>
        <w:tc>
          <w:tcPr>
            <w:tcW w:w="1551" w:type="pct"/>
            <w:vAlign w:val="center"/>
          </w:tcPr>
          <w:p w14:paraId="3E92A580" w14:textId="77777777" w:rsidR="0016223D" w:rsidRPr="00D05702" w:rsidRDefault="0016223D" w:rsidP="00DB7C7E">
            <w:pPr>
              <w:pStyle w:val="InTable"/>
              <w:rPr>
                <w:rtl/>
              </w:rPr>
            </w:pPr>
            <w:r w:rsidRPr="00D05702">
              <w:rPr>
                <w:rtl/>
              </w:rPr>
              <w:t>عنوان جداول</w:t>
            </w:r>
          </w:p>
        </w:tc>
        <w:tc>
          <w:tcPr>
            <w:tcW w:w="1628" w:type="pct"/>
            <w:vAlign w:val="center"/>
          </w:tcPr>
          <w:p w14:paraId="1AE3E795" w14:textId="77777777" w:rsidR="0016223D" w:rsidRPr="00D05702" w:rsidRDefault="0016223D" w:rsidP="00DB7C7E">
            <w:pPr>
              <w:pStyle w:val="InTable"/>
            </w:pPr>
            <w:r w:rsidRPr="00D05702">
              <w:t>12 Times New Roman</w:t>
            </w:r>
          </w:p>
        </w:tc>
        <w:tc>
          <w:tcPr>
            <w:tcW w:w="1295" w:type="pct"/>
            <w:vAlign w:val="center"/>
          </w:tcPr>
          <w:p w14:paraId="34380EEE" w14:textId="77777777" w:rsidR="0016223D" w:rsidRPr="00D05702" w:rsidRDefault="0016223D" w:rsidP="00DB7C7E">
            <w:pPr>
              <w:pStyle w:val="InTable"/>
            </w:pPr>
            <w:r w:rsidRPr="00D05702">
              <w:t>Table Title</w:t>
            </w:r>
            <w:r>
              <w:t>*</w:t>
            </w:r>
          </w:p>
        </w:tc>
        <w:tc>
          <w:tcPr>
            <w:tcW w:w="525" w:type="pct"/>
            <w:vAlign w:val="center"/>
          </w:tcPr>
          <w:p w14:paraId="65A18518" w14:textId="77777777" w:rsidR="0016223D" w:rsidRPr="00D05702" w:rsidRDefault="0016223D" w:rsidP="00DB7C7E">
            <w:pPr>
              <w:pStyle w:val="InTable"/>
            </w:pPr>
            <w:r w:rsidRPr="001A31DB">
              <w:sym w:font="Wingdings 2" w:char="F050"/>
            </w:r>
          </w:p>
        </w:tc>
      </w:tr>
      <w:tr w:rsidR="0016223D" w:rsidRPr="00D05702" w14:paraId="7B414C7B" w14:textId="77777777" w:rsidTr="001A31DB">
        <w:trPr>
          <w:jc w:val="center"/>
        </w:trPr>
        <w:tc>
          <w:tcPr>
            <w:tcW w:w="1551" w:type="pct"/>
            <w:vAlign w:val="center"/>
          </w:tcPr>
          <w:p w14:paraId="293D7D46" w14:textId="77777777" w:rsidR="0016223D" w:rsidRPr="00D05702" w:rsidRDefault="0016223D" w:rsidP="00DB7C7E">
            <w:pPr>
              <w:pStyle w:val="InTable"/>
              <w:rPr>
                <w:rtl/>
              </w:rPr>
            </w:pPr>
            <w:r w:rsidRPr="00D05702">
              <w:rPr>
                <w:rtl/>
              </w:rPr>
              <w:t>عنوان اشكال</w:t>
            </w:r>
          </w:p>
        </w:tc>
        <w:tc>
          <w:tcPr>
            <w:tcW w:w="1628" w:type="pct"/>
            <w:vAlign w:val="center"/>
          </w:tcPr>
          <w:p w14:paraId="36FBBDB9" w14:textId="77777777" w:rsidR="0016223D" w:rsidRPr="00D05702" w:rsidRDefault="0016223D" w:rsidP="00DB7C7E">
            <w:pPr>
              <w:pStyle w:val="InTable"/>
            </w:pPr>
            <w:r w:rsidRPr="00D05702">
              <w:t>12 Times New Roman</w:t>
            </w:r>
          </w:p>
        </w:tc>
        <w:tc>
          <w:tcPr>
            <w:tcW w:w="1295" w:type="pct"/>
            <w:vAlign w:val="center"/>
          </w:tcPr>
          <w:p w14:paraId="72AA38A2" w14:textId="77777777" w:rsidR="0016223D" w:rsidRPr="00D05702" w:rsidRDefault="0016223D" w:rsidP="00DB7C7E">
            <w:pPr>
              <w:pStyle w:val="InTable"/>
            </w:pPr>
            <w:r w:rsidRPr="00D05702">
              <w:t>Pic Title</w:t>
            </w:r>
            <w:r>
              <w:t>*</w:t>
            </w:r>
          </w:p>
        </w:tc>
        <w:tc>
          <w:tcPr>
            <w:tcW w:w="525" w:type="pct"/>
            <w:vAlign w:val="center"/>
          </w:tcPr>
          <w:p w14:paraId="074B9FE2" w14:textId="77777777" w:rsidR="0016223D" w:rsidRPr="00D05702" w:rsidRDefault="0016223D" w:rsidP="00DB7C7E">
            <w:pPr>
              <w:pStyle w:val="InTable"/>
            </w:pPr>
            <w:r w:rsidRPr="001A31DB">
              <w:sym w:font="Wingdings 2" w:char="F050"/>
            </w:r>
          </w:p>
        </w:tc>
      </w:tr>
      <w:tr w:rsidR="0016223D" w:rsidRPr="00D05702" w14:paraId="7F005887" w14:textId="77777777" w:rsidTr="001A31DB">
        <w:trPr>
          <w:jc w:val="center"/>
        </w:trPr>
        <w:tc>
          <w:tcPr>
            <w:tcW w:w="1551" w:type="pct"/>
            <w:vAlign w:val="center"/>
          </w:tcPr>
          <w:p w14:paraId="13201168" w14:textId="77777777" w:rsidR="0016223D" w:rsidRPr="00D05702" w:rsidRDefault="0016223D" w:rsidP="00DB7C7E">
            <w:pPr>
              <w:pStyle w:val="InTable"/>
              <w:rPr>
                <w:rtl/>
              </w:rPr>
            </w:pPr>
            <w:r w:rsidRPr="00D05702">
              <w:rPr>
                <w:rtl/>
              </w:rPr>
              <w:t>متن جداول</w:t>
            </w:r>
          </w:p>
        </w:tc>
        <w:tc>
          <w:tcPr>
            <w:tcW w:w="1628" w:type="pct"/>
            <w:vAlign w:val="center"/>
          </w:tcPr>
          <w:p w14:paraId="50488D09" w14:textId="77777777" w:rsidR="0016223D" w:rsidRPr="00D05702" w:rsidRDefault="0016223D" w:rsidP="00DB7C7E">
            <w:pPr>
              <w:pStyle w:val="InTable"/>
              <w:rPr>
                <w:rtl/>
              </w:rPr>
            </w:pPr>
            <w:r w:rsidRPr="00D05702">
              <w:t>12 Times New Roman</w:t>
            </w:r>
          </w:p>
        </w:tc>
        <w:tc>
          <w:tcPr>
            <w:tcW w:w="1295" w:type="pct"/>
            <w:vAlign w:val="center"/>
          </w:tcPr>
          <w:p w14:paraId="0A576C56" w14:textId="77777777" w:rsidR="0016223D" w:rsidRPr="00D05702" w:rsidRDefault="0016223D" w:rsidP="00DB7C7E">
            <w:pPr>
              <w:pStyle w:val="InTable"/>
            </w:pPr>
            <w:r w:rsidRPr="00D05702">
              <w:t>In Table</w:t>
            </w:r>
            <w:r>
              <w:t>*</w:t>
            </w:r>
          </w:p>
        </w:tc>
        <w:tc>
          <w:tcPr>
            <w:tcW w:w="525" w:type="pct"/>
            <w:vAlign w:val="center"/>
          </w:tcPr>
          <w:p w14:paraId="56E3DF74" w14:textId="77777777" w:rsidR="0016223D" w:rsidRPr="00D05702" w:rsidRDefault="0016223D" w:rsidP="00DB7C7E">
            <w:pPr>
              <w:pStyle w:val="InTable"/>
            </w:pPr>
          </w:p>
        </w:tc>
      </w:tr>
      <w:tr w:rsidR="0016223D" w:rsidRPr="00D05702" w14:paraId="1BF406AD" w14:textId="77777777" w:rsidTr="001A31DB">
        <w:trPr>
          <w:jc w:val="center"/>
        </w:trPr>
        <w:tc>
          <w:tcPr>
            <w:tcW w:w="1551" w:type="pct"/>
            <w:vAlign w:val="center"/>
          </w:tcPr>
          <w:p w14:paraId="4B5128C1" w14:textId="77777777" w:rsidR="0016223D" w:rsidRPr="00D05702" w:rsidRDefault="0016223D" w:rsidP="00C46245">
            <w:pPr>
              <w:pStyle w:val="InTable"/>
              <w:rPr>
                <w:rtl/>
              </w:rPr>
            </w:pPr>
            <w:r w:rsidRPr="00D05702">
              <w:rPr>
                <w:rtl/>
              </w:rPr>
              <w:t>متن جداول</w:t>
            </w:r>
            <w:r>
              <w:rPr>
                <w:rtl/>
              </w:rPr>
              <w:t xml:space="preserve"> راست‌نويس</w:t>
            </w:r>
          </w:p>
        </w:tc>
        <w:tc>
          <w:tcPr>
            <w:tcW w:w="1628" w:type="pct"/>
            <w:vAlign w:val="center"/>
          </w:tcPr>
          <w:p w14:paraId="03955BBE" w14:textId="77777777" w:rsidR="0016223D" w:rsidRPr="00D05702" w:rsidRDefault="0016223D" w:rsidP="00C46245">
            <w:pPr>
              <w:pStyle w:val="InTable"/>
              <w:rPr>
                <w:rtl/>
              </w:rPr>
            </w:pPr>
            <w:r w:rsidRPr="00D05702">
              <w:t xml:space="preserve">12 </w:t>
            </w:r>
            <w:r w:rsidRPr="00897F62">
              <w:rPr>
                <w:rFonts w:cs="Times New Roman"/>
              </w:rPr>
              <w:t>Times New Roman</w:t>
            </w:r>
          </w:p>
        </w:tc>
        <w:tc>
          <w:tcPr>
            <w:tcW w:w="1295" w:type="pct"/>
            <w:vAlign w:val="center"/>
          </w:tcPr>
          <w:p w14:paraId="13ED4385" w14:textId="77777777" w:rsidR="0016223D" w:rsidRPr="00D05702" w:rsidRDefault="0016223D" w:rsidP="00C46245">
            <w:pPr>
              <w:pStyle w:val="InTable"/>
            </w:pPr>
            <w:r w:rsidRPr="00D05702">
              <w:t>In Table</w:t>
            </w:r>
            <w:r>
              <w:t xml:space="preserve"> R*</w:t>
            </w:r>
          </w:p>
        </w:tc>
        <w:tc>
          <w:tcPr>
            <w:tcW w:w="525" w:type="pct"/>
            <w:vAlign w:val="center"/>
          </w:tcPr>
          <w:p w14:paraId="10440156" w14:textId="77777777" w:rsidR="0016223D" w:rsidRPr="00D05702" w:rsidRDefault="0016223D" w:rsidP="00C46245">
            <w:pPr>
              <w:pStyle w:val="InTable"/>
            </w:pPr>
          </w:p>
        </w:tc>
      </w:tr>
      <w:tr w:rsidR="0016223D" w:rsidRPr="00D05702" w14:paraId="2DDCA976" w14:textId="77777777" w:rsidTr="001A31DB">
        <w:trPr>
          <w:jc w:val="center"/>
        </w:trPr>
        <w:tc>
          <w:tcPr>
            <w:tcW w:w="1551" w:type="pct"/>
            <w:vAlign w:val="center"/>
          </w:tcPr>
          <w:p w14:paraId="7BB0EACB" w14:textId="77777777" w:rsidR="0016223D" w:rsidRPr="00D05702" w:rsidRDefault="0016223D" w:rsidP="00DB7C7E">
            <w:pPr>
              <w:pStyle w:val="InTable"/>
              <w:rPr>
                <w:rtl/>
              </w:rPr>
            </w:pPr>
            <w:r w:rsidRPr="00D05702">
              <w:rPr>
                <w:rtl/>
              </w:rPr>
              <w:t>متن اشكال</w:t>
            </w:r>
          </w:p>
        </w:tc>
        <w:tc>
          <w:tcPr>
            <w:tcW w:w="1628" w:type="pct"/>
            <w:vAlign w:val="center"/>
          </w:tcPr>
          <w:p w14:paraId="4D2C66AE" w14:textId="77777777" w:rsidR="0016223D" w:rsidRPr="00D05702" w:rsidRDefault="0016223D" w:rsidP="00DB7C7E">
            <w:pPr>
              <w:pStyle w:val="InTable"/>
              <w:rPr>
                <w:rtl/>
              </w:rPr>
            </w:pPr>
            <w:r w:rsidRPr="00D05702">
              <w:t>12 Times New Roman</w:t>
            </w:r>
          </w:p>
        </w:tc>
        <w:tc>
          <w:tcPr>
            <w:tcW w:w="1295" w:type="pct"/>
            <w:vAlign w:val="center"/>
          </w:tcPr>
          <w:p w14:paraId="3B6C01A5" w14:textId="77777777" w:rsidR="0016223D" w:rsidRPr="00D05702" w:rsidRDefault="0016223D" w:rsidP="00DB7C7E">
            <w:pPr>
              <w:pStyle w:val="InTable"/>
            </w:pPr>
            <w:r w:rsidRPr="00D05702">
              <w:t>In Pic</w:t>
            </w:r>
            <w:r>
              <w:t>*</w:t>
            </w:r>
          </w:p>
        </w:tc>
        <w:tc>
          <w:tcPr>
            <w:tcW w:w="525" w:type="pct"/>
            <w:vAlign w:val="center"/>
          </w:tcPr>
          <w:p w14:paraId="3987E804" w14:textId="77777777" w:rsidR="0016223D" w:rsidRPr="00D05702" w:rsidRDefault="0016223D" w:rsidP="00DB7C7E">
            <w:pPr>
              <w:pStyle w:val="InTable"/>
            </w:pPr>
          </w:p>
        </w:tc>
      </w:tr>
      <w:tr w:rsidR="0016223D" w:rsidRPr="00D05702" w14:paraId="752DF985" w14:textId="77777777" w:rsidTr="001A31DB">
        <w:trPr>
          <w:jc w:val="center"/>
        </w:trPr>
        <w:tc>
          <w:tcPr>
            <w:tcW w:w="1551" w:type="pct"/>
            <w:vAlign w:val="center"/>
          </w:tcPr>
          <w:p w14:paraId="055DDCB4" w14:textId="77777777" w:rsidR="0016223D" w:rsidRPr="00D05702" w:rsidRDefault="0016223D" w:rsidP="00DB7C7E">
            <w:pPr>
              <w:pStyle w:val="InTable"/>
              <w:rPr>
                <w:rtl/>
              </w:rPr>
            </w:pPr>
            <w:r w:rsidRPr="00D05702">
              <w:rPr>
                <w:rtl/>
              </w:rPr>
              <w:t>مراجع</w:t>
            </w:r>
            <w:r>
              <w:rPr>
                <w:rtl/>
              </w:rPr>
              <w:t xml:space="preserve"> (قسمت عادي)</w:t>
            </w:r>
          </w:p>
        </w:tc>
        <w:tc>
          <w:tcPr>
            <w:tcW w:w="1628" w:type="pct"/>
            <w:vAlign w:val="center"/>
          </w:tcPr>
          <w:p w14:paraId="7CE887C8" w14:textId="77777777" w:rsidR="0016223D" w:rsidRPr="00D05702" w:rsidRDefault="0016223D" w:rsidP="00DB7C7E">
            <w:pPr>
              <w:pStyle w:val="InTable"/>
              <w:rPr>
                <w:rtl/>
              </w:rPr>
            </w:pPr>
            <w:r w:rsidRPr="00D05702">
              <w:t>12 Times New Roman</w:t>
            </w:r>
          </w:p>
        </w:tc>
        <w:tc>
          <w:tcPr>
            <w:tcW w:w="1295" w:type="pct"/>
            <w:vAlign w:val="center"/>
          </w:tcPr>
          <w:p w14:paraId="7FADEBCE" w14:textId="77777777" w:rsidR="0016223D" w:rsidRPr="00D05702" w:rsidRDefault="0016223D" w:rsidP="00DB7C7E">
            <w:pPr>
              <w:pStyle w:val="InTable"/>
            </w:pPr>
            <w:proofErr w:type="spellStart"/>
            <w:r w:rsidRPr="00D05702">
              <w:t>EnRef</w:t>
            </w:r>
            <w:proofErr w:type="spellEnd"/>
            <w:r>
              <w:t>*</w:t>
            </w:r>
            <w:r w:rsidRPr="00D05702">
              <w:t xml:space="preserve"> </w:t>
            </w:r>
          </w:p>
        </w:tc>
        <w:tc>
          <w:tcPr>
            <w:tcW w:w="525" w:type="pct"/>
            <w:vAlign w:val="center"/>
          </w:tcPr>
          <w:p w14:paraId="4E3C2A42" w14:textId="77777777" w:rsidR="0016223D" w:rsidRPr="00D05702" w:rsidRDefault="0016223D" w:rsidP="00DB7C7E">
            <w:pPr>
              <w:pStyle w:val="InTable"/>
            </w:pPr>
          </w:p>
        </w:tc>
      </w:tr>
      <w:tr w:rsidR="0016223D" w:rsidRPr="00D05702" w14:paraId="452E5BA6" w14:textId="77777777" w:rsidTr="001A31DB">
        <w:trPr>
          <w:jc w:val="center"/>
        </w:trPr>
        <w:tc>
          <w:tcPr>
            <w:tcW w:w="1551" w:type="pct"/>
            <w:vAlign w:val="center"/>
          </w:tcPr>
          <w:p w14:paraId="7FCA5175" w14:textId="77777777" w:rsidR="0016223D" w:rsidRPr="00D05702" w:rsidRDefault="0016223D" w:rsidP="00DB7C7E">
            <w:pPr>
              <w:pStyle w:val="InTable"/>
              <w:rPr>
                <w:rtl/>
              </w:rPr>
            </w:pPr>
            <w:r w:rsidRPr="00D05702">
              <w:rPr>
                <w:rtl/>
              </w:rPr>
              <w:t>مراجع</w:t>
            </w:r>
            <w:r>
              <w:rPr>
                <w:rtl/>
              </w:rPr>
              <w:t xml:space="preserve"> (قسمت پررنگ)</w:t>
            </w:r>
          </w:p>
        </w:tc>
        <w:tc>
          <w:tcPr>
            <w:tcW w:w="1628" w:type="pct"/>
            <w:vAlign w:val="center"/>
          </w:tcPr>
          <w:p w14:paraId="0FA3F64F" w14:textId="77777777" w:rsidR="0016223D" w:rsidRPr="00897F62" w:rsidRDefault="0016223D" w:rsidP="00DB7C7E">
            <w:pPr>
              <w:pStyle w:val="InTable"/>
              <w:rPr>
                <w:rFonts w:cs="Times New Roman"/>
              </w:rPr>
            </w:pPr>
            <w:r w:rsidRPr="00897F62">
              <w:rPr>
                <w:rFonts w:cs="Times New Roman"/>
              </w:rPr>
              <w:t>12 Times New Roman</w:t>
            </w:r>
          </w:p>
        </w:tc>
        <w:tc>
          <w:tcPr>
            <w:tcW w:w="1295" w:type="pct"/>
            <w:vAlign w:val="center"/>
          </w:tcPr>
          <w:p w14:paraId="202CF178" w14:textId="77777777" w:rsidR="0016223D" w:rsidRPr="00D05702" w:rsidRDefault="0016223D" w:rsidP="00DB7C7E">
            <w:pPr>
              <w:pStyle w:val="InTable"/>
            </w:pPr>
            <w:proofErr w:type="spellStart"/>
            <w:r w:rsidRPr="00D05702">
              <w:t>RefB</w:t>
            </w:r>
            <w:proofErr w:type="spellEnd"/>
            <w:r>
              <w:t>*</w:t>
            </w:r>
          </w:p>
        </w:tc>
        <w:tc>
          <w:tcPr>
            <w:tcW w:w="525" w:type="pct"/>
            <w:vAlign w:val="center"/>
          </w:tcPr>
          <w:p w14:paraId="773847FB" w14:textId="77777777" w:rsidR="0016223D" w:rsidRPr="00D05702" w:rsidRDefault="0016223D" w:rsidP="00DB7C7E">
            <w:pPr>
              <w:pStyle w:val="InTable"/>
            </w:pPr>
            <w:r w:rsidRPr="001A31DB">
              <w:sym w:font="Wingdings 2" w:char="F050"/>
            </w:r>
          </w:p>
        </w:tc>
      </w:tr>
      <w:tr w:rsidR="0016223D" w:rsidRPr="00D05702" w14:paraId="06FDC166" w14:textId="77777777" w:rsidTr="001A31DB">
        <w:trPr>
          <w:jc w:val="center"/>
        </w:trPr>
        <w:tc>
          <w:tcPr>
            <w:tcW w:w="1551" w:type="pct"/>
            <w:vAlign w:val="center"/>
          </w:tcPr>
          <w:p w14:paraId="1E7EC5B3" w14:textId="77777777" w:rsidR="0016223D" w:rsidRPr="00D05702" w:rsidRDefault="0016223D" w:rsidP="00C46245">
            <w:pPr>
              <w:pStyle w:val="InTable"/>
              <w:rPr>
                <w:rtl/>
              </w:rPr>
            </w:pPr>
            <w:r>
              <w:rPr>
                <w:rtl/>
              </w:rPr>
              <w:t>توضيحات كد برنامه‌نويسي</w:t>
            </w:r>
          </w:p>
        </w:tc>
        <w:tc>
          <w:tcPr>
            <w:tcW w:w="1628" w:type="pct"/>
            <w:vAlign w:val="center"/>
          </w:tcPr>
          <w:p w14:paraId="00732811" w14:textId="77777777" w:rsidR="0016223D" w:rsidRPr="007E4F74" w:rsidRDefault="0016223D" w:rsidP="00C46245">
            <w:pPr>
              <w:pStyle w:val="InTable"/>
              <w:rPr>
                <w:rtl/>
              </w:rPr>
            </w:pPr>
            <w:r>
              <w:t xml:space="preserve">10 </w:t>
            </w:r>
            <w:r w:rsidRPr="007E4F74">
              <w:t>Courier New</w:t>
            </w:r>
          </w:p>
        </w:tc>
        <w:tc>
          <w:tcPr>
            <w:tcW w:w="1295" w:type="pct"/>
            <w:vAlign w:val="center"/>
          </w:tcPr>
          <w:p w14:paraId="5CD4C4F4" w14:textId="77777777" w:rsidR="0016223D" w:rsidRPr="00D05702" w:rsidRDefault="0016223D" w:rsidP="00C46245">
            <w:pPr>
              <w:pStyle w:val="InTable"/>
            </w:pPr>
            <w:proofErr w:type="spellStart"/>
            <w:r>
              <w:t>CodeComment</w:t>
            </w:r>
            <w:proofErr w:type="spellEnd"/>
            <w:r>
              <w:t>*</w:t>
            </w:r>
          </w:p>
        </w:tc>
        <w:tc>
          <w:tcPr>
            <w:tcW w:w="525" w:type="pct"/>
            <w:vAlign w:val="center"/>
          </w:tcPr>
          <w:p w14:paraId="6994A7FF" w14:textId="77777777" w:rsidR="0016223D" w:rsidRPr="00D05702" w:rsidRDefault="0016223D" w:rsidP="00C46245">
            <w:pPr>
              <w:pStyle w:val="InTable"/>
            </w:pPr>
          </w:p>
        </w:tc>
      </w:tr>
      <w:tr w:rsidR="0016223D" w:rsidRPr="00D05702" w14:paraId="6A6DA281" w14:textId="77777777" w:rsidTr="001A31DB">
        <w:trPr>
          <w:jc w:val="center"/>
        </w:trPr>
        <w:tc>
          <w:tcPr>
            <w:tcW w:w="1551" w:type="pct"/>
            <w:vAlign w:val="center"/>
          </w:tcPr>
          <w:p w14:paraId="4FF11EC6" w14:textId="77777777" w:rsidR="0016223D" w:rsidRPr="00D05702" w:rsidRDefault="0016223D" w:rsidP="00DB7C7E">
            <w:pPr>
              <w:pStyle w:val="InTable"/>
              <w:rPr>
                <w:rtl/>
              </w:rPr>
            </w:pPr>
            <w:r>
              <w:rPr>
                <w:rtl/>
              </w:rPr>
              <w:t>كد برنامه‌نويسي</w:t>
            </w:r>
          </w:p>
        </w:tc>
        <w:tc>
          <w:tcPr>
            <w:tcW w:w="1628" w:type="pct"/>
            <w:vAlign w:val="center"/>
          </w:tcPr>
          <w:p w14:paraId="70367F06" w14:textId="77777777" w:rsidR="0016223D" w:rsidRPr="007E4F74" w:rsidRDefault="0016223D" w:rsidP="00C46245">
            <w:pPr>
              <w:pStyle w:val="InTable"/>
              <w:rPr>
                <w:rtl/>
              </w:rPr>
            </w:pPr>
            <w:r>
              <w:t xml:space="preserve">10 </w:t>
            </w:r>
            <w:r w:rsidRPr="007E4F74">
              <w:t>Courier New</w:t>
            </w:r>
          </w:p>
        </w:tc>
        <w:tc>
          <w:tcPr>
            <w:tcW w:w="1295" w:type="pct"/>
            <w:vAlign w:val="center"/>
          </w:tcPr>
          <w:p w14:paraId="75B3F500" w14:textId="77777777" w:rsidR="0016223D" w:rsidRPr="00D05702" w:rsidRDefault="0016223D" w:rsidP="00C46245">
            <w:pPr>
              <w:pStyle w:val="InTable"/>
            </w:pPr>
            <w:r>
              <w:t>Code*</w:t>
            </w:r>
          </w:p>
        </w:tc>
        <w:tc>
          <w:tcPr>
            <w:tcW w:w="525" w:type="pct"/>
            <w:vAlign w:val="center"/>
          </w:tcPr>
          <w:p w14:paraId="13CAE987" w14:textId="77777777" w:rsidR="0016223D" w:rsidRPr="00D05702" w:rsidRDefault="0016223D" w:rsidP="00C46245">
            <w:pPr>
              <w:pStyle w:val="InTable"/>
            </w:pPr>
          </w:p>
        </w:tc>
      </w:tr>
      <w:tr w:rsidR="0016223D" w:rsidRPr="00D05702" w14:paraId="766D787E" w14:textId="77777777" w:rsidTr="001A31DB">
        <w:trPr>
          <w:jc w:val="center"/>
        </w:trPr>
        <w:tc>
          <w:tcPr>
            <w:tcW w:w="1551" w:type="pct"/>
            <w:vAlign w:val="center"/>
          </w:tcPr>
          <w:p w14:paraId="0B000D20" w14:textId="77777777" w:rsidR="0016223D" w:rsidRPr="00D05702" w:rsidRDefault="0016223D" w:rsidP="00DB7C7E">
            <w:pPr>
              <w:pStyle w:val="InTable"/>
              <w:rPr>
                <w:rtl/>
              </w:rPr>
            </w:pPr>
            <w:r>
              <w:rPr>
                <w:rtl/>
              </w:rPr>
              <w:t>كد برنامه‌نويسي (پر‌رنگ)</w:t>
            </w:r>
          </w:p>
        </w:tc>
        <w:tc>
          <w:tcPr>
            <w:tcW w:w="1628" w:type="pct"/>
            <w:vAlign w:val="center"/>
          </w:tcPr>
          <w:p w14:paraId="1C044B6F" w14:textId="77777777" w:rsidR="0016223D" w:rsidRPr="007E4F74" w:rsidRDefault="0016223D" w:rsidP="00C46245">
            <w:pPr>
              <w:pStyle w:val="InTable"/>
              <w:rPr>
                <w:rtl/>
              </w:rPr>
            </w:pPr>
            <w:r>
              <w:t xml:space="preserve">10 </w:t>
            </w:r>
            <w:r w:rsidRPr="007E4F74">
              <w:t>Courier New</w:t>
            </w:r>
          </w:p>
        </w:tc>
        <w:tc>
          <w:tcPr>
            <w:tcW w:w="1295" w:type="pct"/>
            <w:vAlign w:val="center"/>
          </w:tcPr>
          <w:p w14:paraId="6BCEADC0" w14:textId="77777777" w:rsidR="0016223D" w:rsidRPr="00D05702" w:rsidRDefault="0016223D" w:rsidP="00C46245">
            <w:pPr>
              <w:pStyle w:val="InTable"/>
              <w:rPr>
                <w:rtl/>
              </w:rPr>
            </w:pPr>
            <w:proofErr w:type="spellStart"/>
            <w:r>
              <w:t>CodeBold</w:t>
            </w:r>
            <w:proofErr w:type="spellEnd"/>
            <w:r>
              <w:t>*</w:t>
            </w:r>
          </w:p>
        </w:tc>
        <w:tc>
          <w:tcPr>
            <w:tcW w:w="525" w:type="pct"/>
            <w:vAlign w:val="center"/>
          </w:tcPr>
          <w:p w14:paraId="72EC8314" w14:textId="77777777" w:rsidR="0016223D" w:rsidRPr="00D05702" w:rsidRDefault="0016223D" w:rsidP="00C46245">
            <w:pPr>
              <w:pStyle w:val="InTable"/>
            </w:pPr>
            <w:r w:rsidRPr="001A31DB">
              <w:sym w:font="Wingdings 2" w:char="F050"/>
            </w:r>
          </w:p>
        </w:tc>
      </w:tr>
      <w:tr w:rsidR="0016223D" w:rsidRPr="00D05702" w14:paraId="2304FF19" w14:textId="77777777" w:rsidTr="001A31DB">
        <w:trPr>
          <w:jc w:val="center"/>
        </w:trPr>
        <w:tc>
          <w:tcPr>
            <w:tcW w:w="1551" w:type="pct"/>
            <w:vAlign w:val="center"/>
          </w:tcPr>
          <w:p w14:paraId="60B47F12" w14:textId="77777777" w:rsidR="0016223D" w:rsidRPr="00D05702" w:rsidRDefault="0016223D" w:rsidP="007444D5">
            <w:pPr>
              <w:pStyle w:val="InTable"/>
              <w:rPr>
                <w:rtl/>
              </w:rPr>
            </w:pPr>
            <w:r w:rsidRPr="00D05702">
              <w:rPr>
                <w:rtl/>
              </w:rPr>
              <w:t>عنوان جداول</w:t>
            </w:r>
            <w:r>
              <w:rPr>
                <w:rtl/>
              </w:rPr>
              <w:t xml:space="preserve"> پيوست</w:t>
            </w:r>
          </w:p>
        </w:tc>
        <w:tc>
          <w:tcPr>
            <w:tcW w:w="1628" w:type="pct"/>
            <w:vAlign w:val="center"/>
          </w:tcPr>
          <w:p w14:paraId="077BB4C7" w14:textId="77777777" w:rsidR="0016223D" w:rsidRPr="00D05702" w:rsidRDefault="0016223D" w:rsidP="007444D5">
            <w:pPr>
              <w:pStyle w:val="InTable"/>
            </w:pPr>
            <w:r w:rsidRPr="00D05702">
              <w:t>12 Times New Roman</w:t>
            </w:r>
          </w:p>
        </w:tc>
        <w:tc>
          <w:tcPr>
            <w:tcW w:w="1295" w:type="pct"/>
            <w:vAlign w:val="center"/>
          </w:tcPr>
          <w:p w14:paraId="2FD2E49A" w14:textId="77777777" w:rsidR="0016223D" w:rsidRPr="00D05702" w:rsidRDefault="0016223D" w:rsidP="007444D5">
            <w:pPr>
              <w:pStyle w:val="InTable"/>
            </w:pPr>
            <w:r>
              <w:t xml:space="preserve">App </w:t>
            </w:r>
            <w:r w:rsidRPr="00D05702">
              <w:t>Table Title</w:t>
            </w:r>
            <w:r>
              <w:t>*</w:t>
            </w:r>
          </w:p>
        </w:tc>
        <w:tc>
          <w:tcPr>
            <w:tcW w:w="525" w:type="pct"/>
            <w:vAlign w:val="center"/>
          </w:tcPr>
          <w:p w14:paraId="4898A529" w14:textId="77777777" w:rsidR="0016223D" w:rsidRPr="00D05702" w:rsidRDefault="0016223D" w:rsidP="007444D5">
            <w:pPr>
              <w:pStyle w:val="InTable"/>
            </w:pPr>
            <w:r w:rsidRPr="001A31DB">
              <w:sym w:font="Wingdings 2" w:char="F050"/>
            </w:r>
          </w:p>
        </w:tc>
      </w:tr>
      <w:tr w:rsidR="0016223D" w:rsidRPr="00D05702" w14:paraId="10A789E0" w14:textId="77777777" w:rsidTr="001A31DB">
        <w:trPr>
          <w:jc w:val="center"/>
        </w:trPr>
        <w:tc>
          <w:tcPr>
            <w:tcW w:w="1551" w:type="pct"/>
            <w:vAlign w:val="center"/>
          </w:tcPr>
          <w:p w14:paraId="11BB1676" w14:textId="77777777" w:rsidR="0016223D" w:rsidRPr="00D05702" w:rsidRDefault="0016223D" w:rsidP="007444D5">
            <w:pPr>
              <w:pStyle w:val="InTable"/>
              <w:rPr>
                <w:rtl/>
              </w:rPr>
            </w:pPr>
            <w:r w:rsidRPr="00D05702">
              <w:rPr>
                <w:rtl/>
              </w:rPr>
              <w:lastRenderedPageBreak/>
              <w:t>عنوان اشكال</w:t>
            </w:r>
            <w:r>
              <w:rPr>
                <w:rtl/>
              </w:rPr>
              <w:t xml:space="preserve"> پيوست</w:t>
            </w:r>
          </w:p>
        </w:tc>
        <w:tc>
          <w:tcPr>
            <w:tcW w:w="1628" w:type="pct"/>
            <w:vAlign w:val="center"/>
          </w:tcPr>
          <w:p w14:paraId="51595F12" w14:textId="77777777" w:rsidR="0016223D" w:rsidRPr="00D05702" w:rsidRDefault="0016223D" w:rsidP="007444D5">
            <w:pPr>
              <w:pStyle w:val="InTable"/>
            </w:pPr>
            <w:r w:rsidRPr="00D05702">
              <w:t>12 Times New Roman</w:t>
            </w:r>
          </w:p>
        </w:tc>
        <w:tc>
          <w:tcPr>
            <w:tcW w:w="1295" w:type="pct"/>
            <w:vAlign w:val="center"/>
          </w:tcPr>
          <w:p w14:paraId="6CA103D6" w14:textId="77777777" w:rsidR="0016223D" w:rsidRPr="00D05702" w:rsidRDefault="0016223D" w:rsidP="007444D5">
            <w:pPr>
              <w:pStyle w:val="InTable"/>
            </w:pPr>
            <w:r>
              <w:t xml:space="preserve">App </w:t>
            </w:r>
            <w:r w:rsidRPr="00D05702">
              <w:t>Pic Title</w:t>
            </w:r>
            <w:r>
              <w:t>*</w:t>
            </w:r>
          </w:p>
        </w:tc>
        <w:tc>
          <w:tcPr>
            <w:tcW w:w="525" w:type="pct"/>
            <w:vAlign w:val="center"/>
          </w:tcPr>
          <w:p w14:paraId="781D21D3" w14:textId="77777777" w:rsidR="0016223D" w:rsidRPr="00D05702" w:rsidRDefault="0016223D" w:rsidP="007444D5">
            <w:pPr>
              <w:pStyle w:val="InTable"/>
            </w:pPr>
            <w:r w:rsidRPr="001A31DB">
              <w:sym w:font="Wingdings 2" w:char="F050"/>
            </w:r>
          </w:p>
        </w:tc>
      </w:tr>
    </w:tbl>
    <w:p w14:paraId="06611159" w14:textId="77777777" w:rsidR="006D780F" w:rsidRPr="00020E83" w:rsidRDefault="00020E83" w:rsidP="00270B28">
      <w:pPr>
        <w:pStyle w:val="Heading2"/>
        <w:numPr>
          <w:ilvl w:val="1"/>
          <w:numId w:val="39"/>
        </w:numPr>
        <w:rPr>
          <w:sz w:val="18"/>
          <w:szCs w:val="28"/>
          <w:rtl/>
        </w:rPr>
      </w:pPr>
      <w:bookmarkStart w:id="52" w:name="_Toc102815937"/>
      <w:bookmarkStart w:id="53" w:name="_Toc102981088"/>
      <w:bookmarkStart w:id="54" w:name="_Toc115553017"/>
      <w:bookmarkStart w:id="55" w:name="_Toc118681158"/>
      <w:bookmarkStart w:id="56" w:name="_Toc28770819"/>
      <w:r w:rsidRPr="001A63F0">
        <w:rPr>
          <w:rtl/>
        </w:rPr>
        <w:t>فرمول‌ها</w:t>
      </w:r>
      <w:r w:rsidR="006D780F" w:rsidRPr="001A63F0">
        <w:rPr>
          <w:rtl/>
        </w:rPr>
        <w:t>(روابط رياضي)</w:t>
      </w:r>
      <w:bookmarkEnd w:id="52"/>
      <w:bookmarkEnd w:id="53"/>
      <w:bookmarkEnd w:id="54"/>
      <w:bookmarkEnd w:id="55"/>
      <w:bookmarkEnd w:id="56"/>
    </w:p>
    <w:p w14:paraId="54E334EF" w14:textId="77777777" w:rsidR="006D780F" w:rsidRPr="00D05702" w:rsidRDefault="006D780F" w:rsidP="00DA2C13">
      <w:pPr>
        <w:rPr>
          <w:rtl/>
        </w:rPr>
      </w:pPr>
      <w:r w:rsidRPr="00D05702">
        <w:rPr>
          <w:rtl/>
        </w:rPr>
        <w:t xml:space="preserve">برای نوشتن روابط رياضی، ابزار </w:t>
      </w:r>
      <w:r w:rsidRPr="00897F62">
        <w:rPr>
          <w:rFonts w:cs="Times New Roman"/>
        </w:rPr>
        <w:t>Equation Editor</w:t>
      </w:r>
      <w:r w:rsidRPr="00897F62">
        <w:rPr>
          <w:rFonts w:cs="Times New Roman"/>
          <w:rtl/>
        </w:rPr>
        <w:t xml:space="preserve"> </w:t>
      </w:r>
      <w:r w:rsidRPr="00D05702">
        <w:rPr>
          <w:rtl/>
        </w:rPr>
        <w:t xml:space="preserve">از </w:t>
      </w:r>
      <w:r w:rsidR="00EE4342">
        <w:rPr>
          <w:rtl/>
        </w:rPr>
        <w:t>ك</w:t>
      </w:r>
      <w:r w:rsidRPr="00D05702">
        <w:rPr>
          <w:rtl/>
        </w:rPr>
        <w:t xml:space="preserve">ارآيی </w:t>
      </w:r>
      <w:r w:rsidR="00B277E3">
        <w:rPr>
          <w:rtl/>
        </w:rPr>
        <w:t>خوبي</w:t>
      </w:r>
      <w:r w:rsidRPr="00D05702">
        <w:rPr>
          <w:rtl/>
        </w:rPr>
        <w:t xml:space="preserve"> برخوردار است‌.‌ تمامی نمادهای مورد</w:t>
      </w:r>
      <w:r w:rsidR="00485A9E">
        <w:rPr>
          <w:rtl/>
        </w:rPr>
        <w:t>‌</w:t>
      </w:r>
      <w:r w:rsidRPr="00D05702">
        <w:rPr>
          <w:rtl/>
        </w:rPr>
        <w:t xml:space="preserve">نياز در اين ابزار پيش‌بينی شده‌است‌.‌ </w:t>
      </w:r>
      <w:r w:rsidR="00DA2C13">
        <w:rPr>
          <w:rtl/>
        </w:rPr>
        <w:t>همچنین از شماره گذاری مناسب مطابق با فصل مذکور استفاده شود.</w:t>
      </w:r>
    </w:p>
    <w:p w14:paraId="2B72981B" w14:textId="77777777" w:rsidR="006D780F" w:rsidRPr="00D05702" w:rsidRDefault="006D780F" w:rsidP="00A92AFB">
      <w:pPr>
        <w:pStyle w:val="EquaStart"/>
        <w:rPr>
          <w:rtl/>
          <w:lang w:bidi="ar-SA"/>
        </w:rPr>
      </w:pP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STYLEREF</w:instrText>
      </w:r>
      <w:r w:rsidRPr="00D05702">
        <w:rPr>
          <w:rtl/>
          <w:lang w:bidi="ar-SA"/>
        </w:rPr>
        <w:instrText xml:space="preserve"> 1 \</w:instrText>
      </w:r>
      <w:r w:rsidRPr="00D05702">
        <w:rPr>
          <w:lang w:bidi="ar-SA"/>
        </w:rPr>
        <w:instrText>s</w:instrText>
      </w:r>
      <w:r w:rsidRPr="00D05702">
        <w:rPr>
          <w:rtl/>
          <w:lang w:bidi="ar-SA"/>
        </w:rPr>
        <w:instrText xml:space="preserve"> </w:instrText>
      </w:r>
      <w:r w:rsidRPr="00D05702">
        <w:rPr>
          <w:rtl/>
          <w:lang w:bidi="ar-SA"/>
        </w:rPr>
        <w:fldChar w:fldCharType="separate"/>
      </w:r>
      <w:r w:rsidR="00613634">
        <w:rPr>
          <w:noProof/>
          <w:rtl/>
          <w:lang w:bidi="ar-SA"/>
        </w:rPr>
        <w:t>‏0</w:t>
      </w:r>
      <w:r w:rsidRPr="00D05702">
        <w:rPr>
          <w:rtl/>
          <w:lang w:bidi="ar-SA"/>
        </w:rPr>
        <w:fldChar w:fldCharType="end"/>
      </w:r>
      <w:r w:rsidRPr="00D05702">
        <w:rPr>
          <w:rtl/>
          <w:lang w:bidi="ar-SA"/>
        </w:rPr>
        <w:t>‌</w:t>
      </w:r>
      <w:r w:rsidR="009F2353">
        <w:rPr>
          <w:rtl/>
          <w:lang w:bidi="ar-SA"/>
        </w:rPr>
        <w:t>-</w:t>
      </w: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Equation \* ARABIC \s 1</w:instrText>
      </w:r>
      <w:r w:rsidRPr="00D05702">
        <w:rPr>
          <w:rtl/>
          <w:lang w:bidi="ar-SA"/>
        </w:rPr>
        <w:instrText xml:space="preserve"> </w:instrText>
      </w:r>
      <w:r w:rsidRPr="00D05702">
        <w:rPr>
          <w:rtl/>
          <w:lang w:bidi="ar-SA"/>
        </w:rPr>
        <w:fldChar w:fldCharType="separate"/>
      </w:r>
      <w:r w:rsidR="00613634">
        <w:rPr>
          <w:noProof/>
          <w:rtl/>
          <w:lang w:bidi="ar-SA"/>
        </w:rPr>
        <w:t>1</w:t>
      </w:r>
      <w:r w:rsidRPr="00D05702">
        <w:rPr>
          <w:rtl/>
          <w:lang w:bidi="ar-SA"/>
        </w:rPr>
        <w:fldChar w:fldCharType="end"/>
      </w:r>
      <w:r w:rsidRPr="00D05702">
        <w:rPr>
          <w:rtl/>
          <w:lang w:bidi="ar-SA"/>
        </w:rPr>
        <w:t>)</w:t>
      </w:r>
      <w:r w:rsidRPr="00D05702">
        <w:rPr>
          <w:rtl/>
          <w:lang w:bidi="ar-SA"/>
        </w:rPr>
        <w:tab/>
      </w:r>
      <w:r w:rsidR="00211144" w:rsidRPr="007F7D51">
        <w:rPr>
          <w:position w:val="-10"/>
          <w:lang w:bidi="ar-SA"/>
        </w:rPr>
        <w:object w:dxaOrig="820" w:dyaOrig="320" w14:anchorId="71AC47B3">
          <v:shape id="_x0000_i1037" type="#_x0000_t75" style="width:40.8pt;height:16.2pt" o:ole="">
            <v:imagedata r:id="rId53" o:title=""/>
          </v:shape>
          <o:OLEObject Type="Embed" ProgID="Equation.3" ShapeID="_x0000_i1037" DrawAspect="Content" ObjectID="_1820581644" r:id="rId54"/>
        </w:object>
      </w:r>
    </w:p>
    <w:p w14:paraId="66421122" w14:textId="77777777" w:rsidR="006D780F" w:rsidRPr="00D05702" w:rsidRDefault="006D780F" w:rsidP="00A92AFB">
      <w:pPr>
        <w:pStyle w:val="EquaMid"/>
        <w:rPr>
          <w:rtl/>
          <w:lang w:bidi="ar-SA"/>
        </w:rPr>
      </w:pP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STYLEREF</w:instrText>
      </w:r>
      <w:r w:rsidRPr="00D05702">
        <w:rPr>
          <w:rtl/>
          <w:lang w:bidi="ar-SA"/>
        </w:rPr>
        <w:instrText xml:space="preserve"> 1 \</w:instrText>
      </w:r>
      <w:r w:rsidRPr="00D05702">
        <w:rPr>
          <w:lang w:bidi="ar-SA"/>
        </w:rPr>
        <w:instrText>s</w:instrText>
      </w:r>
      <w:r w:rsidRPr="00D05702">
        <w:rPr>
          <w:rtl/>
          <w:lang w:bidi="ar-SA"/>
        </w:rPr>
        <w:instrText xml:space="preserve"> </w:instrText>
      </w:r>
      <w:r w:rsidRPr="00D05702">
        <w:rPr>
          <w:rtl/>
          <w:lang w:bidi="ar-SA"/>
        </w:rPr>
        <w:fldChar w:fldCharType="separate"/>
      </w:r>
      <w:r w:rsidR="00613634">
        <w:rPr>
          <w:noProof/>
          <w:rtl/>
          <w:lang w:bidi="ar-SA"/>
        </w:rPr>
        <w:t>‏0</w:t>
      </w:r>
      <w:r w:rsidRPr="00D05702">
        <w:rPr>
          <w:rtl/>
          <w:lang w:bidi="ar-SA"/>
        </w:rPr>
        <w:fldChar w:fldCharType="end"/>
      </w:r>
      <w:r w:rsidRPr="00D05702">
        <w:rPr>
          <w:rtl/>
          <w:lang w:bidi="ar-SA"/>
        </w:rPr>
        <w:t>‌</w:t>
      </w:r>
      <w:r w:rsidR="009F2353">
        <w:rPr>
          <w:rtl/>
          <w:lang w:bidi="ar-SA"/>
        </w:rPr>
        <w:t>-</w:t>
      </w: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Equation \* ARABIC \s 1</w:instrText>
      </w:r>
      <w:r w:rsidRPr="00D05702">
        <w:rPr>
          <w:rtl/>
          <w:lang w:bidi="ar-SA"/>
        </w:rPr>
        <w:instrText xml:space="preserve"> </w:instrText>
      </w:r>
      <w:r w:rsidRPr="00D05702">
        <w:rPr>
          <w:rtl/>
          <w:lang w:bidi="ar-SA"/>
        </w:rPr>
        <w:fldChar w:fldCharType="separate"/>
      </w:r>
      <w:r w:rsidR="00613634">
        <w:rPr>
          <w:noProof/>
          <w:rtl/>
          <w:lang w:bidi="ar-SA"/>
        </w:rPr>
        <w:t>2</w:t>
      </w:r>
      <w:r w:rsidRPr="00D05702">
        <w:rPr>
          <w:rtl/>
          <w:lang w:bidi="ar-SA"/>
        </w:rPr>
        <w:fldChar w:fldCharType="end"/>
      </w:r>
      <w:r w:rsidRPr="00D05702">
        <w:rPr>
          <w:rtl/>
          <w:lang w:bidi="ar-SA"/>
        </w:rPr>
        <w:t>)</w:t>
      </w:r>
      <w:r w:rsidRPr="00D05702">
        <w:rPr>
          <w:rtl/>
          <w:lang w:bidi="ar-SA"/>
        </w:rPr>
        <w:tab/>
      </w:r>
      <w:r w:rsidR="006D4A97" w:rsidRPr="007F7D51">
        <w:rPr>
          <w:position w:val="-10"/>
          <w:lang w:bidi="ar-SA"/>
        </w:rPr>
        <w:object w:dxaOrig="880" w:dyaOrig="360" w14:anchorId="794795D6">
          <v:shape id="_x0000_i1038" type="#_x0000_t75" style="width:43.8pt;height:18pt" o:ole="">
            <v:imagedata r:id="rId55" o:title=""/>
          </v:shape>
          <o:OLEObject Type="Embed" ProgID="Equation.3" ShapeID="_x0000_i1038" DrawAspect="Content" ObjectID="_1820581645" r:id="rId56"/>
        </w:object>
      </w:r>
    </w:p>
    <w:p w14:paraId="0F983094" w14:textId="77777777" w:rsidR="006D780F" w:rsidRPr="00D05702" w:rsidRDefault="006D780F" w:rsidP="00A92AFB">
      <w:pPr>
        <w:pStyle w:val="EquaEnd"/>
        <w:rPr>
          <w:rtl/>
          <w:lang w:bidi="ar-SA"/>
        </w:rPr>
      </w:pP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STYLEREF</w:instrText>
      </w:r>
      <w:r w:rsidRPr="00D05702">
        <w:rPr>
          <w:rtl/>
          <w:lang w:bidi="ar-SA"/>
        </w:rPr>
        <w:instrText xml:space="preserve"> 1 \</w:instrText>
      </w:r>
      <w:r w:rsidRPr="00D05702">
        <w:rPr>
          <w:lang w:bidi="ar-SA"/>
        </w:rPr>
        <w:instrText>s</w:instrText>
      </w:r>
      <w:r w:rsidRPr="00D05702">
        <w:rPr>
          <w:rtl/>
          <w:lang w:bidi="ar-SA"/>
        </w:rPr>
        <w:instrText xml:space="preserve"> </w:instrText>
      </w:r>
      <w:r w:rsidRPr="00D05702">
        <w:rPr>
          <w:rtl/>
          <w:lang w:bidi="ar-SA"/>
        </w:rPr>
        <w:fldChar w:fldCharType="separate"/>
      </w:r>
      <w:r w:rsidR="00613634">
        <w:rPr>
          <w:noProof/>
          <w:rtl/>
          <w:lang w:bidi="ar-SA"/>
        </w:rPr>
        <w:t>‏0</w:t>
      </w:r>
      <w:r w:rsidRPr="00D05702">
        <w:rPr>
          <w:rtl/>
          <w:lang w:bidi="ar-SA"/>
        </w:rPr>
        <w:fldChar w:fldCharType="end"/>
      </w:r>
      <w:r w:rsidRPr="00D05702">
        <w:rPr>
          <w:rtl/>
          <w:lang w:bidi="ar-SA"/>
        </w:rPr>
        <w:t>‌</w:t>
      </w:r>
      <w:r w:rsidR="009F2353">
        <w:rPr>
          <w:rtl/>
          <w:lang w:bidi="ar-SA"/>
        </w:rPr>
        <w:t>-</w:t>
      </w: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Equation \* ARABIC \s 1</w:instrText>
      </w:r>
      <w:r w:rsidRPr="00D05702">
        <w:rPr>
          <w:rtl/>
          <w:lang w:bidi="ar-SA"/>
        </w:rPr>
        <w:instrText xml:space="preserve"> </w:instrText>
      </w:r>
      <w:r w:rsidRPr="00D05702">
        <w:rPr>
          <w:rtl/>
          <w:lang w:bidi="ar-SA"/>
        </w:rPr>
        <w:fldChar w:fldCharType="separate"/>
      </w:r>
      <w:r w:rsidR="00613634">
        <w:rPr>
          <w:noProof/>
          <w:rtl/>
          <w:lang w:bidi="ar-SA"/>
        </w:rPr>
        <w:t>3</w:t>
      </w:r>
      <w:r w:rsidRPr="00D05702">
        <w:rPr>
          <w:rtl/>
          <w:lang w:bidi="ar-SA"/>
        </w:rPr>
        <w:fldChar w:fldCharType="end"/>
      </w:r>
      <w:r w:rsidRPr="00D05702">
        <w:rPr>
          <w:rtl/>
          <w:lang w:bidi="ar-SA"/>
        </w:rPr>
        <w:t>)</w:t>
      </w:r>
      <w:r w:rsidRPr="00D05702">
        <w:rPr>
          <w:rtl/>
          <w:lang w:bidi="ar-SA"/>
        </w:rPr>
        <w:tab/>
      </w:r>
      <w:r w:rsidR="00FC71A0" w:rsidRPr="00D05702">
        <w:rPr>
          <w:position w:val="-16"/>
          <w:lang w:bidi="ar-SA"/>
        </w:rPr>
        <w:object w:dxaOrig="1820" w:dyaOrig="440" w14:anchorId="4A4C1DAA">
          <v:shape id="_x0000_i1039" type="#_x0000_t75" style="width:91.2pt;height:22.2pt" o:ole="">
            <v:imagedata r:id="rId57" o:title=""/>
          </v:shape>
          <o:OLEObject Type="Embed" ProgID="Equation.3" ShapeID="_x0000_i1039" DrawAspect="Content" ObjectID="_1820581646" r:id="rId58"/>
        </w:object>
      </w:r>
    </w:p>
    <w:p w14:paraId="5C8C4E78" w14:textId="77777777" w:rsidR="00DD3CF7" w:rsidRDefault="00FC71A0" w:rsidP="00DD3CF7">
      <w:pPr>
        <w:rPr>
          <w:rtl/>
        </w:rPr>
      </w:pPr>
      <w:r>
        <w:rPr>
          <w:rtl/>
        </w:rPr>
        <w:t xml:space="preserve">در تنظيم </w:t>
      </w:r>
      <w:r w:rsidR="009B7C80">
        <w:rPr>
          <w:rtl/>
        </w:rPr>
        <w:t>قلم</w:t>
      </w:r>
      <w:r>
        <w:rPr>
          <w:rtl/>
        </w:rPr>
        <w:t xml:space="preserve"> و سبك </w:t>
      </w:r>
      <w:r w:rsidR="00DA2C13">
        <w:rPr>
          <w:rtl/>
        </w:rPr>
        <w:t xml:space="preserve"> و اندازه </w:t>
      </w:r>
      <w:r>
        <w:rPr>
          <w:rtl/>
        </w:rPr>
        <w:t xml:space="preserve">فرمول‌ها </w:t>
      </w:r>
      <w:r w:rsidR="00AB6322">
        <w:rPr>
          <w:rtl/>
        </w:rPr>
        <w:t xml:space="preserve">از الگوي ارائه‌شده در </w:t>
      </w:r>
      <w:r w:rsidR="00AB6322" w:rsidRPr="00BB0041">
        <w:rPr>
          <w:rtl/>
        </w:rPr>
        <w:fldChar w:fldCharType="begin"/>
      </w:r>
      <w:r w:rsidR="00AB6322" w:rsidRPr="00BB0041">
        <w:rPr>
          <w:rtl/>
        </w:rPr>
        <w:instrText xml:space="preserve"> </w:instrText>
      </w:r>
      <w:r w:rsidR="00AB6322" w:rsidRPr="00BB0041">
        <w:instrText>REF</w:instrText>
      </w:r>
      <w:r w:rsidR="00AB6322" w:rsidRPr="00BB0041">
        <w:rPr>
          <w:rtl/>
        </w:rPr>
        <w:instrText xml:space="preserve"> _</w:instrText>
      </w:r>
      <w:r w:rsidR="00AB6322" w:rsidRPr="00BB0041">
        <w:instrText>Ref186599125 \h</w:instrText>
      </w:r>
      <w:r w:rsidR="00AB6322" w:rsidRPr="00BB0041">
        <w:rPr>
          <w:rtl/>
        </w:rPr>
        <w:instrText xml:space="preserve"> </w:instrText>
      </w:r>
      <w:r w:rsidR="00BB0041">
        <w:rPr>
          <w:highlight w:val="yellow"/>
        </w:rPr>
        <w:instrText xml:space="preserve"> \* MERGEFORMAT </w:instrText>
      </w:r>
      <w:r w:rsidR="00AB6322" w:rsidRPr="00BB0041">
        <w:rPr>
          <w:rtl/>
        </w:rPr>
      </w:r>
      <w:r w:rsidR="00AB6322" w:rsidRPr="00BB0041">
        <w:rPr>
          <w:rtl/>
        </w:rPr>
        <w:fldChar w:fldCharType="separate"/>
      </w:r>
      <w:r w:rsidR="00613634" w:rsidRPr="00D05702">
        <w:rPr>
          <w:rtl/>
        </w:rPr>
        <w:t>جدول</w:t>
      </w:r>
      <w:r w:rsidR="00613634">
        <w:rPr>
          <w:rtl/>
        </w:rPr>
        <w:t>4</w:t>
      </w:r>
      <w:r w:rsidR="00613634" w:rsidRPr="00D05702">
        <w:rPr>
          <w:rtl/>
        </w:rPr>
        <w:t>‌</w:t>
      </w:r>
      <w:r w:rsidR="00613634">
        <w:rPr>
          <w:rtl/>
        </w:rPr>
        <w:t>-</w:t>
      </w:r>
      <w:r w:rsidR="00613634" w:rsidRPr="00D05702">
        <w:rPr>
          <w:rtl/>
        </w:rPr>
        <w:t>‌</w:t>
      </w:r>
      <w:r w:rsidR="00613634">
        <w:rPr>
          <w:rtl/>
        </w:rPr>
        <w:t>3</w:t>
      </w:r>
      <w:r w:rsidR="00AB6322" w:rsidRPr="00BB0041">
        <w:rPr>
          <w:rtl/>
        </w:rPr>
        <w:fldChar w:fldCharType="end"/>
      </w:r>
      <w:r w:rsidR="00DA2C13">
        <w:rPr>
          <w:rtl/>
        </w:rPr>
        <w:t xml:space="preserve"> و 4-4</w:t>
      </w:r>
      <w:r w:rsidR="00AB6322">
        <w:rPr>
          <w:rtl/>
        </w:rPr>
        <w:t xml:space="preserve"> پيروي مي‌شود. اين الگو با تنظيمات پيش‌فرض نرم‌افزار </w:t>
      </w:r>
      <w:r w:rsidR="00AB6322">
        <w:t>Word</w:t>
      </w:r>
      <w:r w:rsidR="00AB6322">
        <w:rPr>
          <w:rtl/>
        </w:rPr>
        <w:t xml:space="preserve"> هماهنگي دارد. </w:t>
      </w:r>
    </w:p>
    <w:p w14:paraId="0DAB2DFC" w14:textId="77777777" w:rsidR="006D780F" w:rsidRPr="00D05702" w:rsidRDefault="006D780F" w:rsidP="00146D35">
      <w:pPr>
        <w:pStyle w:val="Heading9"/>
        <w:rPr>
          <w:rtl/>
        </w:rPr>
      </w:pPr>
      <w:bookmarkStart w:id="57" w:name="_Ref186599125"/>
      <w:bookmarkStart w:id="58" w:name="_Toc276969413"/>
      <w:r w:rsidRPr="00D05702">
        <w:rPr>
          <w:rtl/>
        </w:rPr>
        <w:t>جدول</w:t>
      </w:r>
      <w:r w:rsidR="006E6262">
        <w:rPr>
          <w:rtl/>
        </w:rPr>
        <w:t>4</w:t>
      </w:r>
      <w:r w:rsidRPr="00D05702">
        <w:rPr>
          <w:rtl/>
        </w:rPr>
        <w:t>‌</w:t>
      </w:r>
      <w:r w:rsidR="00905F2A">
        <w:rPr>
          <w:rtl/>
        </w:rPr>
        <w:t>-</w:t>
      </w:r>
      <w:r w:rsidRPr="00D05702">
        <w:rPr>
          <w:rtl/>
        </w:rPr>
        <w:t>‌</w:t>
      </w:r>
      <w:r w:rsidRPr="00D05702">
        <w:rPr>
          <w:rtl/>
        </w:rPr>
        <w:fldChar w:fldCharType="begin"/>
      </w:r>
      <w:r w:rsidRPr="00D05702">
        <w:rPr>
          <w:rtl/>
        </w:rPr>
        <w:instrText xml:space="preserve"> </w:instrText>
      </w:r>
      <w:r w:rsidRPr="00D05702">
        <w:instrText>SEQ</w:instrText>
      </w:r>
      <w:r w:rsidRPr="00D05702">
        <w:rPr>
          <w:rtl/>
        </w:rPr>
        <w:instrText xml:space="preserve"> </w:instrText>
      </w:r>
      <w:r w:rsidRPr="00D05702">
        <w:instrText>Table \* ARABIC \s 1</w:instrText>
      </w:r>
      <w:r w:rsidRPr="00D05702">
        <w:rPr>
          <w:rtl/>
        </w:rPr>
        <w:instrText xml:space="preserve"> </w:instrText>
      </w:r>
      <w:r w:rsidRPr="00D05702">
        <w:rPr>
          <w:rtl/>
        </w:rPr>
        <w:fldChar w:fldCharType="separate"/>
      </w:r>
      <w:r w:rsidR="00613634">
        <w:rPr>
          <w:noProof/>
          <w:rtl/>
        </w:rPr>
        <w:t>3</w:t>
      </w:r>
      <w:r w:rsidRPr="00D05702">
        <w:rPr>
          <w:rtl/>
        </w:rPr>
        <w:fldChar w:fldCharType="end"/>
      </w:r>
      <w:bookmarkEnd w:id="57"/>
      <w:r w:rsidRPr="00D05702">
        <w:rPr>
          <w:rtl/>
        </w:rPr>
        <w:t xml:space="preserve">  </w:t>
      </w:r>
      <w:r w:rsidR="009B7C80">
        <w:rPr>
          <w:rtl/>
        </w:rPr>
        <w:t>قلم</w:t>
      </w:r>
      <w:r w:rsidR="002F5D77">
        <w:rPr>
          <w:rtl/>
        </w:rPr>
        <w:t xml:space="preserve"> و </w:t>
      </w:r>
      <w:r w:rsidR="00FC71A0">
        <w:rPr>
          <w:rtl/>
        </w:rPr>
        <w:t>سبك</w:t>
      </w:r>
      <w:r w:rsidRPr="00D05702">
        <w:rPr>
          <w:rtl/>
        </w:rPr>
        <w:t xml:space="preserve"> فرمول‌ها</w:t>
      </w:r>
      <w:r w:rsidR="0072601A">
        <w:rPr>
          <w:rtl/>
        </w:rPr>
        <w:t>.</w:t>
      </w:r>
      <w:bookmarkEnd w:id="58"/>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2"/>
        <w:gridCol w:w="710"/>
        <w:gridCol w:w="683"/>
        <w:gridCol w:w="2083"/>
        <w:gridCol w:w="1603"/>
        <w:gridCol w:w="2103"/>
      </w:tblGrid>
      <w:tr w:rsidR="006D4A97" w:rsidRPr="006D4A97" w14:paraId="4897CD44" w14:textId="77777777" w:rsidTr="001A31DB">
        <w:trPr>
          <w:jc w:val="center"/>
        </w:trPr>
        <w:tc>
          <w:tcPr>
            <w:tcW w:w="0" w:type="auto"/>
          </w:tcPr>
          <w:p w14:paraId="7B0FCE98" w14:textId="77777777" w:rsidR="00211144" w:rsidRPr="006D4A97" w:rsidRDefault="0016223D" w:rsidP="006D4A97">
            <w:pPr>
              <w:pStyle w:val="InTable"/>
            </w:pPr>
            <w:r>
              <w:rPr>
                <w:rtl/>
              </w:rPr>
              <w:t>مثال</w:t>
            </w:r>
          </w:p>
        </w:tc>
        <w:tc>
          <w:tcPr>
            <w:tcW w:w="0" w:type="auto"/>
          </w:tcPr>
          <w:p w14:paraId="2875AA4F" w14:textId="77777777" w:rsidR="00211144" w:rsidRPr="006D4A97" w:rsidRDefault="00211144" w:rsidP="006D4A97">
            <w:pPr>
              <w:pStyle w:val="InTable"/>
            </w:pPr>
            <w:r w:rsidRPr="006D4A97">
              <w:t>Italic</w:t>
            </w:r>
          </w:p>
        </w:tc>
        <w:tc>
          <w:tcPr>
            <w:tcW w:w="0" w:type="auto"/>
          </w:tcPr>
          <w:p w14:paraId="451373BD" w14:textId="77777777" w:rsidR="00211144" w:rsidRPr="006D4A97" w:rsidRDefault="00211144" w:rsidP="006D4A97">
            <w:pPr>
              <w:pStyle w:val="InTable"/>
            </w:pPr>
            <w:r w:rsidRPr="006D4A97">
              <w:t>Bold</w:t>
            </w:r>
          </w:p>
        </w:tc>
        <w:tc>
          <w:tcPr>
            <w:tcW w:w="0" w:type="auto"/>
          </w:tcPr>
          <w:p w14:paraId="164BE7BD" w14:textId="77777777" w:rsidR="00211144" w:rsidRPr="006D4A97" w:rsidRDefault="0016223D" w:rsidP="006D4A97">
            <w:pPr>
              <w:pStyle w:val="InTable"/>
            </w:pPr>
            <w:r>
              <w:rPr>
                <w:rtl/>
              </w:rPr>
              <w:t>قلم</w:t>
            </w:r>
          </w:p>
        </w:tc>
        <w:tc>
          <w:tcPr>
            <w:tcW w:w="0" w:type="auto"/>
          </w:tcPr>
          <w:p w14:paraId="7905FB79" w14:textId="77777777" w:rsidR="00211144" w:rsidRPr="006D4A97" w:rsidRDefault="0016223D" w:rsidP="006D4A97">
            <w:pPr>
              <w:pStyle w:val="InTable"/>
            </w:pPr>
            <w:r>
              <w:rPr>
                <w:rtl/>
              </w:rPr>
              <w:t>سبك</w:t>
            </w:r>
          </w:p>
        </w:tc>
        <w:tc>
          <w:tcPr>
            <w:tcW w:w="0" w:type="auto"/>
            <w:tcBorders>
              <w:top w:val="single" w:sz="4" w:space="0" w:color="auto"/>
              <w:bottom w:val="single" w:sz="4" w:space="0" w:color="auto"/>
              <w:right w:val="single" w:sz="4" w:space="0" w:color="auto"/>
            </w:tcBorders>
          </w:tcPr>
          <w:p w14:paraId="758D4B89" w14:textId="77777777" w:rsidR="00211144" w:rsidRPr="006D4A97" w:rsidRDefault="0016223D" w:rsidP="006D4A97">
            <w:pPr>
              <w:pStyle w:val="InTable"/>
            </w:pPr>
            <w:r>
              <w:rPr>
                <w:rtl/>
              </w:rPr>
              <w:t>مورد كاربرد</w:t>
            </w:r>
          </w:p>
        </w:tc>
      </w:tr>
      <w:tr w:rsidR="00AF4120" w:rsidRPr="006D4A97" w14:paraId="167A7B13" w14:textId="77777777" w:rsidTr="001A31DB">
        <w:trPr>
          <w:jc w:val="center"/>
        </w:trPr>
        <w:tc>
          <w:tcPr>
            <w:tcW w:w="0" w:type="auto"/>
          </w:tcPr>
          <w:p w14:paraId="02AA8558" w14:textId="2C007AC8" w:rsidR="00AF4120" w:rsidRPr="006D4A97" w:rsidRDefault="0018466F" w:rsidP="00CD22B4">
            <w:pPr>
              <w:pStyle w:val="InTable"/>
              <w:rPr>
                <w:rtl/>
              </w:rPr>
            </w:pPr>
            <w:r>
              <w:rPr>
                <w:noProof/>
              </w:rPr>
              <w:drawing>
                <wp:inline distT="0" distB="0" distL="0" distR="0" wp14:anchorId="651AE463" wp14:editId="410305C0">
                  <wp:extent cx="129540" cy="137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9540" cy="137160"/>
                          </a:xfrm>
                          <a:prstGeom prst="rect">
                            <a:avLst/>
                          </a:prstGeom>
                          <a:noFill/>
                          <a:ln>
                            <a:noFill/>
                          </a:ln>
                        </pic:spPr>
                      </pic:pic>
                    </a:graphicData>
                  </a:graphic>
                </wp:inline>
              </w:drawing>
            </w:r>
          </w:p>
        </w:tc>
        <w:tc>
          <w:tcPr>
            <w:tcW w:w="0" w:type="auto"/>
          </w:tcPr>
          <w:p w14:paraId="62CA3A10" w14:textId="77777777" w:rsidR="00AF4120" w:rsidRPr="006D4A97" w:rsidRDefault="00AF4120" w:rsidP="006D4A97">
            <w:pPr>
              <w:pStyle w:val="InTable"/>
            </w:pPr>
            <w:r w:rsidRPr="001A31DB">
              <w:sym w:font="Wingdings 2" w:char="F050"/>
            </w:r>
          </w:p>
        </w:tc>
        <w:tc>
          <w:tcPr>
            <w:tcW w:w="0" w:type="auto"/>
          </w:tcPr>
          <w:p w14:paraId="03226165" w14:textId="77777777" w:rsidR="00AF4120" w:rsidRPr="006D4A97" w:rsidRDefault="00AF4120" w:rsidP="006D4A97">
            <w:pPr>
              <w:pStyle w:val="InTable"/>
            </w:pPr>
          </w:p>
        </w:tc>
        <w:tc>
          <w:tcPr>
            <w:tcW w:w="0" w:type="auto"/>
          </w:tcPr>
          <w:p w14:paraId="58FF012F" w14:textId="77777777" w:rsidR="00AF4120" w:rsidRPr="006D4A97" w:rsidRDefault="00AF4120" w:rsidP="006D4A97">
            <w:pPr>
              <w:pStyle w:val="InTable"/>
              <w:rPr>
                <w:rtl/>
              </w:rPr>
            </w:pPr>
            <w:r w:rsidRPr="006D4A97">
              <w:t>Times New Roman</w:t>
            </w:r>
            <w:r w:rsidRPr="006D4A97">
              <w:rPr>
                <w:rtl/>
              </w:rPr>
              <w:t xml:space="preserve"> </w:t>
            </w:r>
          </w:p>
        </w:tc>
        <w:tc>
          <w:tcPr>
            <w:tcW w:w="0" w:type="auto"/>
          </w:tcPr>
          <w:p w14:paraId="49DD4955" w14:textId="77777777" w:rsidR="00AF4120" w:rsidRPr="006D4A97" w:rsidRDefault="00AF4120" w:rsidP="006D4A97">
            <w:pPr>
              <w:pStyle w:val="InTable"/>
            </w:pPr>
            <w:r w:rsidRPr="006D4A97">
              <w:t>Variable</w:t>
            </w:r>
          </w:p>
        </w:tc>
        <w:tc>
          <w:tcPr>
            <w:tcW w:w="0" w:type="auto"/>
          </w:tcPr>
          <w:p w14:paraId="495329E1" w14:textId="77777777" w:rsidR="00AF4120" w:rsidRPr="006D4A97" w:rsidRDefault="00AF4120" w:rsidP="006D4A97">
            <w:pPr>
              <w:pStyle w:val="InTable"/>
              <w:rPr>
                <w:rtl/>
              </w:rPr>
            </w:pPr>
            <w:r w:rsidRPr="006D4A97">
              <w:t>Variable</w:t>
            </w:r>
          </w:p>
        </w:tc>
      </w:tr>
      <w:tr w:rsidR="00AF4120" w:rsidRPr="006D4A97" w14:paraId="18E0F24E" w14:textId="77777777" w:rsidTr="001A31DB">
        <w:trPr>
          <w:jc w:val="center"/>
        </w:trPr>
        <w:tc>
          <w:tcPr>
            <w:tcW w:w="0" w:type="auto"/>
          </w:tcPr>
          <w:p w14:paraId="73D055AD" w14:textId="5C25393B" w:rsidR="00AF4120" w:rsidRPr="006D4A97" w:rsidRDefault="0018466F" w:rsidP="00CD22B4">
            <w:pPr>
              <w:pStyle w:val="InTable"/>
              <w:rPr>
                <w:rtl/>
              </w:rPr>
            </w:pPr>
            <w:r>
              <w:rPr>
                <w:noProof/>
              </w:rPr>
              <w:drawing>
                <wp:inline distT="0" distB="0" distL="0" distR="0" wp14:anchorId="53B89DCE" wp14:editId="0DFDC96E">
                  <wp:extent cx="342900" cy="205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2900" cy="205740"/>
                          </a:xfrm>
                          <a:prstGeom prst="rect">
                            <a:avLst/>
                          </a:prstGeom>
                          <a:noFill/>
                          <a:ln>
                            <a:noFill/>
                          </a:ln>
                        </pic:spPr>
                      </pic:pic>
                    </a:graphicData>
                  </a:graphic>
                </wp:inline>
              </w:drawing>
            </w:r>
          </w:p>
        </w:tc>
        <w:tc>
          <w:tcPr>
            <w:tcW w:w="0" w:type="auto"/>
          </w:tcPr>
          <w:p w14:paraId="1A73BC85" w14:textId="77777777" w:rsidR="00AF4120" w:rsidRPr="006D4A97" w:rsidRDefault="00AF4120" w:rsidP="006D4A97">
            <w:pPr>
              <w:pStyle w:val="InTable"/>
            </w:pPr>
            <w:r w:rsidRPr="001A31DB">
              <w:sym w:font="Wingdings 2" w:char="F050"/>
            </w:r>
          </w:p>
        </w:tc>
        <w:tc>
          <w:tcPr>
            <w:tcW w:w="0" w:type="auto"/>
          </w:tcPr>
          <w:p w14:paraId="6513F8BB" w14:textId="77777777" w:rsidR="00AF4120" w:rsidRPr="006D4A97" w:rsidRDefault="00AF4120" w:rsidP="006D4A97">
            <w:pPr>
              <w:pStyle w:val="InTable"/>
            </w:pPr>
          </w:p>
        </w:tc>
        <w:tc>
          <w:tcPr>
            <w:tcW w:w="0" w:type="auto"/>
          </w:tcPr>
          <w:p w14:paraId="4A3A0389" w14:textId="77777777" w:rsidR="00AF4120" w:rsidRPr="006D4A97" w:rsidRDefault="00AF4120" w:rsidP="006D4A97">
            <w:pPr>
              <w:pStyle w:val="InTable"/>
            </w:pPr>
            <w:r w:rsidRPr="006D4A97">
              <w:t>Times New Roman</w:t>
            </w:r>
            <w:r w:rsidRPr="006D4A97">
              <w:rPr>
                <w:rtl/>
              </w:rPr>
              <w:t xml:space="preserve"> </w:t>
            </w:r>
          </w:p>
        </w:tc>
        <w:tc>
          <w:tcPr>
            <w:tcW w:w="0" w:type="auto"/>
          </w:tcPr>
          <w:p w14:paraId="2EA6844C" w14:textId="77777777" w:rsidR="00AF4120" w:rsidRPr="006D4A97" w:rsidRDefault="00AF4120" w:rsidP="006D4A97">
            <w:pPr>
              <w:pStyle w:val="InTable"/>
            </w:pPr>
            <w:r w:rsidRPr="006D4A97">
              <w:t>Function</w:t>
            </w:r>
          </w:p>
        </w:tc>
        <w:tc>
          <w:tcPr>
            <w:tcW w:w="0" w:type="auto"/>
          </w:tcPr>
          <w:p w14:paraId="452E362B" w14:textId="77777777" w:rsidR="00AF4120" w:rsidRPr="006D4A97" w:rsidRDefault="00AF4120" w:rsidP="006D4A97">
            <w:pPr>
              <w:pStyle w:val="InTable"/>
              <w:rPr>
                <w:rtl/>
              </w:rPr>
            </w:pPr>
            <w:r w:rsidRPr="006D4A97">
              <w:t>Function</w:t>
            </w:r>
          </w:p>
        </w:tc>
      </w:tr>
      <w:tr w:rsidR="00AF4120" w:rsidRPr="006D4A97" w14:paraId="0A1DCB2F" w14:textId="77777777" w:rsidTr="001A31DB">
        <w:trPr>
          <w:jc w:val="center"/>
        </w:trPr>
        <w:tc>
          <w:tcPr>
            <w:tcW w:w="0" w:type="auto"/>
          </w:tcPr>
          <w:p w14:paraId="08BC5648" w14:textId="50717496" w:rsidR="00AF4120" w:rsidRPr="006D4A97" w:rsidRDefault="0018466F" w:rsidP="00CD22B4">
            <w:pPr>
              <w:pStyle w:val="InTable"/>
              <w:rPr>
                <w:rtl/>
              </w:rPr>
            </w:pPr>
            <w:r>
              <w:rPr>
                <w:noProof/>
              </w:rPr>
              <w:drawing>
                <wp:inline distT="0" distB="0" distL="0" distR="0" wp14:anchorId="6C8ABAA1" wp14:editId="7544189F">
                  <wp:extent cx="152400" cy="137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p>
        </w:tc>
        <w:tc>
          <w:tcPr>
            <w:tcW w:w="0" w:type="auto"/>
          </w:tcPr>
          <w:p w14:paraId="3C46C79F" w14:textId="77777777" w:rsidR="00AF4120" w:rsidRPr="006D4A97" w:rsidRDefault="00AF4120" w:rsidP="006D4A97">
            <w:pPr>
              <w:pStyle w:val="InTable"/>
            </w:pPr>
            <w:r w:rsidRPr="001A31DB">
              <w:sym w:font="Wingdings 2" w:char="F050"/>
            </w:r>
          </w:p>
        </w:tc>
        <w:tc>
          <w:tcPr>
            <w:tcW w:w="0" w:type="auto"/>
          </w:tcPr>
          <w:p w14:paraId="0264F2D6" w14:textId="77777777" w:rsidR="00AF4120" w:rsidRPr="006D4A97" w:rsidRDefault="00AF4120" w:rsidP="006D4A97">
            <w:pPr>
              <w:pStyle w:val="InTable"/>
            </w:pPr>
          </w:p>
        </w:tc>
        <w:tc>
          <w:tcPr>
            <w:tcW w:w="0" w:type="auto"/>
          </w:tcPr>
          <w:p w14:paraId="75C4A793" w14:textId="77777777" w:rsidR="00AF4120" w:rsidRPr="006D4A97" w:rsidRDefault="00AF4120" w:rsidP="006D4A97">
            <w:pPr>
              <w:pStyle w:val="InTable"/>
            </w:pPr>
            <w:r w:rsidRPr="006D4A97">
              <w:t>Symbol</w:t>
            </w:r>
          </w:p>
        </w:tc>
        <w:tc>
          <w:tcPr>
            <w:tcW w:w="0" w:type="auto"/>
          </w:tcPr>
          <w:p w14:paraId="145D9636" w14:textId="77777777" w:rsidR="00AF4120" w:rsidRPr="006D4A97" w:rsidRDefault="00AF4120" w:rsidP="006D4A97">
            <w:pPr>
              <w:pStyle w:val="InTable"/>
            </w:pPr>
            <w:proofErr w:type="spellStart"/>
            <w:r w:rsidRPr="006D4A97">
              <w:t>L.</w:t>
            </w:r>
            <w:proofErr w:type="gramStart"/>
            <w:r w:rsidRPr="006D4A97">
              <w:t>C.Greek</w:t>
            </w:r>
            <w:proofErr w:type="spellEnd"/>
            <w:proofErr w:type="gramEnd"/>
          </w:p>
        </w:tc>
        <w:tc>
          <w:tcPr>
            <w:tcW w:w="0" w:type="auto"/>
          </w:tcPr>
          <w:p w14:paraId="65585E12" w14:textId="77777777" w:rsidR="00AF4120" w:rsidRPr="006D4A97" w:rsidRDefault="00AF4120" w:rsidP="006D4A97">
            <w:pPr>
              <w:pStyle w:val="InTable"/>
              <w:rPr>
                <w:rtl/>
              </w:rPr>
            </w:pPr>
            <w:proofErr w:type="spellStart"/>
            <w:r w:rsidRPr="006D4A97">
              <w:t>L.</w:t>
            </w:r>
            <w:proofErr w:type="gramStart"/>
            <w:r w:rsidRPr="006D4A97">
              <w:t>C.Greek</w:t>
            </w:r>
            <w:proofErr w:type="spellEnd"/>
            <w:proofErr w:type="gramEnd"/>
          </w:p>
        </w:tc>
      </w:tr>
      <w:tr w:rsidR="00AF4120" w:rsidRPr="006D4A97" w14:paraId="1F3333C8" w14:textId="77777777" w:rsidTr="001A31DB">
        <w:trPr>
          <w:jc w:val="center"/>
        </w:trPr>
        <w:tc>
          <w:tcPr>
            <w:tcW w:w="0" w:type="auto"/>
          </w:tcPr>
          <w:p w14:paraId="34087A1B" w14:textId="17D050BA" w:rsidR="00AF4120" w:rsidRPr="006D4A97" w:rsidRDefault="0018466F" w:rsidP="00CD22B4">
            <w:pPr>
              <w:pStyle w:val="InTable"/>
              <w:rPr>
                <w:rtl/>
              </w:rPr>
            </w:pPr>
            <w:r>
              <w:rPr>
                <w:noProof/>
              </w:rPr>
              <w:drawing>
                <wp:inline distT="0" distB="0" distL="0" distR="0" wp14:anchorId="2126A7AE" wp14:editId="37537585">
                  <wp:extent cx="167640" cy="167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7640" cy="167640"/>
                          </a:xfrm>
                          <a:prstGeom prst="rect">
                            <a:avLst/>
                          </a:prstGeom>
                          <a:noFill/>
                          <a:ln>
                            <a:noFill/>
                          </a:ln>
                        </pic:spPr>
                      </pic:pic>
                    </a:graphicData>
                  </a:graphic>
                </wp:inline>
              </w:drawing>
            </w:r>
          </w:p>
        </w:tc>
        <w:tc>
          <w:tcPr>
            <w:tcW w:w="0" w:type="auto"/>
          </w:tcPr>
          <w:p w14:paraId="444121D8" w14:textId="77777777" w:rsidR="00AF4120" w:rsidRPr="006D4A97" w:rsidRDefault="00AF4120" w:rsidP="006D4A97">
            <w:pPr>
              <w:pStyle w:val="InTable"/>
            </w:pPr>
          </w:p>
        </w:tc>
        <w:tc>
          <w:tcPr>
            <w:tcW w:w="0" w:type="auto"/>
          </w:tcPr>
          <w:p w14:paraId="11BC329D" w14:textId="77777777" w:rsidR="00AF4120" w:rsidRPr="006D4A97" w:rsidRDefault="00AF4120" w:rsidP="006D4A97">
            <w:pPr>
              <w:pStyle w:val="InTable"/>
            </w:pPr>
          </w:p>
        </w:tc>
        <w:tc>
          <w:tcPr>
            <w:tcW w:w="0" w:type="auto"/>
          </w:tcPr>
          <w:p w14:paraId="7BEE6E06" w14:textId="77777777" w:rsidR="00AF4120" w:rsidRPr="006D4A97" w:rsidRDefault="00AF4120" w:rsidP="006D4A97">
            <w:pPr>
              <w:pStyle w:val="InTable"/>
              <w:rPr>
                <w:rtl/>
              </w:rPr>
            </w:pPr>
            <w:r w:rsidRPr="006D4A97">
              <w:t>Symbol</w:t>
            </w:r>
          </w:p>
        </w:tc>
        <w:tc>
          <w:tcPr>
            <w:tcW w:w="0" w:type="auto"/>
          </w:tcPr>
          <w:p w14:paraId="04FFD6D7" w14:textId="77777777" w:rsidR="00AF4120" w:rsidRPr="006D4A97" w:rsidRDefault="00AF4120" w:rsidP="006D4A97">
            <w:pPr>
              <w:pStyle w:val="InTable"/>
            </w:pPr>
            <w:proofErr w:type="spellStart"/>
            <w:r w:rsidRPr="006D4A97">
              <w:t>U.</w:t>
            </w:r>
            <w:proofErr w:type="gramStart"/>
            <w:r w:rsidRPr="006D4A97">
              <w:t>C.Greek</w:t>
            </w:r>
            <w:proofErr w:type="spellEnd"/>
            <w:proofErr w:type="gramEnd"/>
          </w:p>
        </w:tc>
        <w:tc>
          <w:tcPr>
            <w:tcW w:w="0" w:type="auto"/>
          </w:tcPr>
          <w:p w14:paraId="65E1B6EB" w14:textId="77777777" w:rsidR="00AF4120" w:rsidRPr="006D4A97" w:rsidRDefault="00AF4120" w:rsidP="006D4A97">
            <w:pPr>
              <w:pStyle w:val="InTable"/>
              <w:rPr>
                <w:rtl/>
              </w:rPr>
            </w:pPr>
            <w:proofErr w:type="spellStart"/>
            <w:r w:rsidRPr="006D4A97">
              <w:t>U.</w:t>
            </w:r>
            <w:proofErr w:type="gramStart"/>
            <w:r w:rsidRPr="006D4A97">
              <w:t>C.Greek</w:t>
            </w:r>
            <w:proofErr w:type="spellEnd"/>
            <w:proofErr w:type="gramEnd"/>
          </w:p>
        </w:tc>
      </w:tr>
      <w:tr w:rsidR="00AF4120" w:rsidRPr="006D4A97" w14:paraId="5870EB25" w14:textId="77777777" w:rsidTr="001A31DB">
        <w:trPr>
          <w:jc w:val="center"/>
        </w:trPr>
        <w:tc>
          <w:tcPr>
            <w:tcW w:w="0" w:type="auto"/>
          </w:tcPr>
          <w:p w14:paraId="0A565467" w14:textId="7CFBC99C" w:rsidR="00AF4120" w:rsidRPr="006D4A97" w:rsidRDefault="0018466F" w:rsidP="00CD22B4">
            <w:pPr>
              <w:pStyle w:val="InTable"/>
              <w:rPr>
                <w:rtl/>
              </w:rPr>
            </w:pPr>
            <w:r>
              <w:rPr>
                <w:noProof/>
              </w:rPr>
              <w:drawing>
                <wp:inline distT="0" distB="0" distL="0" distR="0" wp14:anchorId="62FB74FB" wp14:editId="099D9222">
                  <wp:extent cx="548640" cy="175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8640" cy="175260"/>
                          </a:xfrm>
                          <a:prstGeom prst="rect">
                            <a:avLst/>
                          </a:prstGeom>
                          <a:noFill/>
                          <a:ln>
                            <a:noFill/>
                          </a:ln>
                        </pic:spPr>
                      </pic:pic>
                    </a:graphicData>
                  </a:graphic>
                </wp:inline>
              </w:drawing>
            </w:r>
          </w:p>
        </w:tc>
        <w:tc>
          <w:tcPr>
            <w:tcW w:w="0" w:type="auto"/>
          </w:tcPr>
          <w:p w14:paraId="2CF0B79B" w14:textId="77777777" w:rsidR="00AF4120" w:rsidRPr="006D4A97" w:rsidRDefault="00AF4120" w:rsidP="006D4A97">
            <w:pPr>
              <w:pStyle w:val="InTable"/>
            </w:pPr>
          </w:p>
        </w:tc>
        <w:tc>
          <w:tcPr>
            <w:tcW w:w="0" w:type="auto"/>
          </w:tcPr>
          <w:p w14:paraId="29C07406" w14:textId="77777777" w:rsidR="00AF4120" w:rsidRPr="006D4A97" w:rsidRDefault="00AF4120" w:rsidP="006D4A97">
            <w:pPr>
              <w:pStyle w:val="InTable"/>
            </w:pPr>
            <w:r w:rsidRPr="001A31DB">
              <w:sym w:font="Wingdings 2" w:char="F050"/>
            </w:r>
          </w:p>
        </w:tc>
        <w:tc>
          <w:tcPr>
            <w:tcW w:w="0" w:type="auto"/>
          </w:tcPr>
          <w:p w14:paraId="572FE54B" w14:textId="77777777" w:rsidR="00AF4120" w:rsidRPr="006D4A97" w:rsidRDefault="00AF4120" w:rsidP="006D4A97">
            <w:pPr>
              <w:pStyle w:val="InTable"/>
            </w:pPr>
            <w:r w:rsidRPr="006D4A97">
              <w:t>Times New Roman</w:t>
            </w:r>
          </w:p>
        </w:tc>
        <w:tc>
          <w:tcPr>
            <w:tcW w:w="0" w:type="auto"/>
          </w:tcPr>
          <w:p w14:paraId="637C434A" w14:textId="77777777" w:rsidR="00AF4120" w:rsidRPr="006D4A97" w:rsidRDefault="00AF4120" w:rsidP="006D4A97">
            <w:pPr>
              <w:pStyle w:val="InTable"/>
            </w:pPr>
            <w:r w:rsidRPr="006D4A97">
              <w:t>Matrix-Vector</w:t>
            </w:r>
          </w:p>
        </w:tc>
        <w:tc>
          <w:tcPr>
            <w:tcW w:w="0" w:type="auto"/>
          </w:tcPr>
          <w:p w14:paraId="312E4DF1" w14:textId="77777777" w:rsidR="00AF4120" w:rsidRPr="006D4A97" w:rsidRDefault="00AF4120" w:rsidP="006D4A97">
            <w:pPr>
              <w:pStyle w:val="InTable"/>
              <w:rPr>
                <w:rtl/>
              </w:rPr>
            </w:pPr>
            <w:r w:rsidRPr="006D4A97">
              <w:t>Matrix-Vector</w:t>
            </w:r>
          </w:p>
        </w:tc>
      </w:tr>
      <w:tr w:rsidR="00AF4120" w:rsidRPr="006D4A97" w14:paraId="2BBA505D" w14:textId="77777777" w:rsidTr="001A31DB">
        <w:trPr>
          <w:jc w:val="center"/>
        </w:trPr>
        <w:tc>
          <w:tcPr>
            <w:tcW w:w="0" w:type="auto"/>
          </w:tcPr>
          <w:p w14:paraId="7EF9C70D" w14:textId="62C2B9A8" w:rsidR="00AF4120" w:rsidRPr="006D4A97" w:rsidRDefault="0018466F" w:rsidP="00CD22B4">
            <w:pPr>
              <w:pStyle w:val="InTable"/>
              <w:rPr>
                <w:rtl/>
              </w:rPr>
            </w:pPr>
            <w:r>
              <w:rPr>
                <w:noProof/>
              </w:rPr>
              <w:drawing>
                <wp:inline distT="0" distB="0" distL="0" distR="0" wp14:anchorId="63C3B8EB" wp14:editId="6CC87F26">
                  <wp:extent cx="175260" cy="167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5260" cy="167640"/>
                          </a:xfrm>
                          <a:prstGeom prst="rect">
                            <a:avLst/>
                          </a:prstGeom>
                          <a:noFill/>
                          <a:ln>
                            <a:noFill/>
                          </a:ln>
                        </pic:spPr>
                      </pic:pic>
                    </a:graphicData>
                  </a:graphic>
                </wp:inline>
              </w:drawing>
            </w:r>
          </w:p>
        </w:tc>
        <w:tc>
          <w:tcPr>
            <w:tcW w:w="0" w:type="auto"/>
          </w:tcPr>
          <w:p w14:paraId="4F562B0B" w14:textId="77777777" w:rsidR="00AF4120" w:rsidRPr="006D4A97" w:rsidRDefault="00AF4120" w:rsidP="006D4A97">
            <w:pPr>
              <w:pStyle w:val="InTable"/>
            </w:pPr>
          </w:p>
        </w:tc>
        <w:tc>
          <w:tcPr>
            <w:tcW w:w="0" w:type="auto"/>
          </w:tcPr>
          <w:p w14:paraId="37BE1F6F" w14:textId="77777777" w:rsidR="00AF4120" w:rsidRPr="006D4A97" w:rsidRDefault="00AF4120" w:rsidP="006D4A97">
            <w:pPr>
              <w:pStyle w:val="InTable"/>
            </w:pPr>
          </w:p>
        </w:tc>
        <w:tc>
          <w:tcPr>
            <w:tcW w:w="0" w:type="auto"/>
          </w:tcPr>
          <w:p w14:paraId="13C8C862" w14:textId="77777777" w:rsidR="00AF4120" w:rsidRPr="006D4A97" w:rsidRDefault="00AF4120" w:rsidP="006D4A97">
            <w:pPr>
              <w:pStyle w:val="InTable"/>
              <w:rPr>
                <w:rtl/>
              </w:rPr>
            </w:pPr>
            <w:r w:rsidRPr="006D4A97">
              <w:t>Times New Roman</w:t>
            </w:r>
            <w:r w:rsidRPr="006D4A97">
              <w:rPr>
                <w:rtl/>
              </w:rPr>
              <w:t xml:space="preserve"> </w:t>
            </w:r>
          </w:p>
        </w:tc>
        <w:tc>
          <w:tcPr>
            <w:tcW w:w="0" w:type="auto"/>
          </w:tcPr>
          <w:p w14:paraId="18BC1006" w14:textId="77777777" w:rsidR="00AF4120" w:rsidRPr="006D4A97" w:rsidRDefault="00AF4120" w:rsidP="006D4A97">
            <w:pPr>
              <w:pStyle w:val="InTable"/>
            </w:pPr>
            <w:r w:rsidRPr="006D4A97">
              <w:t>Number</w:t>
            </w:r>
          </w:p>
        </w:tc>
        <w:tc>
          <w:tcPr>
            <w:tcW w:w="0" w:type="auto"/>
          </w:tcPr>
          <w:p w14:paraId="01BF8768" w14:textId="77777777" w:rsidR="00AF4120" w:rsidRPr="006D4A97" w:rsidRDefault="00AF4120" w:rsidP="006D4A97">
            <w:pPr>
              <w:pStyle w:val="InTable"/>
              <w:rPr>
                <w:rtl/>
              </w:rPr>
            </w:pPr>
            <w:r w:rsidRPr="006D4A97">
              <w:t>Number</w:t>
            </w:r>
          </w:p>
        </w:tc>
      </w:tr>
      <w:tr w:rsidR="00AF4120" w:rsidRPr="006D4A97" w14:paraId="39F8E160" w14:textId="77777777" w:rsidTr="001A31DB">
        <w:trPr>
          <w:jc w:val="center"/>
        </w:trPr>
        <w:tc>
          <w:tcPr>
            <w:tcW w:w="0" w:type="auto"/>
          </w:tcPr>
          <w:p w14:paraId="25A9C061" w14:textId="2092CFA9" w:rsidR="00AF4120" w:rsidRPr="006D4A97" w:rsidRDefault="0018466F" w:rsidP="00CD22B4">
            <w:pPr>
              <w:pStyle w:val="InTable"/>
              <w:rPr>
                <w:rtl/>
              </w:rPr>
            </w:pPr>
            <w:r>
              <w:rPr>
                <w:noProof/>
              </w:rPr>
              <w:drawing>
                <wp:inline distT="0" distB="0" distL="0" distR="0" wp14:anchorId="6699F340" wp14:editId="22FB5FB1">
                  <wp:extent cx="457200" cy="205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7200" cy="205740"/>
                          </a:xfrm>
                          <a:prstGeom prst="rect">
                            <a:avLst/>
                          </a:prstGeom>
                          <a:noFill/>
                          <a:ln>
                            <a:noFill/>
                          </a:ln>
                        </pic:spPr>
                      </pic:pic>
                    </a:graphicData>
                  </a:graphic>
                </wp:inline>
              </w:drawing>
            </w:r>
          </w:p>
        </w:tc>
        <w:tc>
          <w:tcPr>
            <w:tcW w:w="0" w:type="auto"/>
          </w:tcPr>
          <w:p w14:paraId="7C460361" w14:textId="77777777" w:rsidR="00AF4120" w:rsidRPr="006D4A97" w:rsidRDefault="00AF4120" w:rsidP="006D4A97">
            <w:pPr>
              <w:pStyle w:val="InTable"/>
            </w:pPr>
          </w:p>
        </w:tc>
        <w:tc>
          <w:tcPr>
            <w:tcW w:w="0" w:type="auto"/>
          </w:tcPr>
          <w:p w14:paraId="24FC9EA5" w14:textId="77777777" w:rsidR="00AF4120" w:rsidRPr="006D4A97" w:rsidRDefault="00AF4120" w:rsidP="006D4A97">
            <w:pPr>
              <w:pStyle w:val="InTable"/>
            </w:pPr>
          </w:p>
        </w:tc>
        <w:tc>
          <w:tcPr>
            <w:tcW w:w="0" w:type="auto"/>
          </w:tcPr>
          <w:p w14:paraId="0A5EE3E8" w14:textId="77777777" w:rsidR="00AF4120" w:rsidRPr="006D4A97" w:rsidRDefault="00AF4120" w:rsidP="006D4A97">
            <w:pPr>
              <w:pStyle w:val="InTable"/>
            </w:pPr>
            <w:r w:rsidRPr="006D4A97">
              <w:t>Times New Roman</w:t>
            </w:r>
            <w:r w:rsidRPr="006D4A97">
              <w:rPr>
                <w:rtl/>
              </w:rPr>
              <w:t xml:space="preserve"> </w:t>
            </w:r>
          </w:p>
        </w:tc>
        <w:tc>
          <w:tcPr>
            <w:tcW w:w="0" w:type="auto"/>
          </w:tcPr>
          <w:p w14:paraId="7559E517" w14:textId="77777777" w:rsidR="00AF4120" w:rsidRPr="006D4A97" w:rsidRDefault="00AF4120" w:rsidP="006D4A97">
            <w:pPr>
              <w:pStyle w:val="InTable"/>
            </w:pPr>
            <w:r w:rsidRPr="006D4A97">
              <w:t>Text</w:t>
            </w:r>
          </w:p>
        </w:tc>
        <w:tc>
          <w:tcPr>
            <w:tcW w:w="0" w:type="auto"/>
          </w:tcPr>
          <w:p w14:paraId="14B68AD6" w14:textId="77777777" w:rsidR="00AF4120" w:rsidRPr="006D4A97" w:rsidRDefault="00AF4120" w:rsidP="006D4A97">
            <w:pPr>
              <w:pStyle w:val="InTable"/>
            </w:pPr>
            <w:r w:rsidRPr="006D4A97">
              <w:t xml:space="preserve">Text </w:t>
            </w:r>
          </w:p>
        </w:tc>
      </w:tr>
      <w:tr w:rsidR="00AF4120" w:rsidRPr="006D4A97" w14:paraId="1FEEBD00" w14:textId="77777777" w:rsidTr="001A31DB">
        <w:trPr>
          <w:jc w:val="center"/>
        </w:trPr>
        <w:tc>
          <w:tcPr>
            <w:tcW w:w="0" w:type="auto"/>
          </w:tcPr>
          <w:p w14:paraId="1BEAEB1B" w14:textId="45AEA239" w:rsidR="00AF4120" w:rsidRPr="006D4A97" w:rsidRDefault="0018466F" w:rsidP="00CD22B4">
            <w:pPr>
              <w:pStyle w:val="InTable"/>
            </w:pPr>
            <w:r>
              <w:rPr>
                <w:noProof/>
              </w:rPr>
              <w:drawing>
                <wp:inline distT="0" distB="0" distL="0" distR="0" wp14:anchorId="3B15BCF6" wp14:editId="04FBA9D2">
                  <wp:extent cx="556260" cy="22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6260" cy="228600"/>
                          </a:xfrm>
                          <a:prstGeom prst="rect">
                            <a:avLst/>
                          </a:prstGeom>
                          <a:noFill/>
                          <a:ln>
                            <a:noFill/>
                          </a:ln>
                        </pic:spPr>
                      </pic:pic>
                    </a:graphicData>
                  </a:graphic>
                </wp:inline>
              </w:drawing>
            </w:r>
          </w:p>
        </w:tc>
        <w:tc>
          <w:tcPr>
            <w:tcW w:w="0" w:type="auto"/>
          </w:tcPr>
          <w:p w14:paraId="1E4A2C60" w14:textId="77777777" w:rsidR="00AF4120" w:rsidRPr="006D4A97" w:rsidRDefault="00AF4120" w:rsidP="006D4A97">
            <w:pPr>
              <w:pStyle w:val="InTable"/>
            </w:pPr>
          </w:p>
        </w:tc>
        <w:tc>
          <w:tcPr>
            <w:tcW w:w="0" w:type="auto"/>
          </w:tcPr>
          <w:p w14:paraId="1E950FE1" w14:textId="77777777" w:rsidR="00AF4120" w:rsidRPr="006D4A97" w:rsidRDefault="00AF4120" w:rsidP="006D4A97">
            <w:pPr>
              <w:pStyle w:val="InTable"/>
            </w:pPr>
          </w:p>
        </w:tc>
        <w:tc>
          <w:tcPr>
            <w:tcW w:w="0" w:type="auto"/>
          </w:tcPr>
          <w:p w14:paraId="578EFCA2" w14:textId="77777777" w:rsidR="00AF4120" w:rsidRPr="006D4A97" w:rsidRDefault="00AF4120" w:rsidP="006D4A97">
            <w:pPr>
              <w:pStyle w:val="InTable"/>
            </w:pPr>
            <w:r w:rsidRPr="006D4A97">
              <w:t>Times New Roman</w:t>
            </w:r>
          </w:p>
        </w:tc>
        <w:tc>
          <w:tcPr>
            <w:tcW w:w="0" w:type="auto"/>
          </w:tcPr>
          <w:p w14:paraId="237EC126" w14:textId="77777777" w:rsidR="00AF4120" w:rsidRPr="006D4A97" w:rsidRDefault="00AF4120" w:rsidP="006D4A97">
            <w:pPr>
              <w:pStyle w:val="InTable"/>
            </w:pPr>
            <w:r w:rsidRPr="006D4A97">
              <w:t>Text</w:t>
            </w:r>
          </w:p>
        </w:tc>
        <w:tc>
          <w:tcPr>
            <w:tcW w:w="0" w:type="auto"/>
          </w:tcPr>
          <w:p w14:paraId="50C490AA" w14:textId="77777777" w:rsidR="00AF4120" w:rsidRPr="006D4A97" w:rsidRDefault="00AF4120" w:rsidP="006D4A97">
            <w:pPr>
              <w:pStyle w:val="InTable"/>
            </w:pPr>
            <w:r w:rsidRPr="006D4A97">
              <w:t>Constant Parameter</w:t>
            </w:r>
          </w:p>
        </w:tc>
      </w:tr>
      <w:tr w:rsidR="00AF4120" w:rsidRPr="006D4A97" w14:paraId="5041CCE3" w14:textId="77777777" w:rsidTr="001A31DB">
        <w:trPr>
          <w:jc w:val="center"/>
        </w:trPr>
        <w:tc>
          <w:tcPr>
            <w:tcW w:w="0" w:type="auto"/>
          </w:tcPr>
          <w:p w14:paraId="24D56A6A" w14:textId="131C8325" w:rsidR="00AF4120" w:rsidRPr="006D4A97" w:rsidRDefault="0018466F" w:rsidP="00CD22B4">
            <w:pPr>
              <w:pStyle w:val="InTable"/>
            </w:pPr>
            <w:r>
              <w:rPr>
                <w:noProof/>
              </w:rPr>
              <w:drawing>
                <wp:inline distT="0" distB="0" distL="0" distR="0" wp14:anchorId="4BFEF39F" wp14:editId="7E475F35">
                  <wp:extent cx="510540" cy="22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0540" cy="228600"/>
                          </a:xfrm>
                          <a:prstGeom prst="rect">
                            <a:avLst/>
                          </a:prstGeom>
                          <a:noFill/>
                          <a:ln>
                            <a:noFill/>
                          </a:ln>
                        </pic:spPr>
                      </pic:pic>
                    </a:graphicData>
                  </a:graphic>
                </wp:inline>
              </w:drawing>
            </w:r>
          </w:p>
        </w:tc>
        <w:tc>
          <w:tcPr>
            <w:tcW w:w="0" w:type="auto"/>
          </w:tcPr>
          <w:p w14:paraId="2A602DF0" w14:textId="77777777" w:rsidR="00AF4120" w:rsidRPr="006D4A97" w:rsidRDefault="00AF4120" w:rsidP="006D4A97">
            <w:pPr>
              <w:pStyle w:val="InTable"/>
            </w:pPr>
          </w:p>
        </w:tc>
        <w:tc>
          <w:tcPr>
            <w:tcW w:w="0" w:type="auto"/>
          </w:tcPr>
          <w:p w14:paraId="46CF2A53" w14:textId="77777777" w:rsidR="00AF4120" w:rsidRPr="006D4A97" w:rsidRDefault="00AF4120" w:rsidP="006D4A97">
            <w:pPr>
              <w:pStyle w:val="InTable"/>
            </w:pPr>
          </w:p>
        </w:tc>
        <w:tc>
          <w:tcPr>
            <w:tcW w:w="0" w:type="auto"/>
          </w:tcPr>
          <w:p w14:paraId="14979FB3" w14:textId="77777777" w:rsidR="00AF4120" w:rsidRPr="006D4A97" w:rsidRDefault="00AF4120" w:rsidP="006D4A97">
            <w:pPr>
              <w:pStyle w:val="InTable"/>
            </w:pPr>
            <w:r w:rsidRPr="006D4A97">
              <w:t>Times New Roman</w:t>
            </w:r>
          </w:p>
        </w:tc>
        <w:tc>
          <w:tcPr>
            <w:tcW w:w="0" w:type="auto"/>
          </w:tcPr>
          <w:p w14:paraId="17D65EEF" w14:textId="77777777" w:rsidR="00AF4120" w:rsidRPr="006D4A97" w:rsidRDefault="00AF4120" w:rsidP="006D4A97">
            <w:pPr>
              <w:pStyle w:val="InTable"/>
            </w:pPr>
            <w:r w:rsidRPr="006D4A97">
              <w:t>Text</w:t>
            </w:r>
          </w:p>
        </w:tc>
        <w:tc>
          <w:tcPr>
            <w:tcW w:w="0" w:type="auto"/>
          </w:tcPr>
          <w:p w14:paraId="1604C68D" w14:textId="77777777" w:rsidR="00AF4120" w:rsidRPr="006D4A97" w:rsidRDefault="00AF4120" w:rsidP="006D4A97">
            <w:pPr>
              <w:pStyle w:val="InTable"/>
            </w:pPr>
            <w:r w:rsidRPr="006D4A97">
              <w:t>Unit</w:t>
            </w:r>
          </w:p>
        </w:tc>
      </w:tr>
      <w:tr w:rsidR="00AF4120" w:rsidRPr="006D4A97" w14:paraId="1F3E40A2" w14:textId="77777777" w:rsidTr="001A31DB">
        <w:trPr>
          <w:jc w:val="center"/>
        </w:trPr>
        <w:tc>
          <w:tcPr>
            <w:tcW w:w="0" w:type="auto"/>
          </w:tcPr>
          <w:p w14:paraId="075E0D1D" w14:textId="138993FF" w:rsidR="00AF4120" w:rsidRPr="006D4A97" w:rsidRDefault="0018466F" w:rsidP="00CD22B4">
            <w:pPr>
              <w:pStyle w:val="InTable"/>
            </w:pPr>
            <w:r>
              <w:rPr>
                <w:noProof/>
              </w:rPr>
              <w:drawing>
                <wp:inline distT="0" distB="0" distL="0" distR="0" wp14:anchorId="0ED4F4D4" wp14:editId="7E11FFA7">
                  <wp:extent cx="365760" cy="281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5760" cy="281940"/>
                          </a:xfrm>
                          <a:prstGeom prst="rect">
                            <a:avLst/>
                          </a:prstGeom>
                          <a:noFill/>
                          <a:ln>
                            <a:noFill/>
                          </a:ln>
                        </pic:spPr>
                      </pic:pic>
                    </a:graphicData>
                  </a:graphic>
                </wp:inline>
              </w:drawing>
            </w:r>
          </w:p>
        </w:tc>
        <w:tc>
          <w:tcPr>
            <w:tcW w:w="0" w:type="auto"/>
          </w:tcPr>
          <w:p w14:paraId="3E29D38C" w14:textId="77777777" w:rsidR="00AF4120" w:rsidRPr="006D4A97" w:rsidRDefault="00AF4120" w:rsidP="006D4A97">
            <w:pPr>
              <w:pStyle w:val="InTable"/>
            </w:pPr>
          </w:p>
        </w:tc>
        <w:tc>
          <w:tcPr>
            <w:tcW w:w="0" w:type="auto"/>
          </w:tcPr>
          <w:p w14:paraId="65A57CAC" w14:textId="77777777" w:rsidR="00AF4120" w:rsidRPr="006D4A97" w:rsidRDefault="00AF4120" w:rsidP="006D4A97">
            <w:pPr>
              <w:pStyle w:val="InTable"/>
            </w:pPr>
          </w:p>
        </w:tc>
        <w:tc>
          <w:tcPr>
            <w:tcW w:w="0" w:type="auto"/>
          </w:tcPr>
          <w:p w14:paraId="18ACB205" w14:textId="77777777" w:rsidR="00AF4120" w:rsidRPr="006D4A97" w:rsidRDefault="00AF4120" w:rsidP="006D4A97">
            <w:pPr>
              <w:pStyle w:val="InTable"/>
            </w:pPr>
            <w:r w:rsidRPr="006D4A97">
              <w:t>Symbol</w:t>
            </w:r>
          </w:p>
        </w:tc>
        <w:tc>
          <w:tcPr>
            <w:tcW w:w="0" w:type="auto"/>
          </w:tcPr>
          <w:p w14:paraId="343633FF" w14:textId="77777777" w:rsidR="00AF4120" w:rsidRPr="006D4A97" w:rsidRDefault="00AF4120" w:rsidP="006D4A97">
            <w:pPr>
              <w:pStyle w:val="InTable"/>
            </w:pPr>
            <w:r w:rsidRPr="006D4A97">
              <w:t>Text</w:t>
            </w:r>
          </w:p>
        </w:tc>
        <w:tc>
          <w:tcPr>
            <w:tcW w:w="0" w:type="auto"/>
          </w:tcPr>
          <w:p w14:paraId="1E7590BC" w14:textId="77777777" w:rsidR="00AF4120" w:rsidRPr="006D4A97" w:rsidRDefault="00AF4120" w:rsidP="006D4A97">
            <w:pPr>
              <w:pStyle w:val="InTable"/>
            </w:pPr>
            <w:r w:rsidRPr="006D4A97">
              <w:t>Math Operator</w:t>
            </w:r>
          </w:p>
        </w:tc>
      </w:tr>
      <w:tr w:rsidR="00AF4120" w:rsidRPr="006D4A97" w14:paraId="2C8F2E59" w14:textId="77777777" w:rsidTr="001A31DB">
        <w:trPr>
          <w:jc w:val="center"/>
        </w:trPr>
        <w:tc>
          <w:tcPr>
            <w:tcW w:w="0" w:type="auto"/>
          </w:tcPr>
          <w:p w14:paraId="32425381" w14:textId="2475326E" w:rsidR="00AF4120" w:rsidRPr="006D4A97" w:rsidRDefault="0018466F" w:rsidP="00CD22B4">
            <w:pPr>
              <w:pStyle w:val="InTable"/>
            </w:pPr>
            <w:r>
              <w:rPr>
                <w:noProof/>
              </w:rPr>
              <w:drawing>
                <wp:inline distT="0" distB="0" distL="0" distR="0" wp14:anchorId="1AC1293B" wp14:editId="57F671B6">
                  <wp:extent cx="403860" cy="2057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03860" cy="205740"/>
                          </a:xfrm>
                          <a:prstGeom prst="rect">
                            <a:avLst/>
                          </a:prstGeom>
                          <a:noFill/>
                          <a:ln>
                            <a:noFill/>
                          </a:ln>
                        </pic:spPr>
                      </pic:pic>
                    </a:graphicData>
                  </a:graphic>
                </wp:inline>
              </w:drawing>
            </w:r>
          </w:p>
        </w:tc>
        <w:tc>
          <w:tcPr>
            <w:tcW w:w="0" w:type="auto"/>
          </w:tcPr>
          <w:p w14:paraId="358A4EBC" w14:textId="77777777" w:rsidR="00AF4120" w:rsidRPr="006D4A97" w:rsidRDefault="00AF4120" w:rsidP="006D4A97">
            <w:pPr>
              <w:pStyle w:val="InTable"/>
            </w:pPr>
          </w:p>
        </w:tc>
        <w:tc>
          <w:tcPr>
            <w:tcW w:w="0" w:type="auto"/>
          </w:tcPr>
          <w:p w14:paraId="15FB5818" w14:textId="77777777" w:rsidR="00AF4120" w:rsidRPr="006D4A97" w:rsidRDefault="00AF4120" w:rsidP="006D4A97">
            <w:pPr>
              <w:pStyle w:val="InTable"/>
            </w:pPr>
          </w:p>
        </w:tc>
        <w:tc>
          <w:tcPr>
            <w:tcW w:w="0" w:type="auto"/>
          </w:tcPr>
          <w:p w14:paraId="666F435E" w14:textId="77777777" w:rsidR="00AF4120" w:rsidRPr="006D4A97" w:rsidRDefault="00AF4120" w:rsidP="006D4A97">
            <w:pPr>
              <w:pStyle w:val="InTable"/>
            </w:pPr>
            <w:r w:rsidRPr="006D4A97">
              <w:t>Times New Roman</w:t>
            </w:r>
          </w:p>
        </w:tc>
        <w:tc>
          <w:tcPr>
            <w:tcW w:w="0" w:type="auto"/>
          </w:tcPr>
          <w:p w14:paraId="55786542" w14:textId="77777777" w:rsidR="00AF4120" w:rsidRPr="006D4A97" w:rsidRDefault="00AF4120" w:rsidP="006D4A97">
            <w:pPr>
              <w:pStyle w:val="InTable"/>
            </w:pPr>
            <w:r w:rsidRPr="006D4A97">
              <w:t>Text</w:t>
            </w:r>
          </w:p>
        </w:tc>
        <w:tc>
          <w:tcPr>
            <w:tcW w:w="0" w:type="auto"/>
          </w:tcPr>
          <w:p w14:paraId="06D17557" w14:textId="77777777" w:rsidR="00AF4120" w:rsidRPr="006D4A97" w:rsidRDefault="00AF4120" w:rsidP="006D4A97">
            <w:pPr>
              <w:pStyle w:val="InTable"/>
            </w:pPr>
            <w:r w:rsidRPr="006D4A97">
              <w:t>Math Function</w:t>
            </w:r>
          </w:p>
        </w:tc>
      </w:tr>
    </w:tbl>
    <w:p w14:paraId="0BF1D876" w14:textId="77777777" w:rsidR="00DD3CF7" w:rsidRDefault="00DD3CF7" w:rsidP="00DD3CF7">
      <w:pPr>
        <w:pStyle w:val="TableTitle"/>
        <w:rPr>
          <w:rtl/>
          <w:lang w:bidi="ar-SA"/>
        </w:rPr>
      </w:pPr>
      <w:bookmarkStart w:id="59" w:name="_Ref115703651"/>
      <w:bookmarkStart w:id="60" w:name="_Toc115707576"/>
    </w:p>
    <w:p w14:paraId="5809EF52" w14:textId="77777777" w:rsidR="006D780F" w:rsidRPr="00D05702" w:rsidRDefault="006D780F" w:rsidP="00146D35">
      <w:pPr>
        <w:pStyle w:val="Heading9"/>
        <w:rPr>
          <w:rtl/>
        </w:rPr>
      </w:pPr>
      <w:bookmarkStart w:id="61" w:name="_Toc276969414"/>
      <w:r w:rsidRPr="00D05702">
        <w:rPr>
          <w:rtl/>
        </w:rPr>
        <w:lastRenderedPageBreak/>
        <w:t xml:space="preserve">جدول </w:t>
      </w:r>
      <w:r w:rsidR="006E6262">
        <w:rPr>
          <w:rtl/>
        </w:rPr>
        <w:t>4</w:t>
      </w:r>
      <w:r w:rsidR="00905F2A">
        <w:rPr>
          <w:rtl/>
        </w:rPr>
        <w:t>-</w:t>
      </w:r>
      <w:r w:rsidRPr="00D05702">
        <w:rPr>
          <w:rtl/>
        </w:rPr>
        <w:t>‌</w:t>
      </w:r>
      <w:r w:rsidRPr="00D05702">
        <w:rPr>
          <w:rtl/>
        </w:rPr>
        <w:fldChar w:fldCharType="begin"/>
      </w:r>
      <w:r w:rsidRPr="00D05702">
        <w:rPr>
          <w:rtl/>
        </w:rPr>
        <w:instrText xml:space="preserve"> </w:instrText>
      </w:r>
      <w:r w:rsidRPr="00D05702">
        <w:instrText>SEQ</w:instrText>
      </w:r>
      <w:r w:rsidRPr="00D05702">
        <w:rPr>
          <w:rtl/>
        </w:rPr>
        <w:instrText xml:space="preserve"> </w:instrText>
      </w:r>
      <w:r w:rsidRPr="00D05702">
        <w:instrText>Table \* ARABIC \s 1</w:instrText>
      </w:r>
      <w:r w:rsidRPr="00D05702">
        <w:rPr>
          <w:rtl/>
        </w:rPr>
        <w:instrText xml:space="preserve"> </w:instrText>
      </w:r>
      <w:r w:rsidRPr="00D05702">
        <w:rPr>
          <w:rtl/>
        </w:rPr>
        <w:fldChar w:fldCharType="separate"/>
      </w:r>
      <w:r w:rsidR="00613634">
        <w:rPr>
          <w:noProof/>
          <w:rtl/>
        </w:rPr>
        <w:t>4</w:t>
      </w:r>
      <w:r w:rsidRPr="00D05702">
        <w:rPr>
          <w:rtl/>
        </w:rPr>
        <w:fldChar w:fldCharType="end"/>
      </w:r>
      <w:bookmarkEnd w:id="59"/>
      <w:r w:rsidRPr="00D05702">
        <w:rPr>
          <w:rtl/>
        </w:rPr>
        <w:t xml:space="preserve">  اندازه فرمول‌ها</w:t>
      </w:r>
      <w:bookmarkEnd w:id="60"/>
      <w:r w:rsidR="0072601A">
        <w:rPr>
          <w:rtl/>
        </w:rPr>
        <w:t>.</w:t>
      </w:r>
      <w:bookmarkEnd w:id="61"/>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2736"/>
      </w:tblGrid>
      <w:tr w:rsidR="006D780F" w:rsidRPr="00D05702" w14:paraId="72F2F817" w14:textId="77777777" w:rsidTr="001A31DB">
        <w:trPr>
          <w:jc w:val="center"/>
        </w:trPr>
        <w:tc>
          <w:tcPr>
            <w:tcW w:w="0" w:type="auto"/>
          </w:tcPr>
          <w:p w14:paraId="102F0F6F" w14:textId="77777777" w:rsidR="006D780F" w:rsidRPr="00D05702" w:rsidRDefault="006D780F" w:rsidP="00DB7C7E">
            <w:pPr>
              <w:pStyle w:val="InTable"/>
            </w:pPr>
            <w:r w:rsidRPr="00D05702">
              <w:t>Size</w:t>
            </w:r>
          </w:p>
        </w:tc>
        <w:tc>
          <w:tcPr>
            <w:tcW w:w="0" w:type="auto"/>
            <w:tcBorders>
              <w:top w:val="single" w:sz="4" w:space="0" w:color="auto"/>
              <w:bottom w:val="single" w:sz="4" w:space="0" w:color="auto"/>
              <w:right w:val="single" w:sz="4" w:space="0" w:color="auto"/>
            </w:tcBorders>
          </w:tcPr>
          <w:p w14:paraId="786FC55A" w14:textId="77777777" w:rsidR="006D780F" w:rsidRPr="00D05702" w:rsidRDefault="006D780F" w:rsidP="00DB7C7E">
            <w:pPr>
              <w:pStyle w:val="InTable"/>
            </w:pPr>
            <w:r w:rsidRPr="00D05702">
              <w:t>Position</w:t>
            </w:r>
          </w:p>
        </w:tc>
      </w:tr>
      <w:tr w:rsidR="006D780F" w:rsidRPr="00D05702" w14:paraId="749DE608" w14:textId="77777777" w:rsidTr="001A31DB">
        <w:trPr>
          <w:jc w:val="center"/>
        </w:trPr>
        <w:tc>
          <w:tcPr>
            <w:tcW w:w="0" w:type="auto"/>
          </w:tcPr>
          <w:p w14:paraId="6E2487DC" w14:textId="77777777" w:rsidR="006D780F" w:rsidRPr="00D05702" w:rsidRDefault="006D780F" w:rsidP="00DB7C7E">
            <w:pPr>
              <w:pStyle w:val="InTable"/>
            </w:pPr>
            <w:r w:rsidRPr="00D05702">
              <w:t>12pt</w:t>
            </w:r>
          </w:p>
        </w:tc>
        <w:tc>
          <w:tcPr>
            <w:tcW w:w="0" w:type="auto"/>
            <w:tcBorders>
              <w:top w:val="single" w:sz="4" w:space="0" w:color="auto"/>
            </w:tcBorders>
          </w:tcPr>
          <w:p w14:paraId="0A7CE65B" w14:textId="77777777" w:rsidR="006D780F" w:rsidRPr="00D05702" w:rsidRDefault="006D780F" w:rsidP="00DB7C7E">
            <w:pPr>
              <w:pStyle w:val="InTable"/>
            </w:pPr>
            <w:r w:rsidRPr="00D05702">
              <w:t>Full</w:t>
            </w:r>
          </w:p>
        </w:tc>
      </w:tr>
      <w:tr w:rsidR="006D780F" w:rsidRPr="00D05702" w14:paraId="02B4BE14" w14:textId="77777777" w:rsidTr="001A31DB">
        <w:trPr>
          <w:jc w:val="center"/>
        </w:trPr>
        <w:tc>
          <w:tcPr>
            <w:tcW w:w="0" w:type="auto"/>
          </w:tcPr>
          <w:p w14:paraId="688EAADA" w14:textId="77777777" w:rsidR="006D780F" w:rsidRPr="00D05702" w:rsidRDefault="006D780F" w:rsidP="00DB7C7E">
            <w:pPr>
              <w:pStyle w:val="InTable"/>
            </w:pPr>
            <w:r w:rsidRPr="00D05702">
              <w:t>7pt</w:t>
            </w:r>
          </w:p>
        </w:tc>
        <w:tc>
          <w:tcPr>
            <w:tcW w:w="0" w:type="auto"/>
          </w:tcPr>
          <w:p w14:paraId="443D6767" w14:textId="77777777" w:rsidR="006D780F" w:rsidRPr="00D05702" w:rsidRDefault="006D780F" w:rsidP="00DB7C7E">
            <w:pPr>
              <w:pStyle w:val="InTable"/>
              <w:rPr>
                <w:rtl/>
              </w:rPr>
            </w:pPr>
            <w:r w:rsidRPr="00D05702">
              <w:t>Subscript/Superscript</w:t>
            </w:r>
          </w:p>
        </w:tc>
      </w:tr>
      <w:tr w:rsidR="006D780F" w:rsidRPr="00D05702" w14:paraId="6AFB7287" w14:textId="77777777" w:rsidTr="001A31DB">
        <w:trPr>
          <w:jc w:val="center"/>
        </w:trPr>
        <w:tc>
          <w:tcPr>
            <w:tcW w:w="0" w:type="auto"/>
          </w:tcPr>
          <w:p w14:paraId="6AECA8B4" w14:textId="77777777" w:rsidR="006D780F" w:rsidRPr="00D05702" w:rsidRDefault="006D780F" w:rsidP="00DB7C7E">
            <w:pPr>
              <w:pStyle w:val="InTable"/>
              <w:rPr>
                <w:rtl/>
              </w:rPr>
            </w:pPr>
            <w:r w:rsidRPr="00D05702">
              <w:t>5pt</w:t>
            </w:r>
          </w:p>
        </w:tc>
        <w:tc>
          <w:tcPr>
            <w:tcW w:w="0" w:type="auto"/>
          </w:tcPr>
          <w:p w14:paraId="1410FE60" w14:textId="77777777" w:rsidR="006D780F" w:rsidRPr="00D05702" w:rsidRDefault="006D780F" w:rsidP="00DB7C7E">
            <w:pPr>
              <w:pStyle w:val="InTable"/>
              <w:rPr>
                <w:rtl/>
              </w:rPr>
            </w:pPr>
            <w:r w:rsidRPr="00D05702">
              <w:t>Sub-Subscript/Superscript</w:t>
            </w:r>
          </w:p>
        </w:tc>
      </w:tr>
      <w:tr w:rsidR="006D780F" w:rsidRPr="00D05702" w14:paraId="73ACD51E" w14:textId="77777777" w:rsidTr="001A31DB">
        <w:trPr>
          <w:jc w:val="center"/>
        </w:trPr>
        <w:tc>
          <w:tcPr>
            <w:tcW w:w="0" w:type="auto"/>
          </w:tcPr>
          <w:p w14:paraId="4B659416" w14:textId="77777777" w:rsidR="006D780F" w:rsidRPr="00D05702" w:rsidRDefault="006D780F" w:rsidP="00DB7C7E">
            <w:pPr>
              <w:pStyle w:val="InTable"/>
              <w:rPr>
                <w:rtl/>
              </w:rPr>
            </w:pPr>
            <w:r w:rsidRPr="00D05702">
              <w:t>18pt</w:t>
            </w:r>
          </w:p>
        </w:tc>
        <w:tc>
          <w:tcPr>
            <w:tcW w:w="0" w:type="auto"/>
          </w:tcPr>
          <w:p w14:paraId="12EEF154" w14:textId="77777777" w:rsidR="006D780F" w:rsidRPr="00D05702" w:rsidRDefault="006D780F" w:rsidP="00DB7C7E">
            <w:pPr>
              <w:pStyle w:val="InTable"/>
              <w:rPr>
                <w:rtl/>
              </w:rPr>
            </w:pPr>
            <w:r w:rsidRPr="00D05702">
              <w:t>Symbol</w:t>
            </w:r>
          </w:p>
        </w:tc>
      </w:tr>
      <w:tr w:rsidR="006D780F" w:rsidRPr="00D05702" w14:paraId="696CE95C" w14:textId="77777777" w:rsidTr="001A31DB">
        <w:trPr>
          <w:jc w:val="center"/>
        </w:trPr>
        <w:tc>
          <w:tcPr>
            <w:tcW w:w="0" w:type="auto"/>
          </w:tcPr>
          <w:p w14:paraId="4878C32E" w14:textId="77777777" w:rsidR="006D780F" w:rsidRPr="00D05702" w:rsidRDefault="006D780F" w:rsidP="00DB7C7E">
            <w:pPr>
              <w:pStyle w:val="InTable"/>
              <w:rPr>
                <w:rtl/>
              </w:rPr>
            </w:pPr>
            <w:r w:rsidRPr="00D05702">
              <w:t>12pt</w:t>
            </w:r>
          </w:p>
        </w:tc>
        <w:tc>
          <w:tcPr>
            <w:tcW w:w="0" w:type="auto"/>
          </w:tcPr>
          <w:p w14:paraId="5BE4891C" w14:textId="77777777" w:rsidR="006D780F" w:rsidRPr="00D05702" w:rsidRDefault="006D780F" w:rsidP="00DB7C7E">
            <w:pPr>
              <w:pStyle w:val="InTable"/>
              <w:rPr>
                <w:rtl/>
              </w:rPr>
            </w:pPr>
            <w:r w:rsidRPr="00D05702">
              <w:t>Sub-Symbol</w:t>
            </w:r>
          </w:p>
        </w:tc>
      </w:tr>
    </w:tbl>
    <w:p w14:paraId="124167BC" w14:textId="77777777" w:rsidR="006D780F" w:rsidRPr="00A92AFB" w:rsidRDefault="006D780F" w:rsidP="00270B28">
      <w:pPr>
        <w:pStyle w:val="Heading2"/>
        <w:numPr>
          <w:ilvl w:val="1"/>
          <w:numId w:val="39"/>
        </w:numPr>
        <w:rPr>
          <w:rtl/>
        </w:rPr>
      </w:pPr>
      <w:bookmarkStart w:id="62" w:name="_Toc115553020"/>
      <w:bookmarkStart w:id="63" w:name="_Toc118681161"/>
      <w:bookmarkStart w:id="64" w:name="_Toc28770820"/>
      <w:r w:rsidRPr="00A92AFB">
        <w:rPr>
          <w:rtl/>
        </w:rPr>
        <w:t>فاصله‌ها</w:t>
      </w:r>
      <w:bookmarkEnd w:id="62"/>
      <w:bookmarkEnd w:id="63"/>
      <w:r w:rsidR="00370F34" w:rsidRPr="00A92AFB">
        <w:rPr>
          <w:rtl/>
        </w:rPr>
        <w:t>ي افقي و عمودي</w:t>
      </w:r>
      <w:bookmarkEnd w:id="64"/>
    </w:p>
    <w:p w14:paraId="72354DB1" w14:textId="77777777" w:rsidR="00A876F8" w:rsidRPr="00D05702" w:rsidRDefault="008F257E" w:rsidP="0081208D">
      <w:pPr>
        <w:rPr>
          <w:rtl/>
        </w:rPr>
      </w:pPr>
      <w:r>
        <w:rPr>
          <w:rtl/>
        </w:rPr>
        <w:t xml:space="preserve">تنظيم فاصله‌ها به </w:t>
      </w:r>
      <w:r w:rsidR="00A876F8" w:rsidRPr="00D05702">
        <w:rPr>
          <w:rtl/>
        </w:rPr>
        <w:t>خوانايي متن</w:t>
      </w:r>
      <w:r w:rsidR="002D6FD4">
        <w:rPr>
          <w:rtl/>
        </w:rPr>
        <w:t>،</w:t>
      </w:r>
      <w:r w:rsidR="00A876F8" w:rsidRPr="00D05702">
        <w:rPr>
          <w:rtl/>
        </w:rPr>
        <w:t xml:space="preserve"> تفكيك </w:t>
      </w:r>
      <w:r w:rsidR="002D6FD4">
        <w:rPr>
          <w:rtl/>
        </w:rPr>
        <w:t xml:space="preserve">مناسب </w:t>
      </w:r>
      <w:r w:rsidR="00A876F8" w:rsidRPr="00D05702">
        <w:rPr>
          <w:rtl/>
        </w:rPr>
        <w:t xml:space="preserve">بخش‌هاي مختلف يك </w:t>
      </w:r>
      <w:r w:rsidR="0081208D">
        <w:rPr>
          <w:rtl/>
        </w:rPr>
        <w:t>پایان نامه</w:t>
      </w:r>
      <w:r w:rsidR="002D6FD4">
        <w:rPr>
          <w:rtl/>
        </w:rPr>
        <w:t xml:space="preserve"> و زيبايي صفحات</w:t>
      </w:r>
      <w:r w:rsidR="00A876F8" w:rsidRPr="00D05702">
        <w:rPr>
          <w:rtl/>
        </w:rPr>
        <w:t xml:space="preserve"> كمك </w:t>
      </w:r>
      <w:r w:rsidR="002D6FD4">
        <w:rPr>
          <w:rtl/>
        </w:rPr>
        <w:t>مي‌</w:t>
      </w:r>
      <w:r w:rsidR="00A876F8" w:rsidRPr="00D05702">
        <w:rPr>
          <w:rtl/>
        </w:rPr>
        <w:t>كند.</w:t>
      </w:r>
      <w:r w:rsidR="00370F34">
        <w:rPr>
          <w:rtl/>
        </w:rPr>
        <w:t xml:space="preserve">. </w:t>
      </w:r>
    </w:p>
    <w:p w14:paraId="01F27A90" w14:textId="77777777" w:rsidR="006D780F" w:rsidRPr="001665E4" w:rsidRDefault="00146B8F" w:rsidP="00D4652F">
      <w:pPr>
        <w:pStyle w:val="Heading3"/>
        <w:numPr>
          <w:ilvl w:val="2"/>
          <w:numId w:val="13"/>
        </w:numPr>
        <w:rPr>
          <w:rtl/>
        </w:rPr>
      </w:pPr>
      <w:bookmarkStart w:id="65" w:name="_Toc102815939"/>
      <w:bookmarkStart w:id="66" w:name="_Toc102981090"/>
      <w:bookmarkStart w:id="67" w:name="_Toc115553021"/>
      <w:bookmarkStart w:id="68" w:name="_Toc118681162"/>
      <w:bookmarkStart w:id="69" w:name="_Toc28770821"/>
      <w:r w:rsidRPr="001665E4">
        <w:rPr>
          <w:rtl/>
        </w:rPr>
        <w:t>فاصله</w:t>
      </w:r>
      <w:r w:rsidR="006D780F" w:rsidRPr="001665E4">
        <w:rPr>
          <w:rtl/>
        </w:rPr>
        <w:t xml:space="preserve"> كلي از چهار طرف كاغذ</w:t>
      </w:r>
      <w:bookmarkEnd w:id="65"/>
      <w:bookmarkEnd w:id="66"/>
      <w:bookmarkEnd w:id="67"/>
      <w:bookmarkEnd w:id="68"/>
      <w:bookmarkEnd w:id="69"/>
    </w:p>
    <w:p w14:paraId="4E549225" w14:textId="77777777" w:rsidR="00F97361" w:rsidRDefault="006D780F" w:rsidP="00581BEA">
      <w:pPr>
        <w:rPr>
          <w:rtl/>
        </w:rPr>
      </w:pPr>
      <w:r w:rsidRPr="00D05702">
        <w:rPr>
          <w:rtl/>
        </w:rPr>
        <w:t>حاشيه از بالا</w:t>
      </w:r>
      <w:r w:rsidR="00581BEA">
        <w:rPr>
          <w:rtl/>
        </w:rPr>
        <w:t xml:space="preserve"> </w:t>
      </w:r>
      <w:r w:rsidR="00581BEA" w:rsidRPr="00581BEA">
        <w:rPr>
          <w:u w:val="single"/>
          <w:rtl/>
        </w:rPr>
        <w:t>3</w:t>
      </w:r>
      <w:r w:rsidR="00581BEA">
        <w:rPr>
          <w:rtl/>
        </w:rPr>
        <w:t xml:space="preserve"> </w:t>
      </w:r>
      <w:r w:rsidR="00581BEA" w:rsidRPr="00D05702">
        <w:rPr>
          <w:rtl/>
        </w:rPr>
        <w:t>سانتي‌متر</w:t>
      </w:r>
      <w:r w:rsidR="00581BEA">
        <w:rPr>
          <w:rtl/>
        </w:rPr>
        <w:t>(</w:t>
      </w:r>
      <w:r w:rsidRPr="00D05702">
        <w:rPr>
          <w:rtl/>
        </w:rPr>
        <w:t>2/1</w:t>
      </w:r>
      <w:r w:rsidR="00581BEA">
        <w:rPr>
          <w:rtl/>
        </w:rPr>
        <w:t>اینچ)</w:t>
      </w:r>
      <w:r w:rsidRPr="00D05702">
        <w:rPr>
          <w:rtl/>
        </w:rPr>
        <w:t>،‌ از پايين</w:t>
      </w:r>
      <w:r w:rsidR="00581BEA">
        <w:rPr>
          <w:rtl/>
        </w:rPr>
        <w:t xml:space="preserve"> </w:t>
      </w:r>
      <w:r w:rsidR="00581BEA" w:rsidRPr="00581BEA">
        <w:rPr>
          <w:u w:val="single"/>
          <w:rtl/>
        </w:rPr>
        <w:t>3</w:t>
      </w:r>
      <w:r w:rsidR="00581BEA">
        <w:rPr>
          <w:rtl/>
        </w:rPr>
        <w:t xml:space="preserve"> </w:t>
      </w:r>
      <w:r w:rsidR="00581BEA" w:rsidRPr="00D05702">
        <w:rPr>
          <w:rtl/>
        </w:rPr>
        <w:t>سانتي‌متر</w:t>
      </w:r>
      <w:r w:rsidR="00581BEA">
        <w:rPr>
          <w:rtl/>
        </w:rPr>
        <w:t>( 2</w:t>
      </w:r>
      <w:r w:rsidRPr="00D05702">
        <w:rPr>
          <w:rtl/>
        </w:rPr>
        <w:t>/1</w:t>
      </w:r>
      <w:r w:rsidR="00581BEA">
        <w:rPr>
          <w:rtl/>
        </w:rPr>
        <w:t>اینچ)</w:t>
      </w:r>
      <w:r w:rsidRPr="00D05702">
        <w:rPr>
          <w:rtl/>
        </w:rPr>
        <w:t xml:space="preserve">، از </w:t>
      </w:r>
      <w:r w:rsidRPr="00DA2C13">
        <w:rPr>
          <w:rtl/>
        </w:rPr>
        <w:t>چپ</w:t>
      </w:r>
      <w:r w:rsidR="00581BEA" w:rsidRPr="00DA2C13">
        <w:rPr>
          <w:rtl/>
        </w:rPr>
        <w:t xml:space="preserve"> </w:t>
      </w:r>
      <w:r w:rsidR="00581BEA" w:rsidRPr="00DA2C13">
        <w:rPr>
          <w:u w:val="single"/>
          <w:rtl/>
        </w:rPr>
        <w:t>5/2</w:t>
      </w:r>
      <w:r w:rsidR="00581BEA" w:rsidRPr="00DA2C13">
        <w:rPr>
          <w:rtl/>
        </w:rPr>
        <w:t xml:space="preserve"> سانتي‌متر</w:t>
      </w:r>
      <w:r w:rsidRPr="00D05702">
        <w:rPr>
          <w:rtl/>
        </w:rPr>
        <w:t xml:space="preserve"> </w:t>
      </w:r>
      <w:r w:rsidR="00581BEA">
        <w:rPr>
          <w:rtl/>
        </w:rPr>
        <w:t>(</w:t>
      </w:r>
      <w:r w:rsidRPr="00D05702">
        <w:rPr>
          <w:rtl/>
        </w:rPr>
        <w:t>1</w:t>
      </w:r>
      <w:r w:rsidR="00581BEA">
        <w:rPr>
          <w:rtl/>
        </w:rPr>
        <w:t xml:space="preserve"> اینچ)</w:t>
      </w:r>
      <w:r w:rsidRPr="00D05702">
        <w:rPr>
          <w:rtl/>
        </w:rPr>
        <w:t xml:space="preserve"> و از سمت راست كاغذ</w:t>
      </w:r>
      <w:r w:rsidR="00581BEA">
        <w:rPr>
          <w:rtl/>
        </w:rPr>
        <w:t xml:space="preserve"> </w:t>
      </w:r>
      <w:r w:rsidR="00581BEA" w:rsidRPr="00581BEA">
        <w:rPr>
          <w:u w:val="single"/>
          <w:rtl/>
        </w:rPr>
        <w:t>3</w:t>
      </w:r>
      <w:r w:rsidR="00581BEA">
        <w:rPr>
          <w:rtl/>
        </w:rPr>
        <w:t xml:space="preserve"> </w:t>
      </w:r>
      <w:r w:rsidR="00581BEA" w:rsidRPr="00D05702">
        <w:rPr>
          <w:rtl/>
        </w:rPr>
        <w:t>سانتي‌متر</w:t>
      </w:r>
      <w:r w:rsidR="00581BEA">
        <w:rPr>
          <w:rtl/>
        </w:rPr>
        <w:t>(</w:t>
      </w:r>
      <w:r w:rsidRPr="00D05702">
        <w:rPr>
          <w:rtl/>
        </w:rPr>
        <w:t xml:space="preserve">2/1 </w:t>
      </w:r>
      <w:r w:rsidRPr="00581BEA">
        <w:rPr>
          <w:rtl/>
        </w:rPr>
        <w:t>اينچ</w:t>
      </w:r>
      <w:r w:rsidR="00581BEA">
        <w:rPr>
          <w:rtl/>
        </w:rPr>
        <w:t>)</w:t>
      </w:r>
      <w:r w:rsidRPr="00D05702">
        <w:rPr>
          <w:rtl/>
        </w:rPr>
        <w:t xml:space="preserve"> در</w:t>
      </w:r>
      <w:r w:rsidR="00485A9E">
        <w:rPr>
          <w:rtl/>
        </w:rPr>
        <w:t>‌</w:t>
      </w:r>
      <w:r w:rsidRPr="00D05702">
        <w:rPr>
          <w:rtl/>
        </w:rPr>
        <w:t xml:space="preserve">نظر گرفته مي‌شود‌.‌ </w:t>
      </w:r>
    </w:p>
    <w:p w14:paraId="1D777940" w14:textId="77777777" w:rsidR="006D780F" w:rsidRPr="001665E4" w:rsidRDefault="00146B8F" w:rsidP="00D4652F">
      <w:pPr>
        <w:pStyle w:val="Heading3"/>
        <w:numPr>
          <w:ilvl w:val="2"/>
          <w:numId w:val="13"/>
        </w:numPr>
        <w:rPr>
          <w:rtl/>
        </w:rPr>
      </w:pPr>
      <w:bookmarkStart w:id="70" w:name="_Toc102815940"/>
      <w:bookmarkStart w:id="71" w:name="_Toc102981091"/>
      <w:bookmarkStart w:id="72" w:name="_Toc115553022"/>
      <w:bookmarkStart w:id="73" w:name="_Toc118681163"/>
      <w:bookmarkStart w:id="74" w:name="_Toc28770822"/>
      <w:r w:rsidRPr="001665E4">
        <w:rPr>
          <w:rtl/>
        </w:rPr>
        <w:t>فاصله</w:t>
      </w:r>
      <w:r w:rsidR="006D780F" w:rsidRPr="001665E4">
        <w:rPr>
          <w:rtl/>
        </w:rPr>
        <w:t xml:space="preserve"> خط‌ها</w:t>
      </w:r>
      <w:bookmarkEnd w:id="70"/>
      <w:bookmarkEnd w:id="71"/>
      <w:bookmarkEnd w:id="72"/>
      <w:bookmarkEnd w:id="73"/>
      <w:bookmarkEnd w:id="74"/>
    </w:p>
    <w:p w14:paraId="0B7354A2" w14:textId="77777777" w:rsidR="006D780F" w:rsidRDefault="006D780F" w:rsidP="00165028">
      <w:pPr>
        <w:rPr>
          <w:rtl/>
        </w:rPr>
      </w:pPr>
      <w:r w:rsidRPr="00D05702">
        <w:rPr>
          <w:rtl/>
        </w:rPr>
        <w:t xml:space="preserve">فاصلة بين‌ خط‌ها </w:t>
      </w:r>
      <w:r w:rsidR="00165028">
        <w:rPr>
          <w:rtl/>
        </w:rPr>
        <w:t>بایستی 1.2 باشد</w:t>
      </w:r>
      <w:r w:rsidR="00485A9E" w:rsidRPr="00D05702">
        <w:rPr>
          <w:rtl/>
        </w:rPr>
        <w:t>.‌</w:t>
      </w:r>
      <w:r w:rsidRPr="00D05702">
        <w:rPr>
          <w:rtl/>
        </w:rPr>
        <w:t xml:space="preserve"> كافي است اين </w:t>
      </w:r>
      <w:r w:rsidR="00DD3CF7">
        <w:rPr>
          <w:rtl/>
        </w:rPr>
        <w:t>كار</w:t>
      </w:r>
      <w:r w:rsidRPr="00D05702">
        <w:rPr>
          <w:rtl/>
        </w:rPr>
        <w:t xml:space="preserve"> </w:t>
      </w:r>
      <w:r w:rsidR="00DD3CF7">
        <w:rPr>
          <w:rtl/>
        </w:rPr>
        <w:t>يك بار</w:t>
      </w:r>
      <w:r w:rsidRPr="00D05702">
        <w:rPr>
          <w:rtl/>
        </w:rPr>
        <w:t xml:space="preserve"> روي سبك </w:t>
      </w:r>
      <w:r w:rsidRPr="00D05702">
        <w:t>Normal</w:t>
      </w:r>
      <w:r w:rsidRPr="00D05702">
        <w:rPr>
          <w:rtl/>
        </w:rPr>
        <w:t xml:space="preserve"> اعمال گردد‌.‌</w:t>
      </w:r>
    </w:p>
    <w:p w14:paraId="62829029" w14:textId="77777777" w:rsidR="002C7D28" w:rsidRPr="001665E4" w:rsidRDefault="002C7D28" w:rsidP="00D4652F">
      <w:pPr>
        <w:pStyle w:val="Heading3"/>
        <w:numPr>
          <w:ilvl w:val="2"/>
          <w:numId w:val="13"/>
        </w:numPr>
        <w:rPr>
          <w:rtl/>
        </w:rPr>
      </w:pPr>
      <w:bookmarkStart w:id="75" w:name="_Toc102815941"/>
      <w:bookmarkStart w:id="76" w:name="_Toc102981092"/>
      <w:bookmarkStart w:id="77" w:name="_Toc115553023"/>
      <w:bookmarkStart w:id="78" w:name="_Toc118681164"/>
      <w:bookmarkStart w:id="79" w:name="_Toc28770823"/>
      <w:r w:rsidRPr="001665E4">
        <w:rPr>
          <w:rtl/>
        </w:rPr>
        <w:t>فاصل</w:t>
      </w:r>
      <w:bookmarkEnd w:id="75"/>
      <w:bookmarkEnd w:id="76"/>
      <w:bookmarkEnd w:id="77"/>
      <w:bookmarkEnd w:id="78"/>
      <w:r w:rsidRPr="001665E4">
        <w:rPr>
          <w:rtl/>
        </w:rPr>
        <w:t>ه‌هاي تفكيك‌كننده</w:t>
      </w:r>
      <w:bookmarkEnd w:id="79"/>
    </w:p>
    <w:p w14:paraId="45E14F68" w14:textId="77777777" w:rsidR="002C7D28" w:rsidRPr="00D05702" w:rsidRDefault="002C7D28" w:rsidP="00875516">
      <w:pPr>
        <w:rPr>
          <w:rtl/>
        </w:rPr>
      </w:pPr>
      <w:r w:rsidRPr="00D05702">
        <w:rPr>
          <w:rtl/>
        </w:rPr>
        <w:t xml:space="preserve">با تنظيم فاصله‌ها </w:t>
      </w:r>
      <w:r w:rsidR="00370F34">
        <w:rPr>
          <w:rtl/>
        </w:rPr>
        <w:t xml:space="preserve">مي‌توان </w:t>
      </w:r>
      <w:r w:rsidRPr="00D05702">
        <w:rPr>
          <w:rtl/>
        </w:rPr>
        <w:t xml:space="preserve">تفكيك بخش‌هاي مختلف يك </w:t>
      </w:r>
      <w:r w:rsidR="00875516">
        <w:rPr>
          <w:rtl/>
        </w:rPr>
        <w:t>پایان نامه</w:t>
      </w:r>
      <w:r w:rsidRPr="00D05702">
        <w:rPr>
          <w:rtl/>
        </w:rPr>
        <w:t xml:space="preserve"> را ساده‌تر كرد ت</w:t>
      </w:r>
      <w:r w:rsidR="00875516">
        <w:rPr>
          <w:rtl/>
        </w:rPr>
        <w:t xml:space="preserve">ا هنگام مطالعه درك مطالب </w:t>
      </w:r>
      <w:r w:rsidRPr="00D05702">
        <w:rPr>
          <w:rtl/>
        </w:rPr>
        <w:t xml:space="preserve">آسان‌تر باشد. برخي از فاصله‌هايي كه به‌منظور تفكيك </w:t>
      </w:r>
      <w:r w:rsidR="008D042A">
        <w:rPr>
          <w:rtl/>
        </w:rPr>
        <w:t>بندها</w:t>
      </w:r>
      <w:r w:rsidRPr="00D05702">
        <w:rPr>
          <w:rtl/>
        </w:rPr>
        <w:t xml:space="preserve"> و عناوين </w:t>
      </w:r>
      <w:r>
        <w:rPr>
          <w:rtl/>
        </w:rPr>
        <w:t>ب</w:t>
      </w:r>
      <w:r w:rsidR="00D40AC0">
        <w:rPr>
          <w:rtl/>
        </w:rPr>
        <w:t>ه‌</w:t>
      </w:r>
      <w:r>
        <w:rPr>
          <w:rtl/>
        </w:rPr>
        <w:t>كار</w:t>
      </w:r>
      <w:r w:rsidRPr="00D05702">
        <w:rPr>
          <w:rtl/>
        </w:rPr>
        <w:t xml:space="preserve"> مي‌رود، به‌شرح زير مي‌باشد. </w:t>
      </w:r>
    </w:p>
    <w:p w14:paraId="6FB032CD" w14:textId="77777777" w:rsidR="002C7D28" w:rsidRPr="00D05702" w:rsidRDefault="00E13757" w:rsidP="00DD3CF7">
      <w:pPr>
        <w:pStyle w:val="Bulet"/>
        <w:rPr>
          <w:rtl/>
        </w:rPr>
      </w:pPr>
      <w:r>
        <w:rPr>
          <w:rtl/>
        </w:rPr>
        <w:t>پیش</w:t>
      </w:r>
      <w:r w:rsidR="002C7D28" w:rsidRPr="00D05702">
        <w:rPr>
          <w:rtl/>
        </w:rPr>
        <w:t xml:space="preserve"> از هر </w:t>
      </w:r>
      <w:r w:rsidR="007A5AF2">
        <w:rPr>
          <w:rtl/>
        </w:rPr>
        <w:t>بند</w:t>
      </w:r>
      <w:r w:rsidR="002C7D28" w:rsidRPr="00D05702">
        <w:rPr>
          <w:rtl/>
        </w:rPr>
        <w:t xml:space="preserve"> يك فاصله عمودي به اندازه </w:t>
      </w:r>
      <w:r w:rsidR="00DD3CF7">
        <w:t>6</w:t>
      </w:r>
      <w:r w:rsidR="002C7D28" w:rsidRPr="00D05702">
        <w:t xml:space="preserve"> </w:t>
      </w:r>
      <w:proofErr w:type="spellStart"/>
      <w:r w:rsidR="002C7D28" w:rsidRPr="00D05702">
        <w:t>pt</w:t>
      </w:r>
      <w:proofErr w:type="spellEnd"/>
      <w:r w:rsidR="002C7D28" w:rsidRPr="00D05702">
        <w:rPr>
          <w:rtl/>
        </w:rPr>
        <w:t xml:space="preserve"> قرار مي‌گيرد‌.‌ اين فاصله با</w:t>
      </w:r>
      <w:r w:rsidR="008C3CC0">
        <w:rPr>
          <w:rtl/>
        </w:rPr>
        <w:t xml:space="preserve">يد به‌صورت دستي وارد شود. </w:t>
      </w:r>
    </w:p>
    <w:p w14:paraId="5599E380" w14:textId="77777777" w:rsidR="002C7D28" w:rsidRPr="00D05702" w:rsidRDefault="007A5AF2" w:rsidP="00165028">
      <w:pPr>
        <w:pStyle w:val="Bulet"/>
        <w:rPr>
          <w:rtl/>
        </w:rPr>
      </w:pPr>
      <w:r>
        <w:rPr>
          <w:rtl/>
        </w:rPr>
        <w:t>بند</w:t>
      </w:r>
      <w:r w:rsidR="002C7D28" w:rsidRPr="00D05702">
        <w:rPr>
          <w:rtl/>
        </w:rPr>
        <w:t xml:space="preserve"> اول </w:t>
      </w:r>
      <w:r w:rsidR="002C7D28">
        <w:rPr>
          <w:rtl/>
        </w:rPr>
        <w:t>ك</w:t>
      </w:r>
      <w:r w:rsidR="002C7D28" w:rsidRPr="00D05702">
        <w:rPr>
          <w:rtl/>
        </w:rPr>
        <w:t>ه در زير عنوان آورده مي‌شود</w:t>
      </w:r>
      <w:r w:rsidR="00DD3CF7">
        <w:rPr>
          <w:rtl/>
        </w:rPr>
        <w:t>،</w:t>
      </w:r>
      <w:r w:rsidR="002C7D28" w:rsidRPr="00D05702">
        <w:rPr>
          <w:rtl/>
        </w:rPr>
        <w:t xml:space="preserve"> از اول خط شروع شده و ساير </w:t>
      </w:r>
      <w:r w:rsidR="008D042A">
        <w:rPr>
          <w:rtl/>
        </w:rPr>
        <w:t>بندها</w:t>
      </w:r>
      <w:r w:rsidR="002C7D28" w:rsidRPr="00D05702">
        <w:rPr>
          <w:rtl/>
        </w:rPr>
        <w:t xml:space="preserve"> با </w:t>
      </w:r>
      <w:r w:rsidR="00DD3CF7">
        <w:rPr>
          <w:rtl/>
        </w:rPr>
        <w:t xml:space="preserve">5 </w:t>
      </w:r>
      <w:r w:rsidR="002C7D28" w:rsidRPr="00D05702">
        <w:rPr>
          <w:rtl/>
        </w:rPr>
        <w:t xml:space="preserve">فاصله خالي  از سر سطر شروع مي‌شوند‌.‌ </w:t>
      </w:r>
    </w:p>
    <w:p w14:paraId="0BB97740" w14:textId="77777777" w:rsidR="002C7D28" w:rsidRPr="00D05702" w:rsidRDefault="00E13757" w:rsidP="00DD3CF7">
      <w:pPr>
        <w:pStyle w:val="Bulet"/>
        <w:rPr>
          <w:rtl/>
        </w:rPr>
      </w:pPr>
      <w:r>
        <w:rPr>
          <w:rtl/>
        </w:rPr>
        <w:lastRenderedPageBreak/>
        <w:t>پیش</w:t>
      </w:r>
      <w:r w:rsidR="002C7D28" w:rsidRPr="00D05702">
        <w:rPr>
          <w:rtl/>
        </w:rPr>
        <w:t xml:space="preserve"> از هر تيتر (بخش/ زير</w:t>
      </w:r>
      <w:r w:rsidR="002C7D28">
        <w:rPr>
          <w:rtl/>
        </w:rPr>
        <w:t>‌</w:t>
      </w:r>
      <w:r w:rsidR="002C7D28" w:rsidRPr="00D05702">
        <w:rPr>
          <w:rtl/>
        </w:rPr>
        <w:t>بخش/ زير</w:t>
      </w:r>
      <w:r w:rsidR="002C7D28">
        <w:rPr>
          <w:rtl/>
        </w:rPr>
        <w:t>‌</w:t>
      </w:r>
      <w:r w:rsidR="002C7D28" w:rsidRPr="00D05702">
        <w:rPr>
          <w:rtl/>
        </w:rPr>
        <w:t>زير</w:t>
      </w:r>
      <w:r w:rsidR="002C7D28">
        <w:rPr>
          <w:rtl/>
        </w:rPr>
        <w:t>‌</w:t>
      </w:r>
      <w:r w:rsidR="002C7D28" w:rsidRPr="00D05702">
        <w:rPr>
          <w:rtl/>
        </w:rPr>
        <w:t>بخش) يك فاصله عمودي به</w:t>
      </w:r>
      <w:r w:rsidR="00D40AC0">
        <w:rPr>
          <w:rtl/>
        </w:rPr>
        <w:t>‌</w:t>
      </w:r>
      <w:r w:rsidR="002C7D28" w:rsidRPr="00D05702">
        <w:rPr>
          <w:rtl/>
        </w:rPr>
        <w:t>ترتيب به اندازه</w:t>
      </w:r>
      <w:r w:rsidR="002C7D28">
        <w:rPr>
          <w:rtl/>
        </w:rPr>
        <w:br/>
      </w:r>
      <w:r w:rsidR="002C7D28" w:rsidRPr="00D05702">
        <w:rPr>
          <w:rtl/>
        </w:rPr>
        <w:t>(</w:t>
      </w:r>
      <w:r w:rsidR="00A60884">
        <w:t>15</w:t>
      </w:r>
      <w:r w:rsidR="002C7D28" w:rsidRPr="00D05702">
        <w:t>/</w:t>
      </w:r>
      <w:r w:rsidR="00A60884">
        <w:t>20</w:t>
      </w:r>
      <w:r w:rsidR="002C7D28" w:rsidRPr="00D05702">
        <w:t>/2</w:t>
      </w:r>
      <w:r w:rsidR="002C7D28">
        <w:t>7</w:t>
      </w:r>
      <w:r w:rsidR="002C7D28" w:rsidRPr="00D05702">
        <w:t xml:space="preserve"> </w:t>
      </w:r>
      <w:proofErr w:type="spellStart"/>
      <w:r w:rsidR="002C7D28" w:rsidRPr="00D05702">
        <w:t>pt</w:t>
      </w:r>
      <w:proofErr w:type="spellEnd"/>
      <w:r w:rsidR="002C7D28" w:rsidRPr="00D05702">
        <w:rPr>
          <w:rtl/>
        </w:rPr>
        <w:t xml:space="preserve">) قرار مي‌گيرد‌.‌ </w:t>
      </w:r>
      <w:r w:rsidR="00DD3CF7" w:rsidRPr="00D05702">
        <w:rPr>
          <w:rtl/>
        </w:rPr>
        <w:t>فاصله عمودي</w:t>
      </w:r>
      <w:r w:rsidR="00DD3CF7">
        <w:rPr>
          <w:rtl/>
        </w:rPr>
        <w:t xml:space="preserve"> </w:t>
      </w:r>
      <w:r>
        <w:rPr>
          <w:rtl/>
        </w:rPr>
        <w:t>پیش</w:t>
      </w:r>
      <w:r w:rsidR="00DD3CF7">
        <w:rPr>
          <w:rtl/>
        </w:rPr>
        <w:t xml:space="preserve"> از عنوان فصل، </w:t>
      </w:r>
      <w:r w:rsidR="00DD3CF7">
        <w:t xml:space="preserve">30 </w:t>
      </w:r>
      <w:proofErr w:type="spellStart"/>
      <w:r w:rsidR="00DD3CF7">
        <w:t>pt</w:t>
      </w:r>
      <w:proofErr w:type="spellEnd"/>
      <w:r w:rsidR="00DD3CF7">
        <w:rPr>
          <w:rtl/>
        </w:rPr>
        <w:t xml:space="preserve"> مي‌باشد.</w:t>
      </w:r>
    </w:p>
    <w:p w14:paraId="65208C3E" w14:textId="77777777" w:rsidR="002C7D28" w:rsidRPr="00D05702" w:rsidRDefault="001665E4" w:rsidP="00D4652F">
      <w:pPr>
        <w:pStyle w:val="Heading2"/>
        <w:numPr>
          <w:ilvl w:val="1"/>
          <w:numId w:val="13"/>
        </w:numPr>
        <w:rPr>
          <w:rtl/>
        </w:rPr>
      </w:pPr>
      <w:bookmarkStart w:id="80" w:name="_Toc118681173"/>
      <w:r>
        <w:rPr>
          <w:rtl/>
        </w:rPr>
        <w:t xml:space="preserve"> </w:t>
      </w:r>
      <w:bookmarkStart w:id="81" w:name="_Toc28770824"/>
      <w:r w:rsidR="002C7D28" w:rsidRPr="001665E4">
        <w:rPr>
          <w:rtl/>
        </w:rPr>
        <w:t>فواصل بين كلمات</w:t>
      </w:r>
      <w:bookmarkEnd w:id="80"/>
      <w:bookmarkEnd w:id="81"/>
    </w:p>
    <w:p w14:paraId="2CB116FE" w14:textId="77777777" w:rsidR="002C7D28" w:rsidRPr="00D05702" w:rsidRDefault="00DD3CF7" w:rsidP="002C7D28">
      <w:r>
        <w:rPr>
          <w:rtl/>
        </w:rPr>
        <w:t>خيلي اوقات</w:t>
      </w:r>
      <w:r w:rsidR="002C7D28" w:rsidRPr="00D05702">
        <w:rPr>
          <w:rtl/>
        </w:rPr>
        <w:t xml:space="preserve"> استفاده يا عدم استفاده از فاصله ضروري است كه در ادامه به مواردي از آن اشاره مي‌شود‌.‌</w:t>
      </w:r>
    </w:p>
    <w:p w14:paraId="20CBDA67" w14:textId="77777777" w:rsidR="00B95375" w:rsidRDefault="00B95375" w:rsidP="003F7BC0">
      <w:pPr>
        <w:numPr>
          <w:ilvl w:val="0"/>
          <w:numId w:val="6"/>
        </w:numPr>
      </w:pPr>
      <w:r>
        <w:rPr>
          <w:rtl/>
        </w:rPr>
        <w:t>گذاشتن</w:t>
      </w:r>
      <w:r w:rsidR="002C7D28" w:rsidRPr="00D05702">
        <w:rPr>
          <w:rtl/>
        </w:rPr>
        <w:t xml:space="preserve"> بيش از ي</w:t>
      </w:r>
      <w:r w:rsidR="002C7D28">
        <w:rPr>
          <w:rtl/>
        </w:rPr>
        <w:t>ك</w:t>
      </w:r>
      <w:r w:rsidR="002C7D28" w:rsidRPr="00D05702">
        <w:rPr>
          <w:rtl/>
        </w:rPr>
        <w:t xml:space="preserve"> فاصله (</w:t>
      </w:r>
      <w:r w:rsidR="002C7D28" w:rsidRPr="00D05702">
        <w:t>Space</w:t>
      </w:r>
      <w:r w:rsidR="002C7D28" w:rsidRPr="00D05702">
        <w:rPr>
          <w:rtl/>
        </w:rPr>
        <w:t xml:space="preserve">) </w:t>
      </w:r>
      <w:r>
        <w:rPr>
          <w:rtl/>
        </w:rPr>
        <w:t xml:space="preserve">بين كلمات </w:t>
      </w:r>
      <w:r w:rsidR="002C7D28" w:rsidRPr="00D05702">
        <w:rPr>
          <w:rtl/>
        </w:rPr>
        <w:t xml:space="preserve">مجاز نمي‌باشد‌.‌ به‌عنوان مثال «اصول نگارش» صحيح، و «اصول  نگارش» </w:t>
      </w:r>
      <w:r w:rsidR="00B43DC0">
        <w:rPr>
          <w:rtl/>
        </w:rPr>
        <w:t>ناصحیح</w:t>
      </w:r>
      <w:r w:rsidR="002C7D28" w:rsidRPr="00D05702">
        <w:rPr>
          <w:rtl/>
        </w:rPr>
        <w:t xml:space="preserve"> مي‌باشد‌.‌ </w:t>
      </w:r>
    </w:p>
    <w:p w14:paraId="478669E0" w14:textId="77777777" w:rsidR="002C7D28" w:rsidRPr="00D05702" w:rsidRDefault="00E13757" w:rsidP="003F7BC0">
      <w:pPr>
        <w:numPr>
          <w:ilvl w:val="0"/>
          <w:numId w:val="6"/>
        </w:numPr>
      </w:pPr>
      <w:r>
        <w:rPr>
          <w:rtl/>
        </w:rPr>
        <w:t>پیش</w:t>
      </w:r>
      <w:r w:rsidR="00B95375">
        <w:rPr>
          <w:rtl/>
        </w:rPr>
        <w:t xml:space="preserve"> از</w:t>
      </w:r>
      <w:r w:rsidR="002C7D28" w:rsidRPr="00D05702">
        <w:rPr>
          <w:rtl/>
        </w:rPr>
        <w:t xml:space="preserve"> عنوان اشكال و جداول </w:t>
      </w:r>
      <w:r w:rsidR="00B95375">
        <w:rPr>
          <w:rtl/>
        </w:rPr>
        <w:t>و</w:t>
      </w:r>
      <w:r w:rsidR="002C7D28" w:rsidRPr="00D05702">
        <w:rPr>
          <w:rtl/>
        </w:rPr>
        <w:t xml:space="preserve"> پس از شماره </w:t>
      </w:r>
      <w:r w:rsidR="00B95375">
        <w:rPr>
          <w:rtl/>
        </w:rPr>
        <w:t xml:space="preserve">شكل يا جدول، </w:t>
      </w:r>
      <w:r w:rsidR="002C7D28" w:rsidRPr="00D05702">
        <w:rPr>
          <w:rtl/>
        </w:rPr>
        <w:t xml:space="preserve">دو فاصله خالي قرار مي‌گيرد. </w:t>
      </w:r>
    </w:p>
    <w:p w14:paraId="0A9882A8" w14:textId="77777777" w:rsidR="002C7D28" w:rsidRPr="00A92AFB" w:rsidRDefault="00B95375" w:rsidP="00D4652F">
      <w:pPr>
        <w:pStyle w:val="Heading2"/>
        <w:numPr>
          <w:ilvl w:val="1"/>
          <w:numId w:val="13"/>
        </w:numPr>
        <w:rPr>
          <w:rtl/>
        </w:rPr>
      </w:pPr>
      <w:bookmarkStart w:id="82" w:name="_Ref194733088"/>
      <w:bookmarkStart w:id="83" w:name="_Toc28770825"/>
      <w:r w:rsidRPr="00A92AFB">
        <w:rPr>
          <w:rtl/>
        </w:rPr>
        <w:t>جدانوشتن كلمات بدون گذاشتن فاصله بين آنها</w:t>
      </w:r>
      <w:bookmarkEnd w:id="82"/>
      <w:bookmarkEnd w:id="83"/>
    </w:p>
    <w:p w14:paraId="17D91710" w14:textId="77777777" w:rsidR="0055571A" w:rsidRDefault="002C7D28" w:rsidP="00DA2C13">
      <w:pPr>
        <w:rPr>
          <w:rtl/>
        </w:rPr>
      </w:pPr>
      <w:r w:rsidRPr="00D05702">
        <w:rPr>
          <w:rtl/>
        </w:rPr>
        <w:t xml:space="preserve">گاهي لازم است </w:t>
      </w:r>
      <w:r w:rsidR="00B95375">
        <w:rPr>
          <w:rtl/>
        </w:rPr>
        <w:t>اجزاي يك كلمه از يكديگر جدا نوشته شوند، بدون آنكه بين آنها فاصله گذاشته شود</w:t>
      </w:r>
      <w:r w:rsidR="00C07EBF">
        <w:rPr>
          <w:rtl/>
        </w:rPr>
        <w:t xml:space="preserve"> (مثل كلمه «مي‌شود» يا «جدانوشتن»)</w:t>
      </w:r>
      <w:r w:rsidR="00B95375">
        <w:rPr>
          <w:rtl/>
        </w:rPr>
        <w:t xml:space="preserve">. </w:t>
      </w:r>
      <w:r w:rsidR="00C07EBF">
        <w:rPr>
          <w:rtl/>
        </w:rPr>
        <w:t xml:space="preserve">به اين منظور بين دو بخش كلمه مورد نظر از </w:t>
      </w:r>
      <w:r w:rsidR="00C07EBF">
        <w:t>&lt;Ctr+-&gt;</w:t>
      </w:r>
      <w:r w:rsidR="00C07EBF">
        <w:rPr>
          <w:rtl/>
        </w:rPr>
        <w:t xml:space="preserve"> يا </w:t>
      </w:r>
      <w:r w:rsidR="00C07EBF">
        <w:t>&lt;</w:t>
      </w:r>
      <w:proofErr w:type="spellStart"/>
      <w:r w:rsidR="00C07EBF">
        <w:t>Shift+Space</w:t>
      </w:r>
      <w:proofErr w:type="spellEnd"/>
      <w:r w:rsidR="00C07EBF">
        <w:t>&gt;</w:t>
      </w:r>
      <w:r w:rsidR="00B95375">
        <w:rPr>
          <w:rtl/>
        </w:rPr>
        <w:t xml:space="preserve"> </w:t>
      </w:r>
      <w:r w:rsidR="00C07EBF">
        <w:rPr>
          <w:rtl/>
        </w:rPr>
        <w:t>(</w:t>
      </w:r>
      <w:r w:rsidR="00C07EBF">
        <w:t>SS</w:t>
      </w:r>
      <w:r w:rsidR="00C07EBF">
        <w:rPr>
          <w:rtl/>
        </w:rPr>
        <w:t xml:space="preserve">) استفاده كنيد. </w:t>
      </w:r>
    </w:p>
    <w:p w14:paraId="7E5684D8" w14:textId="77777777" w:rsidR="0055571A" w:rsidRPr="00D05702" w:rsidRDefault="0055571A" w:rsidP="002C33F5">
      <w:pPr>
        <w:rPr>
          <w:rtl/>
        </w:rPr>
      </w:pPr>
      <w:r>
        <w:rPr>
          <w:rtl/>
        </w:rPr>
        <w:t xml:space="preserve">     تقريباً تمامي كلمات مركب در زبان فارسي بايد از هم جدا نوشته شوند؛ به استثناي صفات فاعلي مانند «عملگر»، «باغبان» و يا «دانشمند» و كلماتي نظير «اينكه»، «آنها». </w:t>
      </w:r>
    </w:p>
    <w:p w14:paraId="58334FF9" w14:textId="77777777" w:rsidR="006D780F" w:rsidRPr="00A92AFB" w:rsidRDefault="006D780F" w:rsidP="00D4652F">
      <w:pPr>
        <w:pStyle w:val="Heading2"/>
        <w:numPr>
          <w:ilvl w:val="1"/>
          <w:numId w:val="13"/>
        </w:numPr>
        <w:rPr>
          <w:rtl/>
        </w:rPr>
      </w:pPr>
      <w:bookmarkStart w:id="84" w:name="_Toc102981095"/>
      <w:bookmarkStart w:id="85" w:name="_Toc115553026"/>
      <w:bookmarkStart w:id="86" w:name="_Toc118681166"/>
      <w:bookmarkStart w:id="87" w:name="_Toc28770826"/>
      <w:r w:rsidRPr="00A92AFB">
        <w:rPr>
          <w:rtl/>
        </w:rPr>
        <w:t>فهرست گزارش</w:t>
      </w:r>
      <w:bookmarkEnd w:id="84"/>
      <w:bookmarkEnd w:id="85"/>
      <w:bookmarkEnd w:id="86"/>
      <w:r w:rsidR="00227773" w:rsidRPr="00A92AFB">
        <w:rPr>
          <w:rtl/>
        </w:rPr>
        <w:t xml:space="preserve">، فهرست </w:t>
      </w:r>
      <w:r w:rsidR="00DD3CF7" w:rsidRPr="00A92AFB">
        <w:rPr>
          <w:rtl/>
        </w:rPr>
        <w:t>شكل‌ها</w:t>
      </w:r>
      <w:r w:rsidR="00227773" w:rsidRPr="00A92AFB">
        <w:rPr>
          <w:rtl/>
        </w:rPr>
        <w:t xml:space="preserve"> و فهرست جداول</w:t>
      </w:r>
      <w:bookmarkEnd w:id="87"/>
    </w:p>
    <w:p w14:paraId="438FE6E3" w14:textId="77777777" w:rsidR="00A2710E" w:rsidRDefault="00A2710E" w:rsidP="00720CA0">
      <w:pPr>
        <w:rPr>
          <w:rtl/>
        </w:rPr>
      </w:pPr>
      <w:r>
        <w:rPr>
          <w:rtl/>
        </w:rPr>
        <w:t xml:space="preserve">اگر از اين الگو براي تهيه </w:t>
      </w:r>
      <w:r w:rsidR="00720CA0">
        <w:rPr>
          <w:rtl/>
        </w:rPr>
        <w:t>پایان نامه</w:t>
      </w:r>
      <w:r>
        <w:rPr>
          <w:rtl/>
        </w:rPr>
        <w:t xml:space="preserve"> استفاده كنيد، پس از اتمام يا در حين تكميل آن مي‌توانيد با راست‌كليك روي فهرست فعلي، آن را </w:t>
      </w:r>
      <w:r w:rsidR="00DD3CF7">
        <w:rPr>
          <w:rtl/>
        </w:rPr>
        <w:t>به‌روز</w:t>
      </w:r>
      <w:r>
        <w:rPr>
          <w:rtl/>
        </w:rPr>
        <w:t xml:space="preserve"> كنيد (توسط گزينه </w:t>
      </w:r>
      <w:r>
        <w:t>update field</w:t>
      </w:r>
      <w:r>
        <w:rPr>
          <w:rtl/>
        </w:rPr>
        <w:t xml:space="preserve">). فهرست جداول و اشكال نيز به‌همين صورت قابل </w:t>
      </w:r>
      <w:r w:rsidR="00DD3CF7">
        <w:rPr>
          <w:rtl/>
        </w:rPr>
        <w:t>به‌روز</w:t>
      </w:r>
      <w:r w:rsidR="00430AF2">
        <w:rPr>
          <w:rtl/>
        </w:rPr>
        <w:t>‌</w:t>
      </w:r>
      <w:r>
        <w:rPr>
          <w:rtl/>
        </w:rPr>
        <w:t>شدن مي‌باشد.</w:t>
      </w:r>
    </w:p>
    <w:p w14:paraId="02996DBB" w14:textId="77777777" w:rsidR="006D780F" w:rsidRPr="00D05702" w:rsidRDefault="002C33F5" w:rsidP="00D4652F">
      <w:pPr>
        <w:pStyle w:val="Heading2"/>
        <w:numPr>
          <w:ilvl w:val="1"/>
          <w:numId w:val="13"/>
        </w:numPr>
        <w:rPr>
          <w:rtl/>
        </w:rPr>
      </w:pPr>
      <w:bookmarkStart w:id="88" w:name="_Toc102815946"/>
      <w:bookmarkStart w:id="89" w:name="_Toc102981096"/>
      <w:bookmarkStart w:id="90" w:name="_Toc115553027"/>
      <w:bookmarkStart w:id="91" w:name="_Toc118681167"/>
      <w:r w:rsidRPr="00A92AFB">
        <w:rPr>
          <w:sz w:val="22"/>
          <w:rtl/>
        </w:rPr>
        <w:lastRenderedPageBreak/>
        <w:t xml:space="preserve"> </w:t>
      </w:r>
      <w:bookmarkStart w:id="92" w:name="_Toc28770827"/>
      <w:r w:rsidR="00B373B5" w:rsidRPr="00A92AFB">
        <w:rPr>
          <w:sz w:val="22"/>
          <w:rtl/>
        </w:rPr>
        <w:t>سربرگ</w:t>
      </w:r>
      <w:r w:rsidR="006D780F" w:rsidRPr="00A92AFB">
        <w:rPr>
          <w:sz w:val="22"/>
          <w:rtl/>
        </w:rPr>
        <w:t xml:space="preserve"> و </w:t>
      </w:r>
      <w:r w:rsidR="00B373B5" w:rsidRPr="00A92AFB">
        <w:rPr>
          <w:sz w:val="22"/>
          <w:rtl/>
        </w:rPr>
        <w:t>ته‌برگ</w:t>
      </w:r>
      <w:r w:rsidR="006D780F" w:rsidRPr="00A92AFB">
        <w:rPr>
          <w:sz w:val="22"/>
          <w:rtl/>
        </w:rPr>
        <w:t xml:space="preserve"> </w:t>
      </w:r>
      <w:r w:rsidR="006D780F" w:rsidRPr="0048209C">
        <w:t>(Header and Footer)</w:t>
      </w:r>
      <w:bookmarkEnd w:id="88"/>
      <w:bookmarkEnd w:id="89"/>
      <w:bookmarkEnd w:id="90"/>
      <w:bookmarkEnd w:id="91"/>
      <w:bookmarkEnd w:id="92"/>
      <w:r w:rsidR="006D780F" w:rsidRPr="0048209C">
        <w:rPr>
          <w:sz w:val="18"/>
          <w:szCs w:val="28"/>
          <w:rtl/>
        </w:rPr>
        <w:t xml:space="preserve"> </w:t>
      </w:r>
    </w:p>
    <w:p w14:paraId="53135B8D" w14:textId="77777777" w:rsidR="00CF1B0F" w:rsidRDefault="00B373B5" w:rsidP="00CD7AC7">
      <w:pPr>
        <w:rPr>
          <w:rtl/>
        </w:rPr>
      </w:pPr>
      <w:r>
        <w:rPr>
          <w:rtl/>
        </w:rPr>
        <w:t>سربرگ</w:t>
      </w:r>
      <w:r w:rsidR="006D780F" w:rsidRPr="00D05702">
        <w:rPr>
          <w:rtl/>
        </w:rPr>
        <w:t xml:space="preserve"> و </w:t>
      </w:r>
      <w:r>
        <w:rPr>
          <w:rtl/>
        </w:rPr>
        <w:t>ته‌برگ</w:t>
      </w:r>
      <w:r w:rsidR="000D6B0C" w:rsidRPr="00D05702">
        <w:rPr>
          <w:rtl/>
        </w:rPr>
        <w:t xml:space="preserve"> </w:t>
      </w:r>
      <w:r w:rsidR="006D780F" w:rsidRPr="00D05702">
        <w:rPr>
          <w:rtl/>
        </w:rPr>
        <w:t>را مي‌توان از</w:t>
      </w:r>
      <w:r w:rsidR="00C475D2">
        <w:rPr>
          <w:rtl/>
        </w:rPr>
        <w:t xml:space="preserve"> منوي</w:t>
      </w:r>
      <w:r w:rsidR="006D780F" w:rsidRPr="00D05702">
        <w:rPr>
          <w:rtl/>
        </w:rPr>
        <w:t xml:space="preserve"> </w:t>
      </w:r>
      <w:r w:rsidR="00CD7AC7">
        <w:t>Insert</w:t>
      </w:r>
      <w:r w:rsidR="006D780F" w:rsidRPr="00D05702">
        <w:rPr>
          <w:rtl/>
        </w:rPr>
        <w:t xml:space="preserve"> انتخاب كرد‌.‌ به</w:t>
      </w:r>
      <w:r w:rsidR="00FB060D" w:rsidRPr="00D05702">
        <w:rPr>
          <w:rtl/>
        </w:rPr>
        <w:t xml:space="preserve"> قاب‌هايي </w:t>
      </w:r>
      <w:r w:rsidR="006D780F" w:rsidRPr="00D05702">
        <w:rPr>
          <w:rtl/>
        </w:rPr>
        <w:t xml:space="preserve">كه در قسمت بالا و پايين باز مي‌شود، به‌ترتيب </w:t>
      </w:r>
      <w:r>
        <w:rPr>
          <w:rtl/>
        </w:rPr>
        <w:t>سربرگ</w:t>
      </w:r>
      <w:r w:rsidRPr="00D05702">
        <w:rPr>
          <w:rtl/>
        </w:rPr>
        <w:t xml:space="preserve"> </w:t>
      </w:r>
      <w:r w:rsidR="006D780F" w:rsidRPr="00D05702">
        <w:rPr>
          <w:rtl/>
        </w:rPr>
        <w:t xml:space="preserve">و </w:t>
      </w:r>
      <w:r>
        <w:rPr>
          <w:rtl/>
        </w:rPr>
        <w:t>ته‌برگ</w:t>
      </w:r>
      <w:r w:rsidRPr="00D05702">
        <w:rPr>
          <w:rtl/>
        </w:rPr>
        <w:t xml:space="preserve"> </w:t>
      </w:r>
      <w:r w:rsidR="006D780F" w:rsidRPr="00D05702">
        <w:rPr>
          <w:rtl/>
        </w:rPr>
        <w:t>گفته مي‌شود‌.‌ در سم</w:t>
      </w:r>
      <w:r w:rsidR="00236F3F">
        <w:rPr>
          <w:rtl/>
        </w:rPr>
        <w:t xml:space="preserve">ت راست </w:t>
      </w:r>
      <w:r w:rsidR="00C475D2">
        <w:rPr>
          <w:rtl/>
        </w:rPr>
        <w:t>سربرگ</w:t>
      </w:r>
      <w:r w:rsidR="00236F3F">
        <w:rPr>
          <w:rtl/>
        </w:rPr>
        <w:t xml:space="preserve">، عنوان هر فصل </w:t>
      </w:r>
      <w:r w:rsidR="006D780F" w:rsidRPr="00D05702">
        <w:rPr>
          <w:rtl/>
        </w:rPr>
        <w:t>نوشته مي‌شود‌</w:t>
      </w:r>
      <w:r w:rsidR="00007CFF" w:rsidRPr="00D05702">
        <w:rPr>
          <w:rtl/>
        </w:rPr>
        <w:t xml:space="preserve">. </w:t>
      </w:r>
      <w:r w:rsidR="00C06B5B">
        <w:rPr>
          <w:rtl/>
        </w:rPr>
        <w:t xml:space="preserve">در </w:t>
      </w:r>
      <w:r w:rsidR="006D780F" w:rsidRPr="00D05702">
        <w:rPr>
          <w:rtl/>
        </w:rPr>
        <w:t xml:space="preserve">زير اين </w:t>
      </w:r>
      <w:r w:rsidR="00CF1B0F">
        <w:rPr>
          <w:rtl/>
        </w:rPr>
        <w:t>دو</w:t>
      </w:r>
      <w:r w:rsidR="006D780F" w:rsidRPr="00D05702">
        <w:rPr>
          <w:rtl/>
        </w:rPr>
        <w:t xml:space="preserve"> قسمت يك خط پررنگ </w:t>
      </w:r>
      <w:r w:rsidR="00236F3F">
        <w:rPr>
          <w:rtl/>
        </w:rPr>
        <w:t>قرار مي‌گيرد</w:t>
      </w:r>
      <w:r w:rsidR="00AA11C6">
        <w:rPr>
          <w:rtl/>
        </w:rPr>
        <w:t xml:space="preserve"> </w:t>
      </w:r>
      <w:r w:rsidR="006D780F" w:rsidRPr="00D05702">
        <w:rPr>
          <w:rtl/>
        </w:rPr>
        <w:t>‌</w:t>
      </w:r>
      <w:r w:rsidR="00AA11C6">
        <w:rPr>
          <w:rtl/>
        </w:rPr>
        <w:t>و</w:t>
      </w:r>
      <w:r w:rsidR="006D780F" w:rsidRPr="00D05702">
        <w:rPr>
          <w:rtl/>
        </w:rPr>
        <w:t xml:space="preserve"> </w:t>
      </w:r>
      <w:r w:rsidR="00C475D2">
        <w:rPr>
          <w:rtl/>
        </w:rPr>
        <w:t>در ته‌برگ،</w:t>
      </w:r>
      <w:r w:rsidR="00AA11C6">
        <w:rPr>
          <w:rtl/>
        </w:rPr>
        <w:t xml:space="preserve"> شماره صفحه نوشته می شود.</w:t>
      </w:r>
    </w:p>
    <w:p w14:paraId="28AC080B" w14:textId="77777777" w:rsidR="006D780F" w:rsidRPr="00A92AFB" w:rsidRDefault="006D780F" w:rsidP="00D4652F">
      <w:pPr>
        <w:pStyle w:val="Heading2"/>
        <w:numPr>
          <w:ilvl w:val="1"/>
          <w:numId w:val="13"/>
        </w:numPr>
        <w:rPr>
          <w:rtl/>
        </w:rPr>
      </w:pPr>
      <w:bookmarkStart w:id="93" w:name="_Toc102815947"/>
      <w:bookmarkStart w:id="94" w:name="_Toc102981097"/>
      <w:bookmarkStart w:id="95" w:name="_Toc115553028"/>
      <w:bookmarkStart w:id="96" w:name="_Toc118681168"/>
      <w:bookmarkStart w:id="97" w:name="_Toc28770828"/>
      <w:r w:rsidRPr="00A92AFB">
        <w:rPr>
          <w:rtl/>
        </w:rPr>
        <w:t>جداول، منحني‌ها</w:t>
      </w:r>
      <w:r w:rsidR="003961E6" w:rsidRPr="00A92AFB">
        <w:rPr>
          <w:rtl/>
        </w:rPr>
        <w:t>،</w:t>
      </w:r>
      <w:r w:rsidRPr="00A92AFB">
        <w:rPr>
          <w:rtl/>
        </w:rPr>
        <w:t xml:space="preserve"> شكل</w:t>
      </w:r>
      <w:bookmarkEnd w:id="93"/>
      <w:bookmarkEnd w:id="94"/>
      <w:bookmarkEnd w:id="95"/>
      <w:bookmarkEnd w:id="96"/>
      <w:r w:rsidR="003961E6" w:rsidRPr="00A92AFB">
        <w:rPr>
          <w:rtl/>
        </w:rPr>
        <w:t>‌ها</w:t>
      </w:r>
      <w:bookmarkEnd w:id="97"/>
      <w:r w:rsidR="003961E6" w:rsidRPr="00A92AFB">
        <w:rPr>
          <w:rtl/>
        </w:rPr>
        <w:t xml:space="preserve"> </w:t>
      </w:r>
    </w:p>
    <w:p w14:paraId="6ABD53FA" w14:textId="77777777" w:rsidR="00195ECC" w:rsidRDefault="006D780F" w:rsidP="001D54A6">
      <w:pPr>
        <w:rPr>
          <w:rtl/>
        </w:rPr>
      </w:pPr>
      <w:r w:rsidRPr="00D05702">
        <w:rPr>
          <w:rtl/>
        </w:rPr>
        <w:t xml:space="preserve">جداول و اشكال </w:t>
      </w:r>
      <w:r w:rsidR="00430AF2">
        <w:rPr>
          <w:rtl/>
        </w:rPr>
        <w:t xml:space="preserve">هر فصل </w:t>
      </w:r>
      <w:r w:rsidRPr="00D05702">
        <w:rPr>
          <w:rtl/>
        </w:rPr>
        <w:t xml:space="preserve">بايد از شماره 1 </w:t>
      </w:r>
      <w:r w:rsidR="00326BA5" w:rsidRPr="00D05702">
        <w:rPr>
          <w:rtl/>
        </w:rPr>
        <w:t>به‌همراه</w:t>
      </w:r>
      <w:r w:rsidRPr="00D05702">
        <w:rPr>
          <w:rtl/>
        </w:rPr>
        <w:t xml:space="preserve"> شماره فصل مربوطه شماره‌گذاري</w:t>
      </w:r>
      <w:r w:rsidR="00BD5D10">
        <w:rPr>
          <w:rtl/>
        </w:rPr>
        <w:t>‌</w:t>
      </w:r>
      <w:r w:rsidR="00D84940">
        <w:rPr>
          <w:rtl/>
        </w:rPr>
        <w:t xml:space="preserve"> </w:t>
      </w:r>
      <w:r w:rsidR="00430AF2">
        <w:rPr>
          <w:rtl/>
        </w:rPr>
        <w:t>شود</w:t>
      </w:r>
      <w:r w:rsidRPr="00D05702">
        <w:rPr>
          <w:rtl/>
        </w:rPr>
        <w:t xml:space="preserve"> و در </w:t>
      </w:r>
      <w:r w:rsidR="00CA0140" w:rsidRPr="00D05702">
        <w:rPr>
          <w:rtl/>
        </w:rPr>
        <w:t>داخل</w:t>
      </w:r>
      <w:r w:rsidRPr="00D05702">
        <w:rPr>
          <w:rtl/>
        </w:rPr>
        <w:t xml:space="preserve"> متن</w:t>
      </w:r>
      <w:r w:rsidR="00430AF2">
        <w:rPr>
          <w:rtl/>
        </w:rPr>
        <w:t xml:space="preserve"> (بلافاصله پس از </w:t>
      </w:r>
      <w:r w:rsidR="007A5AF2">
        <w:rPr>
          <w:rtl/>
        </w:rPr>
        <w:t>بند</w:t>
      </w:r>
      <w:r w:rsidR="00430AF2">
        <w:rPr>
          <w:rtl/>
        </w:rPr>
        <w:t>ي كه به آن شكل يا جدول ارجاع داده شده)</w:t>
      </w:r>
      <w:r w:rsidRPr="00D05702">
        <w:rPr>
          <w:rtl/>
        </w:rPr>
        <w:t xml:space="preserve"> آورده شود‌.‌ در متن بايد به تمامي جداول و </w:t>
      </w:r>
      <w:r w:rsidR="00CA0140" w:rsidRPr="00D05702">
        <w:rPr>
          <w:rtl/>
        </w:rPr>
        <w:t>شكل</w:t>
      </w:r>
      <w:r w:rsidR="00C475D2">
        <w:rPr>
          <w:rtl/>
        </w:rPr>
        <w:t>‌ها</w:t>
      </w:r>
      <w:r w:rsidRPr="00D05702">
        <w:rPr>
          <w:rtl/>
        </w:rPr>
        <w:t xml:space="preserve"> ارجاع داده شود‌.‌ </w:t>
      </w:r>
      <w:r w:rsidR="00195ECC" w:rsidRPr="00D05702">
        <w:rPr>
          <w:rtl/>
        </w:rPr>
        <w:t>در عنوان جداول و شكل</w:t>
      </w:r>
      <w:r w:rsidR="00C475D2">
        <w:rPr>
          <w:rtl/>
        </w:rPr>
        <w:t>‌ها</w:t>
      </w:r>
      <w:r w:rsidR="00195ECC" w:rsidRPr="00D05702">
        <w:rPr>
          <w:rtl/>
        </w:rPr>
        <w:t xml:space="preserve"> نام كميت يا پديده مورد مطالعه ذكر </w:t>
      </w:r>
      <w:r w:rsidR="001A5504">
        <w:rPr>
          <w:rtl/>
        </w:rPr>
        <w:t>مي‌شود</w:t>
      </w:r>
      <w:r w:rsidR="00195ECC" w:rsidRPr="00D05702">
        <w:rPr>
          <w:rtl/>
        </w:rPr>
        <w:t xml:space="preserve">.‌ </w:t>
      </w:r>
      <w:r w:rsidR="001D54A6">
        <w:rPr>
          <w:rtl/>
        </w:rPr>
        <w:t>عنوان جداول در بالای جدول و عنوان شکل در پایین ان ذکر گردد. (مشابه جدول 4-5 و شکل 4-1)</w:t>
      </w:r>
    </w:p>
    <w:p w14:paraId="7C4B90AF" w14:textId="77777777" w:rsidR="001555E1" w:rsidRPr="00D05702" w:rsidRDefault="001555E1" w:rsidP="001D54A6">
      <w:pPr>
        <w:rPr>
          <w:rtl/>
        </w:rPr>
      </w:pPr>
    </w:p>
    <w:p w14:paraId="79FA74DE" w14:textId="77777777" w:rsidR="006D780F" w:rsidRPr="00D05702" w:rsidRDefault="006D780F" w:rsidP="00A92AFB">
      <w:pPr>
        <w:pStyle w:val="TableTitle"/>
        <w:rPr>
          <w:rtl/>
          <w:lang w:bidi="ar-SA"/>
        </w:rPr>
      </w:pPr>
      <w:bookmarkStart w:id="98" w:name="_Ref111743244"/>
      <w:bookmarkStart w:id="99" w:name="_Toc115707577"/>
      <w:bookmarkStart w:id="100" w:name="_Toc276969415"/>
      <w:r w:rsidRPr="00D05702">
        <w:rPr>
          <w:rtl/>
          <w:lang w:bidi="ar-SA"/>
        </w:rPr>
        <w:t>جدول</w:t>
      </w:r>
      <w:r w:rsidR="00A92AFB">
        <w:rPr>
          <w:rtl/>
          <w:lang w:bidi="ar-SA"/>
        </w:rPr>
        <w:t>4</w:t>
      </w:r>
      <w:r w:rsidRPr="00D05702">
        <w:rPr>
          <w:rtl/>
          <w:lang w:bidi="ar-SA"/>
        </w:rPr>
        <w:t>‌</w:t>
      </w:r>
      <w:r w:rsidR="002C33F5">
        <w:rPr>
          <w:rtl/>
          <w:lang w:bidi="ar-SA"/>
        </w:rPr>
        <w:t>-</w:t>
      </w: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Table \* ARABIC \s 1</w:instrText>
      </w:r>
      <w:r w:rsidRPr="00D05702">
        <w:rPr>
          <w:rtl/>
          <w:lang w:bidi="ar-SA"/>
        </w:rPr>
        <w:instrText xml:space="preserve"> </w:instrText>
      </w:r>
      <w:r w:rsidRPr="00D05702">
        <w:rPr>
          <w:rtl/>
          <w:lang w:bidi="ar-SA"/>
        </w:rPr>
        <w:fldChar w:fldCharType="separate"/>
      </w:r>
      <w:r w:rsidR="00613634">
        <w:rPr>
          <w:noProof/>
          <w:rtl/>
          <w:lang w:bidi="ar-SA"/>
        </w:rPr>
        <w:t>5</w:t>
      </w:r>
      <w:r w:rsidRPr="00D05702">
        <w:rPr>
          <w:rtl/>
          <w:lang w:bidi="ar-SA"/>
        </w:rPr>
        <w:fldChar w:fldCharType="end"/>
      </w:r>
      <w:bookmarkEnd w:id="98"/>
      <w:r w:rsidRPr="00D05702">
        <w:rPr>
          <w:rtl/>
          <w:lang w:bidi="ar-SA"/>
        </w:rPr>
        <w:t xml:space="preserve">  عنوان جدول</w:t>
      </w:r>
      <w:bookmarkEnd w:id="99"/>
      <w:r w:rsidR="0072601A">
        <w:rPr>
          <w:rtl/>
          <w:lang w:bidi="ar-SA"/>
        </w:rPr>
        <w:t>.</w:t>
      </w:r>
      <w:bookmarkEnd w:id="100"/>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1141"/>
        <w:gridCol w:w="1413"/>
      </w:tblGrid>
      <w:tr w:rsidR="006D780F" w:rsidRPr="00D05702" w14:paraId="7CA98D1A" w14:textId="77777777" w:rsidTr="001A31DB">
        <w:trPr>
          <w:jc w:val="center"/>
        </w:trPr>
        <w:tc>
          <w:tcPr>
            <w:tcW w:w="0" w:type="auto"/>
            <w:vAlign w:val="center"/>
          </w:tcPr>
          <w:p w14:paraId="18626D0D" w14:textId="77777777" w:rsidR="006D780F" w:rsidRPr="00D05702" w:rsidRDefault="006D780F" w:rsidP="00DB7C7E">
            <w:pPr>
              <w:pStyle w:val="InTable"/>
            </w:pPr>
            <w:r w:rsidRPr="00D05702">
              <w:rPr>
                <w:rtl/>
              </w:rPr>
              <w:t xml:space="preserve">كار </w:t>
            </w:r>
            <w:r w:rsidRPr="00D05702">
              <w:t>(WU)</w:t>
            </w:r>
          </w:p>
        </w:tc>
        <w:tc>
          <w:tcPr>
            <w:tcW w:w="0" w:type="auto"/>
            <w:vAlign w:val="center"/>
          </w:tcPr>
          <w:p w14:paraId="12FE3DB4" w14:textId="77777777" w:rsidR="006D780F" w:rsidRPr="00D05702" w:rsidRDefault="006D780F" w:rsidP="00DB7C7E">
            <w:pPr>
              <w:pStyle w:val="InTable"/>
            </w:pPr>
            <w:r w:rsidRPr="00D05702">
              <w:rPr>
                <w:rtl/>
              </w:rPr>
              <w:t>زمان (ثانيه)</w:t>
            </w:r>
          </w:p>
        </w:tc>
        <w:tc>
          <w:tcPr>
            <w:tcW w:w="1413" w:type="dxa"/>
            <w:vAlign w:val="center"/>
          </w:tcPr>
          <w:p w14:paraId="3E91DBC9" w14:textId="77777777" w:rsidR="006D780F" w:rsidRPr="00D05702" w:rsidRDefault="006D780F" w:rsidP="00DB7C7E">
            <w:pPr>
              <w:pStyle w:val="InTable"/>
            </w:pPr>
            <w:r w:rsidRPr="00D05702">
              <w:rPr>
                <w:rtl/>
              </w:rPr>
              <w:t>روش</w:t>
            </w:r>
          </w:p>
        </w:tc>
      </w:tr>
      <w:tr w:rsidR="006D780F" w:rsidRPr="00D05702" w14:paraId="75E0A122" w14:textId="77777777" w:rsidTr="001A31DB">
        <w:trPr>
          <w:jc w:val="center"/>
        </w:trPr>
        <w:tc>
          <w:tcPr>
            <w:tcW w:w="0" w:type="auto"/>
            <w:vAlign w:val="center"/>
          </w:tcPr>
          <w:p w14:paraId="0F970B8B" w14:textId="77777777" w:rsidR="006D780F" w:rsidRPr="00D05702" w:rsidRDefault="006D780F" w:rsidP="00DB7C7E">
            <w:pPr>
              <w:pStyle w:val="InTable"/>
            </w:pPr>
            <w:r w:rsidRPr="00D05702">
              <w:rPr>
                <w:rtl/>
              </w:rPr>
              <w:t>37/85</w:t>
            </w:r>
          </w:p>
        </w:tc>
        <w:tc>
          <w:tcPr>
            <w:tcW w:w="0" w:type="auto"/>
            <w:vAlign w:val="center"/>
          </w:tcPr>
          <w:p w14:paraId="30A298F5" w14:textId="77777777" w:rsidR="006D780F" w:rsidRPr="00D05702" w:rsidRDefault="006D780F" w:rsidP="00DB7C7E">
            <w:pPr>
              <w:pStyle w:val="InTable"/>
            </w:pPr>
            <w:r w:rsidRPr="00D05702">
              <w:rPr>
                <w:rtl/>
              </w:rPr>
              <w:t>54</w:t>
            </w:r>
          </w:p>
        </w:tc>
        <w:tc>
          <w:tcPr>
            <w:tcW w:w="1413" w:type="dxa"/>
            <w:vAlign w:val="center"/>
          </w:tcPr>
          <w:p w14:paraId="68D2B117" w14:textId="77777777" w:rsidR="006D780F" w:rsidRPr="00D05702" w:rsidRDefault="006D780F" w:rsidP="00DB7C7E">
            <w:pPr>
              <w:pStyle w:val="InTable"/>
            </w:pPr>
            <w:r w:rsidRPr="00D05702">
              <w:rPr>
                <w:rtl/>
              </w:rPr>
              <w:t>چند شبكه‌اي</w:t>
            </w:r>
          </w:p>
        </w:tc>
      </w:tr>
    </w:tbl>
    <w:p w14:paraId="45929721" w14:textId="77777777" w:rsidR="00417BDA" w:rsidRDefault="00417BDA" w:rsidP="00C475D2">
      <w:pPr>
        <w:rPr>
          <w:rtl/>
        </w:rPr>
      </w:pPr>
      <w:bookmarkStart w:id="101" w:name="_Toc115553029"/>
      <w:bookmarkStart w:id="102" w:name="_Toc118681169"/>
    </w:p>
    <w:p w14:paraId="23BC978B" w14:textId="77777777" w:rsidR="001555E1" w:rsidRPr="00D05702" w:rsidRDefault="001555E1" w:rsidP="00C475D2">
      <w:pPr>
        <w:rPr>
          <w:rtl/>
        </w:rPr>
      </w:pPr>
    </w:p>
    <w:p w14:paraId="150E7F13" w14:textId="3ABA319A" w:rsidR="006D780F" w:rsidRPr="00D05702" w:rsidRDefault="0018466F" w:rsidP="00DB7C7E">
      <w:pPr>
        <w:pStyle w:val="InPicture"/>
        <w:rPr>
          <w:rtl/>
        </w:rPr>
      </w:pPr>
      <w:r>
        <w:rPr>
          <w:noProof/>
        </w:rPr>
        <w:drawing>
          <wp:inline distT="0" distB="0" distL="0" distR="0" wp14:anchorId="7F578975" wp14:editId="48748FB7">
            <wp:extent cx="3817620" cy="769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7620" cy="769620"/>
                    </a:xfrm>
                    <a:prstGeom prst="rect">
                      <a:avLst/>
                    </a:prstGeom>
                    <a:noFill/>
                    <a:ln>
                      <a:noFill/>
                    </a:ln>
                  </pic:spPr>
                </pic:pic>
              </a:graphicData>
            </a:graphic>
          </wp:inline>
        </w:drawing>
      </w:r>
    </w:p>
    <w:p w14:paraId="682DABA1" w14:textId="77777777" w:rsidR="001555E1" w:rsidRDefault="006D780F" w:rsidP="00B57BFF">
      <w:pPr>
        <w:pStyle w:val="PicTitle"/>
        <w:rPr>
          <w:rtl/>
          <w:lang w:bidi="ar-SA"/>
        </w:rPr>
      </w:pPr>
      <w:bookmarkStart w:id="103" w:name="_Ref115548190"/>
      <w:bookmarkStart w:id="104" w:name="_Toc276969410"/>
      <w:r w:rsidRPr="00D05702">
        <w:rPr>
          <w:rtl/>
          <w:lang w:bidi="ar-SA"/>
        </w:rPr>
        <w:t>شكل</w:t>
      </w:r>
      <w:r w:rsidR="00A92AFB">
        <w:rPr>
          <w:rtl/>
          <w:lang w:bidi="ar-SA"/>
        </w:rPr>
        <w:t>4</w:t>
      </w:r>
      <w:r w:rsidRPr="00D05702">
        <w:rPr>
          <w:rtl/>
          <w:lang w:bidi="ar-SA"/>
        </w:rPr>
        <w:t>‌</w:t>
      </w:r>
      <w:r w:rsidR="002C33F5">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Figure \* ARABIC \s 1</w:instrText>
      </w:r>
      <w:r w:rsidRPr="00D05702">
        <w:rPr>
          <w:rtl/>
          <w:lang w:bidi="ar-SA"/>
        </w:rPr>
        <w:instrText xml:space="preserve"> </w:instrText>
      </w:r>
      <w:r w:rsidRPr="00D05702">
        <w:rPr>
          <w:rtl/>
          <w:lang w:bidi="ar-SA"/>
        </w:rPr>
        <w:fldChar w:fldCharType="separate"/>
      </w:r>
      <w:r w:rsidR="00613634">
        <w:rPr>
          <w:noProof/>
          <w:rtl/>
          <w:lang w:bidi="ar-SA"/>
        </w:rPr>
        <w:t>1</w:t>
      </w:r>
      <w:r w:rsidRPr="00D05702">
        <w:rPr>
          <w:rtl/>
          <w:lang w:bidi="ar-SA"/>
        </w:rPr>
        <w:fldChar w:fldCharType="end"/>
      </w:r>
      <w:bookmarkEnd w:id="103"/>
      <w:r w:rsidRPr="00D05702">
        <w:rPr>
          <w:rtl/>
          <w:lang w:bidi="ar-SA"/>
        </w:rPr>
        <w:t xml:space="preserve">  </w:t>
      </w:r>
      <w:r w:rsidR="00B57BFF">
        <w:rPr>
          <w:rtl/>
          <w:lang w:bidi="ar-SA"/>
        </w:rPr>
        <w:t>فرايند كواكستروژن</w:t>
      </w:r>
      <w:r w:rsidR="0072601A">
        <w:rPr>
          <w:rtl/>
          <w:lang w:bidi="ar-SA"/>
        </w:rPr>
        <w:t>.</w:t>
      </w:r>
      <w:bookmarkEnd w:id="104"/>
    </w:p>
    <w:p w14:paraId="3B1E3461" w14:textId="77777777" w:rsidR="006D780F" w:rsidRDefault="006D780F" w:rsidP="001555E1">
      <w:pPr>
        <w:pStyle w:val="PicTitle"/>
        <w:jc w:val="both"/>
        <w:rPr>
          <w:rtl/>
          <w:lang w:bidi="ar-SA"/>
        </w:rPr>
      </w:pPr>
    </w:p>
    <w:p w14:paraId="10CC2E81" w14:textId="77777777" w:rsidR="001555E1" w:rsidRPr="001358D4" w:rsidRDefault="006D780F" w:rsidP="00D4652F">
      <w:pPr>
        <w:pStyle w:val="Heading2"/>
        <w:numPr>
          <w:ilvl w:val="1"/>
          <w:numId w:val="13"/>
        </w:numPr>
        <w:rPr>
          <w:rtl/>
        </w:rPr>
      </w:pPr>
      <w:bookmarkStart w:id="105" w:name="_Toc28770829"/>
      <w:r w:rsidRPr="00A92AFB">
        <w:rPr>
          <w:rtl/>
        </w:rPr>
        <w:lastRenderedPageBreak/>
        <w:t>ارجاع</w:t>
      </w:r>
      <w:bookmarkEnd w:id="101"/>
      <w:bookmarkEnd w:id="102"/>
      <w:r w:rsidR="003961E6" w:rsidRPr="00A92AFB">
        <w:rPr>
          <w:rtl/>
        </w:rPr>
        <w:t xml:space="preserve"> به جداول، </w:t>
      </w:r>
      <w:r w:rsidR="00626C7A" w:rsidRPr="00A92AFB">
        <w:rPr>
          <w:rtl/>
        </w:rPr>
        <w:t xml:space="preserve">شكل‌ها، </w:t>
      </w:r>
      <w:r w:rsidR="003961E6" w:rsidRPr="00A92AFB">
        <w:rPr>
          <w:rtl/>
        </w:rPr>
        <w:t>روابط</w:t>
      </w:r>
      <w:r w:rsidR="0025153B" w:rsidRPr="00A92AFB">
        <w:rPr>
          <w:rtl/>
        </w:rPr>
        <w:t>،</w:t>
      </w:r>
      <w:r w:rsidR="003961E6" w:rsidRPr="00A92AFB">
        <w:rPr>
          <w:rtl/>
        </w:rPr>
        <w:t xml:space="preserve"> مراجع</w:t>
      </w:r>
      <w:r w:rsidR="0025153B" w:rsidRPr="00A92AFB">
        <w:rPr>
          <w:rtl/>
        </w:rPr>
        <w:t xml:space="preserve"> و بخش‌ها</w:t>
      </w:r>
      <w:bookmarkEnd w:id="105"/>
    </w:p>
    <w:p w14:paraId="0420C65C" w14:textId="77777777" w:rsidR="006D780F" w:rsidRDefault="006D780F" w:rsidP="0025153B">
      <w:pPr>
        <w:pStyle w:val="Bulet"/>
      </w:pPr>
      <w:r w:rsidRPr="00D05702">
        <w:rPr>
          <w:rtl/>
        </w:rPr>
        <w:t>هرگز نبايد ي</w:t>
      </w:r>
      <w:r w:rsidR="00EE4342">
        <w:rPr>
          <w:rtl/>
        </w:rPr>
        <w:t>ك</w:t>
      </w:r>
      <w:r w:rsidRPr="00D05702">
        <w:rPr>
          <w:rtl/>
        </w:rPr>
        <w:t xml:space="preserve"> ش</w:t>
      </w:r>
      <w:r w:rsidR="00EE4342">
        <w:rPr>
          <w:rtl/>
        </w:rPr>
        <w:t>ك</w:t>
      </w:r>
      <w:r w:rsidRPr="00D05702">
        <w:rPr>
          <w:rtl/>
        </w:rPr>
        <w:t xml:space="preserve">ل يا جدول پيش از معرفی آن، در متن ظاهر شود‌.‌ </w:t>
      </w:r>
    </w:p>
    <w:p w14:paraId="78667370" w14:textId="77777777" w:rsidR="0025153B" w:rsidRDefault="0025153B" w:rsidP="002C33F5">
      <w:pPr>
        <w:pStyle w:val="Bulet"/>
      </w:pPr>
      <w:r w:rsidRPr="00D05702">
        <w:rPr>
          <w:rtl/>
        </w:rPr>
        <w:t>بين شماره شكل (</w:t>
      </w:r>
      <w:r>
        <w:rPr>
          <w:rtl/>
        </w:rPr>
        <w:t xml:space="preserve">يا </w:t>
      </w:r>
      <w:r w:rsidRPr="00D05702">
        <w:rPr>
          <w:rtl/>
        </w:rPr>
        <w:t xml:space="preserve">جدول) و كلمه </w:t>
      </w:r>
      <w:r w:rsidR="00E13757">
        <w:rPr>
          <w:rtl/>
        </w:rPr>
        <w:t>پیش</w:t>
      </w:r>
      <w:r w:rsidRPr="00D05702">
        <w:rPr>
          <w:rtl/>
        </w:rPr>
        <w:t xml:space="preserve"> از آن (شكل</w:t>
      </w:r>
      <w:r>
        <w:rPr>
          <w:rtl/>
        </w:rPr>
        <w:t xml:space="preserve"> يا</w:t>
      </w:r>
      <w:r w:rsidRPr="00D05702">
        <w:rPr>
          <w:rtl/>
        </w:rPr>
        <w:t xml:space="preserve"> جدول) بايد حتماً يك فاصله قرار گيرد‌.‌ به‌عنوان مثال «شكل 2‌‌</w:t>
      </w:r>
      <w:r w:rsidR="002C33F5">
        <w:rPr>
          <w:rtl/>
        </w:rPr>
        <w:t>-</w:t>
      </w:r>
      <w:r w:rsidRPr="00D05702">
        <w:rPr>
          <w:rtl/>
        </w:rPr>
        <w:t>‌‌2» صحيح، و «جدول2‌‌</w:t>
      </w:r>
      <w:r w:rsidR="002C33F5">
        <w:rPr>
          <w:rtl/>
        </w:rPr>
        <w:t>-</w:t>
      </w:r>
      <w:r w:rsidRPr="00D05702">
        <w:rPr>
          <w:rtl/>
        </w:rPr>
        <w:t xml:space="preserve">‌‌2» </w:t>
      </w:r>
      <w:r w:rsidR="00B43DC0">
        <w:rPr>
          <w:rtl/>
        </w:rPr>
        <w:t>ناصحیح</w:t>
      </w:r>
      <w:r w:rsidRPr="00D05702">
        <w:rPr>
          <w:rtl/>
        </w:rPr>
        <w:t xml:space="preserve"> است‌.‌</w:t>
      </w:r>
      <w:r>
        <w:rPr>
          <w:rtl/>
        </w:rPr>
        <w:t xml:space="preserve"> </w:t>
      </w:r>
    </w:p>
    <w:p w14:paraId="0D677C7D" w14:textId="77777777" w:rsidR="0025153B" w:rsidRDefault="0025153B" w:rsidP="002C33F5">
      <w:pPr>
        <w:pStyle w:val="Bulet"/>
      </w:pPr>
      <w:r w:rsidRPr="00D05702">
        <w:rPr>
          <w:rtl/>
        </w:rPr>
        <w:t xml:space="preserve">براي ارجاع به </w:t>
      </w:r>
      <w:r>
        <w:rPr>
          <w:rtl/>
        </w:rPr>
        <w:t>شكل‌ها و</w:t>
      </w:r>
      <w:r w:rsidRPr="00D05702">
        <w:rPr>
          <w:rtl/>
        </w:rPr>
        <w:t xml:space="preserve"> جداول نبايد از پرانتز استفاده شود‌.‌</w:t>
      </w:r>
      <w:r w:rsidRPr="0025153B">
        <w:rPr>
          <w:rtl/>
        </w:rPr>
        <w:t xml:space="preserve"> </w:t>
      </w:r>
      <w:r w:rsidRPr="00D05702">
        <w:rPr>
          <w:rtl/>
        </w:rPr>
        <w:t>به‌عنوان مثال «جدول</w:t>
      </w:r>
      <w:r>
        <w:rPr>
          <w:rtl/>
        </w:rPr>
        <w:t xml:space="preserve"> </w:t>
      </w:r>
      <w:r w:rsidRPr="00D05702">
        <w:rPr>
          <w:rtl/>
        </w:rPr>
        <w:t>(2‌‌</w:t>
      </w:r>
      <w:r w:rsidR="002C33F5">
        <w:rPr>
          <w:rtl/>
        </w:rPr>
        <w:t>-</w:t>
      </w:r>
      <w:r w:rsidRPr="00D05702">
        <w:rPr>
          <w:rtl/>
        </w:rPr>
        <w:t>‌‌2)» غلط است‌.</w:t>
      </w:r>
    </w:p>
    <w:p w14:paraId="561F70FF" w14:textId="77777777" w:rsidR="0025153B" w:rsidRDefault="0025153B" w:rsidP="0025153B">
      <w:pPr>
        <w:pStyle w:val="Bulet"/>
      </w:pPr>
      <w:r w:rsidRPr="00D05702">
        <w:rPr>
          <w:rtl/>
        </w:rPr>
        <w:t xml:space="preserve">ارجاع به روابط رياضی همواره بايد </w:t>
      </w:r>
      <w:r w:rsidR="007F3FF0">
        <w:rPr>
          <w:rtl/>
        </w:rPr>
        <w:t>پس</w:t>
      </w:r>
      <w:r w:rsidRPr="00D05702">
        <w:rPr>
          <w:rtl/>
        </w:rPr>
        <w:t xml:space="preserve"> از درج خود آن روابط در متن صورت گيرد‌.</w:t>
      </w:r>
    </w:p>
    <w:p w14:paraId="0F3EB936" w14:textId="77777777" w:rsidR="00976E7B" w:rsidRDefault="0025153B" w:rsidP="0025153B">
      <w:pPr>
        <w:pStyle w:val="Bulet"/>
      </w:pPr>
      <w:r w:rsidRPr="00D05702">
        <w:rPr>
          <w:rtl/>
        </w:rPr>
        <w:t xml:space="preserve">برای ارجاع به روابط رياضی از شماره </w:t>
      </w:r>
      <w:r w:rsidR="00BD5006">
        <w:rPr>
          <w:rtl/>
        </w:rPr>
        <w:t>آنها</w:t>
      </w:r>
      <w:r w:rsidRPr="00D05702">
        <w:rPr>
          <w:rtl/>
        </w:rPr>
        <w:t xml:space="preserve"> در داخل </w:t>
      </w:r>
      <w:r>
        <w:rPr>
          <w:rtl/>
        </w:rPr>
        <w:t>پرانتز</w:t>
      </w:r>
      <w:r w:rsidRPr="00D05702">
        <w:rPr>
          <w:rtl/>
        </w:rPr>
        <w:t xml:space="preserve"> استفاده </w:t>
      </w:r>
      <w:r>
        <w:rPr>
          <w:rtl/>
        </w:rPr>
        <w:t>مي‌</w:t>
      </w:r>
      <w:r w:rsidRPr="00D05702">
        <w:rPr>
          <w:rtl/>
        </w:rPr>
        <w:t>شود؛</w:t>
      </w:r>
    </w:p>
    <w:p w14:paraId="74540689" w14:textId="77777777" w:rsidR="00D47008" w:rsidRPr="00981F76" w:rsidRDefault="006D780F" w:rsidP="00981F76">
      <w:pPr>
        <w:pStyle w:val="Bulet"/>
        <w:rPr>
          <w:rFonts w:cs="Times New Roman"/>
          <w:rtl/>
        </w:rPr>
        <w:sectPr w:rsidR="00D47008" w:rsidRPr="00981F76" w:rsidSect="002C33F5">
          <w:headerReference w:type="default" r:id="rId71"/>
          <w:footnotePr>
            <w:numRestart w:val="eachPage"/>
          </w:footnotePr>
          <w:pgSz w:w="11906" w:h="16838" w:code="9"/>
          <w:pgMar w:top="1729" w:right="1558" w:bottom="1729" w:left="1440" w:header="720" w:footer="720" w:gutter="0"/>
          <w:cols w:space="720"/>
          <w:bidi/>
          <w:rtlGutter/>
          <w:docGrid w:linePitch="360"/>
        </w:sectPr>
      </w:pPr>
      <w:r w:rsidRPr="00D05702">
        <w:rPr>
          <w:rtl/>
        </w:rPr>
        <w:t xml:space="preserve">برای ارجاع به چند مرجع، </w:t>
      </w:r>
      <w:r w:rsidR="00BD5006">
        <w:rPr>
          <w:rtl/>
        </w:rPr>
        <w:t>آنها</w:t>
      </w:r>
      <w:r w:rsidRPr="00D05702">
        <w:rPr>
          <w:rtl/>
        </w:rPr>
        <w:t xml:space="preserve"> را با ويرگول جدا </w:t>
      </w:r>
      <w:r w:rsidR="00EE4342">
        <w:rPr>
          <w:rtl/>
        </w:rPr>
        <w:t>ك</w:t>
      </w:r>
      <w:r w:rsidRPr="00D05702">
        <w:rPr>
          <w:rtl/>
        </w:rPr>
        <w:t xml:space="preserve">نيد: </w:t>
      </w:r>
      <w:r w:rsidR="001D54A6">
        <w:rPr>
          <w:rtl/>
        </w:rPr>
        <w:t>[1، 2]</w:t>
      </w:r>
    </w:p>
    <w:p w14:paraId="568B9F44" w14:textId="77777777" w:rsidR="00740276" w:rsidRPr="001555E1" w:rsidRDefault="00656E7A" w:rsidP="002C1004">
      <w:pPr>
        <w:pStyle w:val="Heading1"/>
        <w:rPr>
          <w:sz w:val="30"/>
          <w:szCs w:val="32"/>
          <w:rtl/>
          <w:lang w:bidi="ar-SA"/>
        </w:rPr>
      </w:pPr>
      <w:bookmarkStart w:id="106" w:name="_Toc149480161"/>
      <w:bookmarkStart w:id="107" w:name="_Toc149481842"/>
      <w:bookmarkStart w:id="108" w:name="_Toc166932635"/>
      <w:r>
        <w:rPr>
          <w:rtl/>
          <w:lang w:bidi="ar-SA"/>
        </w:rPr>
        <w:lastRenderedPageBreak/>
        <w:br/>
      </w:r>
      <w:bookmarkStart w:id="109" w:name="_Toc28770830"/>
      <w:r w:rsidR="007D0D6C">
        <w:rPr>
          <w:rtl/>
          <w:lang w:bidi="ar-SA"/>
        </w:rPr>
        <w:t xml:space="preserve">فصل </w:t>
      </w:r>
      <w:r>
        <w:rPr>
          <w:rtl/>
          <w:lang w:bidi="ar-SA"/>
        </w:rPr>
        <w:t>پنجم</w:t>
      </w:r>
      <w:r>
        <w:rPr>
          <w:rtl/>
          <w:lang w:bidi="ar-SA"/>
        </w:rPr>
        <w:br/>
      </w:r>
      <w:r w:rsidR="003330DF">
        <w:rPr>
          <w:rtl/>
          <w:lang w:bidi="ar-SA"/>
        </w:rPr>
        <w:t xml:space="preserve">بررسي </w:t>
      </w:r>
      <w:r w:rsidR="00740276" w:rsidRPr="001D4685">
        <w:rPr>
          <w:rtl/>
          <w:lang w:bidi="ar-SA"/>
        </w:rPr>
        <w:t xml:space="preserve">ساختار </w:t>
      </w:r>
      <w:bookmarkEnd w:id="106"/>
      <w:bookmarkEnd w:id="107"/>
      <w:bookmarkEnd w:id="108"/>
      <w:r w:rsidR="00220BE6">
        <w:rPr>
          <w:rtl/>
          <w:lang w:bidi="ar-SA"/>
        </w:rPr>
        <w:t>پایان نامه</w:t>
      </w:r>
      <w:r w:rsidR="007D0D6C">
        <w:rPr>
          <w:rtl/>
          <w:lang w:bidi="ar-SA"/>
        </w:rPr>
        <w:br w:type="page"/>
      </w:r>
      <w:r w:rsidR="001555E1" w:rsidRPr="001555E1">
        <w:rPr>
          <w:sz w:val="34"/>
          <w:rtl/>
          <w:lang w:bidi="ar-SA"/>
        </w:rPr>
        <w:lastRenderedPageBreak/>
        <w:t>بررسي ساختار پایان نامه</w:t>
      </w:r>
      <w:bookmarkEnd w:id="109"/>
    </w:p>
    <w:p w14:paraId="4569EA51" w14:textId="77777777" w:rsidR="007D3588" w:rsidRDefault="007D3588" w:rsidP="00EB2846">
      <w:pPr>
        <w:rPr>
          <w:rtl/>
        </w:rPr>
      </w:pPr>
      <w:r>
        <w:rPr>
          <w:rtl/>
        </w:rPr>
        <w:t xml:space="preserve">به‌منظور استفاده از شيوه‌اي مناسب در تهيه يك </w:t>
      </w:r>
      <w:r w:rsidR="00220BE6">
        <w:rPr>
          <w:rtl/>
        </w:rPr>
        <w:t>پایان نامه</w:t>
      </w:r>
      <w:r>
        <w:rPr>
          <w:rtl/>
        </w:rPr>
        <w:t xml:space="preserve">، بايد روندي خاص دنبال </w:t>
      </w:r>
      <w:r w:rsidR="00E818C4">
        <w:rPr>
          <w:rtl/>
        </w:rPr>
        <w:t>شود</w:t>
      </w:r>
      <w:r>
        <w:rPr>
          <w:rtl/>
        </w:rPr>
        <w:t xml:space="preserve">. اين روند ممكن است تا حدودي شبيه به يك </w:t>
      </w:r>
      <w:r w:rsidR="00877E3C">
        <w:rPr>
          <w:rtl/>
        </w:rPr>
        <w:t>چک لیست</w:t>
      </w:r>
      <w:r>
        <w:rPr>
          <w:rtl/>
        </w:rPr>
        <w:t xml:space="preserve"> ‌باشد، اما تبعيت از اين روند سبب مي‌</w:t>
      </w:r>
      <w:r w:rsidR="006E7EF4">
        <w:rPr>
          <w:rtl/>
        </w:rPr>
        <w:t>شو</w:t>
      </w:r>
      <w:r>
        <w:rPr>
          <w:rtl/>
        </w:rPr>
        <w:t xml:space="preserve">د در پايان گزارش‌نويسي، نيازي به صرف زمان فراوان براي ويرايش نهايي </w:t>
      </w:r>
      <w:r w:rsidR="00E74AC3">
        <w:rPr>
          <w:rtl/>
        </w:rPr>
        <w:t>پایان نامه</w:t>
      </w:r>
      <w:r>
        <w:rPr>
          <w:rtl/>
        </w:rPr>
        <w:t xml:space="preserve"> نباشد. از اين رو و به دليل </w:t>
      </w:r>
      <w:r w:rsidR="00E818C4">
        <w:rPr>
          <w:rtl/>
        </w:rPr>
        <w:t>اينكه</w:t>
      </w:r>
      <w:r>
        <w:rPr>
          <w:rtl/>
        </w:rPr>
        <w:t xml:space="preserve"> ويرايش گزارش</w:t>
      </w:r>
      <w:r w:rsidR="00E74AC3">
        <w:rPr>
          <w:rtl/>
        </w:rPr>
        <w:t xml:space="preserve"> پایان نامه</w:t>
      </w:r>
      <w:r>
        <w:rPr>
          <w:rtl/>
        </w:rPr>
        <w:t xml:space="preserve"> نياز به حوصله كافي دارد و در صورت استمرار، باعث كاهش حساسيت در رعايت ملزومات مي‌شود،</w:t>
      </w:r>
      <w:r w:rsidR="00E74AC3">
        <w:rPr>
          <w:rtl/>
        </w:rPr>
        <w:t xml:space="preserve"> به همین دلیل</w:t>
      </w:r>
      <w:r>
        <w:rPr>
          <w:rtl/>
        </w:rPr>
        <w:t xml:space="preserve"> انجام ويرايش در پايان هر فصل، توصيه مي‌شود. </w:t>
      </w:r>
    </w:p>
    <w:p w14:paraId="0B4EED83" w14:textId="77777777" w:rsidR="00BD5006" w:rsidRPr="00A92AFB" w:rsidRDefault="00BD5006" w:rsidP="00D4652F">
      <w:pPr>
        <w:pStyle w:val="Heading2"/>
        <w:numPr>
          <w:ilvl w:val="1"/>
          <w:numId w:val="14"/>
        </w:numPr>
        <w:rPr>
          <w:rtl/>
        </w:rPr>
      </w:pPr>
      <w:bookmarkStart w:id="110" w:name="_Toc149480162"/>
      <w:bookmarkStart w:id="111" w:name="_Toc149481843"/>
      <w:bookmarkStart w:id="112" w:name="_Toc166932636"/>
      <w:bookmarkStart w:id="113" w:name="_Toc28770831"/>
      <w:r w:rsidRPr="00A92AFB">
        <w:rPr>
          <w:rtl/>
        </w:rPr>
        <w:t xml:space="preserve">بررسي </w:t>
      </w:r>
      <w:bookmarkEnd w:id="110"/>
      <w:bookmarkEnd w:id="111"/>
      <w:r w:rsidRPr="00A92AFB">
        <w:rPr>
          <w:rtl/>
        </w:rPr>
        <w:t>سرفصل‌ها</w:t>
      </w:r>
      <w:bookmarkEnd w:id="112"/>
      <w:bookmarkEnd w:id="113"/>
    </w:p>
    <w:p w14:paraId="6DFA6406" w14:textId="77777777" w:rsidR="00BD5006" w:rsidRDefault="00BD5006" w:rsidP="00B15B55">
      <w:pPr>
        <w:rPr>
          <w:rtl/>
        </w:rPr>
      </w:pPr>
      <w:r>
        <w:rPr>
          <w:rtl/>
        </w:rPr>
        <w:t xml:space="preserve">پس از هر </w:t>
      </w:r>
      <w:r w:rsidR="0028274D">
        <w:rPr>
          <w:rtl/>
        </w:rPr>
        <w:t>سرعنوان</w:t>
      </w:r>
      <w:r w:rsidR="00B15B55">
        <w:rPr>
          <w:rtl/>
        </w:rPr>
        <w:t xml:space="preserve">، </w:t>
      </w:r>
      <w:r>
        <w:rPr>
          <w:rtl/>
        </w:rPr>
        <w:t xml:space="preserve">لازم است كه متني هر چند مختصر نوشته شود. هيچ‌گاه </w:t>
      </w:r>
      <w:r w:rsidR="007F3FF0">
        <w:rPr>
          <w:rtl/>
        </w:rPr>
        <w:t>پس</w:t>
      </w:r>
      <w:r>
        <w:rPr>
          <w:rtl/>
        </w:rPr>
        <w:t xml:space="preserve"> از يك </w:t>
      </w:r>
      <w:r w:rsidR="0028274D">
        <w:rPr>
          <w:rtl/>
        </w:rPr>
        <w:t>سرعنوان</w:t>
      </w:r>
      <w:r>
        <w:rPr>
          <w:rtl/>
        </w:rPr>
        <w:t xml:space="preserve">، نبايد بدون ظهور متن، </w:t>
      </w:r>
      <w:r w:rsidR="0028274D">
        <w:rPr>
          <w:rtl/>
        </w:rPr>
        <w:t>سرعنوان</w:t>
      </w:r>
      <w:r>
        <w:rPr>
          <w:rtl/>
        </w:rPr>
        <w:t xml:space="preserve"> داخلي شروع شود. در متن آغازين هر </w:t>
      </w:r>
      <w:r w:rsidR="0028274D">
        <w:rPr>
          <w:rtl/>
        </w:rPr>
        <w:t>سرعنوان</w:t>
      </w:r>
      <w:r>
        <w:rPr>
          <w:rtl/>
        </w:rPr>
        <w:t xml:space="preserve">، لازم است كه محتواي فصل يا بخش و دليل وجود آنها، به‌منظور ايجاد فضاي ذهني در خواننده، بيان شود. </w:t>
      </w:r>
    </w:p>
    <w:p w14:paraId="39DC252E" w14:textId="77777777" w:rsidR="00BD5006" w:rsidRPr="00A92AFB" w:rsidRDefault="00BD5006" w:rsidP="00D4652F">
      <w:pPr>
        <w:pStyle w:val="Heading2"/>
        <w:numPr>
          <w:ilvl w:val="1"/>
          <w:numId w:val="14"/>
        </w:numPr>
        <w:rPr>
          <w:rtl/>
        </w:rPr>
      </w:pPr>
      <w:bookmarkStart w:id="114" w:name="_Toc149480163"/>
      <w:bookmarkStart w:id="115" w:name="_Toc149481844"/>
      <w:bookmarkStart w:id="116" w:name="_Toc166932637"/>
      <w:bookmarkStart w:id="117" w:name="_Toc28770832"/>
      <w:r w:rsidRPr="00A92AFB">
        <w:rPr>
          <w:rtl/>
        </w:rPr>
        <w:t>بررسي ساختار كلي</w:t>
      </w:r>
      <w:bookmarkEnd w:id="114"/>
      <w:bookmarkEnd w:id="115"/>
      <w:bookmarkEnd w:id="116"/>
      <w:bookmarkEnd w:id="117"/>
      <w:r w:rsidRPr="00A92AFB">
        <w:rPr>
          <w:rtl/>
        </w:rPr>
        <w:t xml:space="preserve"> </w:t>
      </w:r>
    </w:p>
    <w:p w14:paraId="4D8B17DF" w14:textId="77777777" w:rsidR="00BD5006" w:rsidRDefault="00BD5006" w:rsidP="006E7EF4">
      <w:pPr>
        <w:rPr>
          <w:rtl/>
        </w:rPr>
      </w:pPr>
      <w:r>
        <w:rPr>
          <w:rtl/>
        </w:rPr>
        <w:t xml:space="preserve">بهتر است در صورت </w:t>
      </w:r>
      <w:r w:rsidR="006E7EF4">
        <w:rPr>
          <w:rtl/>
        </w:rPr>
        <w:t>ت</w:t>
      </w:r>
      <w:r>
        <w:rPr>
          <w:rtl/>
        </w:rPr>
        <w:t>شابه فصل‌هاي مختلف</w:t>
      </w:r>
      <w:r w:rsidR="006E7EF4">
        <w:rPr>
          <w:rtl/>
        </w:rPr>
        <w:t>،</w:t>
      </w:r>
      <w:r>
        <w:rPr>
          <w:rtl/>
        </w:rPr>
        <w:t xml:space="preserve"> از ساختار يكسان براي آنها استفاده شود. مثلا حالتي را در نظر بگيريد كه گزارشي براي متن يك برنامه نوشته مي‌شود. از آن‌جا كه معمولا برنامه از يك‌سري واحد تشكيل شده‌است، مي‌توان براي معرفي واحد‌ها، از ابتدا ساختار كلي تعريف كرد. مثلا ابتدا نقش واحد، سپس جايگاه آن در كل برنامه، پس از آن ساختار داخلي واحد، معرفي عمليات‌هاي داخلي و روابط پياده‌سازي‌شده و ... بيان شود. </w:t>
      </w:r>
    </w:p>
    <w:p w14:paraId="6C1FAEC2" w14:textId="77777777" w:rsidR="00740276" w:rsidRPr="00A92AFB" w:rsidRDefault="00740276" w:rsidP="00D4652F">
      <w:pPr>
        <w:pStyle w:val="Heading2"/>
        <w:numPr>
          <w:ilvl w:val="1"/>
          <w:numId w:val="14"/>
        </w:numPr>
        <w:rPr>
          <w:rtl/>
        </w:rPr>
      </w:pPr>
      <w:bookmarkStart w:id="118" w:name="_Toc149480164"/>
      <w:bookmarkStart w:id="119" w:name="_Toc149481845"/>
      <w:bookmarkStart w:id="120" w:name="_Toc166932638"/>
      <w:bookmarkStart w:id="121" w:name="_Toc28770833"/>
      <w:r w:rsidRPr="00A92AFB">
        <w:rPr>
          <w:rtl/>
        </w:rPr>
        <w:t>بررسي مفهومي</w:t>
      </w:r>
      <w:bookmarkEnd w:id="118"/>
      <w:bookmarkEnd w:id="119"/>
      <w:bookmarkEnd w:id="120"/>
      <w:bookmarkEnd w:id="121"/>
    </w:p>
    <w:p w14:paraId="16804622" w14:textId="77777777" w:rsidR="00740276" w:rsidRDefault="00740276" w:rsidP="00740276">
      <w:pPr>
        <w:rPr>
          <w:rtl/>
        </w:rPr>
      </w:pPr>
      <w:r>
        <w:rPr>
          <w:rtl/>
        </w:rPr>
        <w:t xml:space="preserve">پس از اين كه ساختار‌دهي صورت گرفت و در ساختار ياد‌شده مطالب دسته‌بندي شد. مي‌توان نسبت به مطالعه مفهومي مطالب اقدام كرد. </w:t>
      </w:r>
    </w:p>
    <w:p w14:paraId="520F515B" w14:textId="77777777" w:rsidR="00740276" w:rsidRPr="00A92AFB" w:rsidRDefault="00740276" w:rsidP="00D4652F">
      <w:pPr>
        <w:pStyle w:val="Heading2"/>
        <w:numPr>
          <w:ilvl w:val="1"/>
          <w:numId w:val="14"/>
        </w:numPr>
        <w:rPr>
          <w:rtl/>
        </w:rPr>
      </w:pPr>
      <w:bookmarkStart w:id="122" w:name="_Toc149480165"/>
      <w:bookmarkStart w:id="123" w:name="_Toc149481846"/>
      <w:bookmarkStart w:id="124" w:name="_Toc166932639"/>
      <w:bookmarkStart w:id="125" w:name="_Toc28770834"/>
      <w:r w:rsidRPr="00A92AFB">
        <w:rPr>
          <w:rtl/>
        </w:rPr>
        <w:lastRenderedPageBreak/>
        <w:t>مطالعه مفهومي و جمله‌بندي</w:t>
      </w:r>
      <w:bookmarkEnd w:id="122"/>
      <w:bookmarkEnd w:id="123"/>
      <w:bookmarkEnd w:id="124"/>
      <w:bookmarkEnd w:id="125"/>
    </w:p>
    <w:p w14:paraId="30B0E315" w14:textId="77777777" w:rsidR="00740276" w:rsidRPr="00B111EE" w:rsidRDefault="00740276" w:rsidP="007A5AF2">
      <w:pPr>
        <w:rPr>
          <w:rtl/>
        </w:rPr>
      </w:pPr>
      <w:r>
        <w:rPr>
          <w:rtl/>
        </w:rPr>
        <w:t xml:space="preserve">سعي شود هنگام مطالعه مفهومي به مباحث ويرايشي كمتر توجه شود و مفاهيم جملات، تعريف </w:t>
      </w:r>
      <w:r w:rsidR="008D042A">
        <w:rPr>
          <w:rtl/>
        </w:rPr>
        <w:t>بندها</w:t>
      </w:r>
      <w:r>
        <w:rPr>
          <w:rtl/>
        </w:rPr>
        <w:t xml:space="preserve">، موقعيت </w:t>
      </w:r>
      <w:r w:rsidR="008D042A">
        <w:rPr>
          <w:rtl/>
        </w:rPr>
        <w:t>بندها</w:t>
      </w:r>
      <w:r>
        <w:rPr>
          <w:rtl/>
        </w:rPr>
        <w:t xml:space="preserve">، بررسي صحت ارجاعات و مسايل مرتبط به مفهوم گزارش، مورد توجه قرار گيرد. بهتر است </w:t>
      </w:r>
      <w:r w:rsidR="007A5AF2">
        <w:rPr>
          <w:rtl/>
        </w:rPr>
        <w:t xml:space="preserve">تصمیم‌گیری در مورد </w:t>
      </w:r>
      <w:r>
        <w:rPr>
          <w:rtl/>
        </w:rPr>
        <w:t>بند</w:t>
      </w:r>
      <w:r w:rsidR="007A5AF2">
        <w:rPr>
          <w:rtl/>
        </w:rPr>
        <w:t>ها</w:t>
      </w:r>
      <w:r>
        <w:rPr>
          <w:rtl/>
        </w:rPr>
        <w:t xml:space="preserve"> مشخصا به‌عنوان يك قدم انجام شود. </w:t>
      </w:r>
    </w:p>
    <w:p w14:paraId="0D045A00" w14:textId="77777777" w:rsidR="00740276" w:rsidRPr="00A92AFB" w:rsidRDefault="008D042A" w:rsidP="00D4652F">
      <w:pPr>
        <w:pStyle w:val="Heading2"/>
        <w:numPr>
          <w:ilvl w:val="1"/>
          <w:numId w:val="14"/>
        </w:numPr>
        <w:rPr>
          <w:rtl/>
        </w:rPr>
      </w:pPr>
      <w:bookmarkStart w:id="126" w:name="_Toc149480166"/>
      <w:bookmarkStart w:id="127" w:name="_Toc149481847"/>
      <w:bookmarkStart w:id="128" w:name="_Toc166932640"/>
      <w:bookmarkStart w:id="129" w:name="_Toc28770835"/>
      <w:r w:rsidRPr="00A92AFB">
        <w:rPr>
          <w:rtl/>
        </w:rPr>
        <w:t>تنظیم بندها</w:t>
      </w:r>
      <w:bookmarkEnd w:id="126"/>
      <w:bookmarkEnd w:id="127"/>
      <w:bookmarkEnd w:id="128"/>
      <w:bookmarkEnd w:id="129"/>
    </w:p>
    <w:p w14:paraId="7AFD5C68" w14:textId="77777777" w:rsidR="00740276" w:rsidRDefault="0068584E" w:rsidP="00B15B55">
      <w:pPr>
        <w:rPr>
          <w:rtl/>
        </w:rPr>
      </w:pPr>
      <w:r>
        <w:rPr>
          <w:rtl/>
        </w:rPr>
        <w:t>بند</w:t>
      </w:r>
      <w:r w:rsidRPr="00D05702">
        <w:rPr>
          <w:rtl/>
        </w:rPr>
        <w:t xml:space="preserve"> اول </w:t>
      </w:r>
      <w:r>
        <w:rPr>
          <w:rtl/>
        </w:rPr>
        <w:t>ك</w:t>
      </w:r>
      <w:r w:rsidRPr="00D05702">
        <w:rPr>
          <w:rtl/>
        </w:rPr>
        <w:t>ه در زير عنوان آورده مي‌شود</w:t>
      </w:r>
      <w:r>
        <w:rPr>
          <w:rtl/>
        </w:rPr>
        <w:t>،</w:t>
      </w:r>
      <w:r w:rsidRPr="00D05702">
        <w:rPr>
          <w:rtl/>
        </w:rPr>
        <w:t xml:space="preserve"> از اول خط شروع شده و ساير </w:t>
      </w:r>
      <w:r>
        <w:rPr>
          <w:rtl/>
        </w:rPr>
        <w:t>بندها</w:t>
      </w:r>
      <w:r w:rsidRPr="00D05702">
        <w:rPr>
          <w:rtl/>
        </w:rPr>
        <w:t xml:space="preserve"> با </w:t>
      </w:r>
      <w:r>
        <w:rPr>
          <w:rtl/>
        </w:rPr>
        <w:t xml:space="preserve">5 </w:t>
      </w:r>
      <w:r w:rsidRPr="00D05702">
        <w:rPr>
          <w:rtl/>
        </w:rPr>
        <w:t>فاصله خالي</w:t>
      </w:r>
      <w:r>
        <w:rPr>
          <w:rtl/>
        </w:rPr>
        <w:t xml:space="preserve"> شروع </w:t>
      </w:r>
      <w:r w:rsidR="002F3A95">
        <w:rPr>
          <w:rtl/>
        </w:rPr>
        <w:br/>
      </w:r>
      <w:r>
        <w:rPr>
          <w:rtl/>
        </w:rPr>
        <w:t>مي شوند</w:t>
      </w:r>
      <w:r w:rsidR="009C3026">
        <w:rPr>
          <w:rtl/>
        </w:rPr>
        <w:t>،</w:t>
      </w:r>
      <w:r w:rsidRPr="00D05702">
        <w:rPr>
          <w:rtl/>
        </w:rPr>
        <w:t xml:space="preserve"> </w:t>
      </w:r>
      <w:r w:rsidR="008D042A">
        <w:rPr>
          <w:rtl/>
        </w:rPr>
        <w:t>تصمیم‌گیری در مورد بندها و تنظیم آنها</w:t>
      </w:r>
      <w:r w:rsidR="00740276">
        <w:rPr>
          <w:rtl/>
        </w:rPr>
        <w:t>، يكي از ملزومات اصلي يك</w:t>
      </w:r>
      <w:r w:rsidR="00D647A7">
        <w:rPr>
          <w:rtl/>
        </w:rPr>
        <w:t xml:space="preserve"> گزارش</w:t>
      </w:r>
      <w:r w:rsidR="00740276">
        <w:rPr>
          <w:rtl/>
        </w:rPr>
        <w:t xml:space="preserve"> </w:t>
      </w:r>
      <w:r w:rsidR="00976E7B">
        <w:rPr>
          <w:rtl/>
        </w:rPr>
        <w:t>پایان نامه</w:t>
      </w:r>
      <w:r w:rsidR="00740276">
        <w:rPr>
          <w:rtl/>
        </w:rPr>
        <w:t xml:space="preserve"> است. به‌منظور انجام هوشمندانه اين كار، از تعريف خودكار فاصله‌دهي (</w:t>
      </w:r>
      <w:r w:rsidR="00740276">
        <w:t>Indentation</w:t>
      </w:r>
      <w:r w:rsidR="00740276">
        <w:rPr>
          <w:rtl/>
        </w:rPr>
        <w:t xml:space="preserve">) براي شروع </w:t>
      </w:r>
      <w:r w:rsidR="008D042A">
        <w:rPr>
          <w:rtl/>
        </w:rPr>
        <w:t>بند</w:t>
      </w:r>
      <w:r w:rsidR="00740276">
        <w:rPr>
          <w:rtl/>
        </w:rPr>
        <w:t xml:space="preserve"> جديد در </w:t>
      </w:r>
      <w:r w:rsidR="00B15B55">
        <w:rPr>
          <w:rtl/>
        </w:rPr>
        <w:t>الگو</w:t>
      </w:r>
      <w:r w:rsidR="00740276">
        <w:rPr>
          <w:rtl/>
        </w:rPr>
        <w:t xml:space="preserve"> خودداري شده‌است. علاوه بر اين، با توجه به </w:t>
      </w:r>
      <w:r w:rsidR="00BD5006">
        <w:rPr>
          <w:rtl/>
        </w:rPr>
        <w:t>اينكه</w:t>
      </w:r>
      <w:r w:rsidR="00740276">
        <w:rPr>
          <w:rtl/>
        </w:rPr>
        <w:t xml:space="preserve"> در گزارش</w:t>
      </w:r>
      <w:r w:rsidR="00BD5006">
        <w:rPr>
          <w:rtl/>
        </w:rPr>
        <w:t>‌</w:t>
      </w:r>
      <w:r w:rsidR="00740276">
        <w:rPr>
          <w:rtl/>
        </w:rPr>
        <w:t xml:space="preserve">نويسي فني، روابط رياضي زيادي مورد استفاده قرار مي‌گيرد، خودكارشدن فاصله‌دهي، باعث مي‌شود كه </w:t>
      </w:r>
      <w:r w:rsidR="007F3FF0">
        <w:rPr>
          <w:rtl/>
        </w:rPr>
        <w:t>پس</w:t>
      </w:r>
      <w:r w:rsidR="00740276">
        <w:rPr>
          <w:rtl/>
        </w:rPr>
        <w:t xml:space="preserve"> از هر رابطه، </w:t>
      </w:r>
      <w:r w:rsidR="008D042A">
        <w:rPr>
          <w:rtl/>
        </w:rPr>
        <w:t>بند</w:t>
      </w:r>
      <w:r w:rsidR="00740276">
        <w:rPr>
          <w:rtl/>
        </w:rPr>
        <w:t xml:space="preserve"> جديد در‌نظر گرفته شود كه وضعيت مطلوبي نمي‌باشد</w:t>
      </w:r>
      <w:r w:rsidR="00740276" w:rsidRPr="001555E1">
        <w:rPr>
          <w:rtl/>
        </w:rPr>
        <w:t xml:space="preserve">. بنابراين حين </w:t>
      </w:r>
      <w:r w:rsidR="00BD5006" w:rsidRPr="001555E1">
        <w:rPr>
          <w:rtl/>
        </w:rPr>
        <w:t>نوشتن</w:t>
      </w:r>
      <w:r w:rsidR="00740276" w:rsidRPr="001555E1">
        <w:rPr>
          <w:rtl/>
        </w:rPr>
        <w:t xml:space="preserve">، لازم است كه نويسنده به‌صورت هوشمندانه با قراردادن 5 فاصله خالي در ابتداي هر </w:t>
      </w:r>
      <w:r w:rsidR="008D042A" w:rsidRPr="001555E1">
        <w:rPr>
          <w:rtl/>
        </w:rPr>
        <w:t>بند</w:t>
      </w:r>
      <w:r w:rsidR="00740276" w:rsidRPr="001555E1">
        <w:rPr>
          <w:rtl/>
        </w:rPr>
        <w:t xml:space="preserve">، آن را متمايز </w:t>
      </w:r>
      <w:r w:rsidR="006E7EF4" w:rsidRPr="001555E1">
        <w:rPr>
          <w:rtl/>
        </w:rPr>
        <w:t>كند</w:t>
      </w:r>
      <w:r w:rsidR="00740276" w:rsidRPr="001555E1">
        <w:rPr>
          <w:rtl/>
        </w:rPr>
        <w:t xml:space="preserve"> (به </w:t>
      </w:r>
      <w:r w:rsidR="008D042A" w:rsidRPr="001555E1">
        <w:rPr>
          <w:rtl/>
        </w:rPr>
        <w:t>بند</w:t>
      </w:r>
      <w:r w:rsidR="00740276" w:rsidRPr="001555E1">
        <w:rPr>
          <w:rtl/>
        </w:rPr>
        <w:t xml:space="preserve"> بعد توجه كنيد!).</w:t>
      </w:r>
      <w:r w:rsidR="00740276">
        <w:rPr>
          <w:rtl/>
        </w:rPr>
        <w:t xml:space="preserve"> </w:t>
      </w:r>
    </w:p>
    <w:p w14:paraId="64CEFAA3" w14:textId="77777777" w:rsidR="00740276" w:rsidRDefault="00740276" w:rsidP="00B15B55">
      <w:pPr>
        <w:rPr>
          <w:rtl/>
        </w:rPr>
      </w:pPr>
      <w:r>
        <w:rPr>
          <w:rtl/>
        </w:rPr>
        <w:t xml:space="preserve">     بايد توجه داشت كه از قرار‌دادن شكل، در وسط يك </w:t>
      </w:r>
      <w:r w:rsidR="008D042A">
        <w:rPr>
          <w:rtl/>
        </w:rPr>
        <w:t>بند</w:t>
      </w:r>
      <w:r>
        <w:rPr>
          <w:rtl/>
        </w:rPr>
        <w:t xml:space="preserve"> خودداري ‌شود. بنابراين شكل‌ها بايد در انتهاي </w:t>
      </w:r>
      <w:r w:rsidR="008D042A">
        <w:rPr>
          <w:rtl/>
        </w:rPr>
        <w:t>بند</w:t>
      </w:r>
      <w:r>
        <w:rPr>
          <w:rtl/>
        </w:rPr>
        <w:t xml:space="preserve"> مربوطه آورده شود و حتما </w:t>
      </w:r>
      <w:r w:rsidR="007F3FF0">
        <w:rPr>
          <w:rtl/>
        </w:rPr>
        <w:t>پس</w:t>
      </w:r>
      <w:r>
        <w:rPr>
          <w:rtl/>
        </w:rPr>
        <w:t xml:space="preserve"> از شكل بايد </w:t>
      </w:r>
      <w:r w:rsidR="008D042A">
        <w:rPr>
          <w:rtl/>
        </w:rPr>
        <w:t>بند</w:t>
      </w:r>
      <w:r>
        <w:rPr>
          <w:rtl/>
        </w:rPr>
        <w:t xml:space="preserve"> جديد و با فاصله‌دهي بيان‌شده براي </w:t>
      </w:r>
      <w:r w:rsidR="008D042A">
        <w:rPr>
          <w:rtl/>
        </w:rPr>
        <w:t>بند</w:t>
      </w:r>
      <w:r>
        <w:rPr>
          <w:rtl/>
        </w:rPr>
        <w:t xml:space="preserve">، شروع شود. در مجموع، به‌جز </w:t>
      </w:r>
      <w:r w:rsidR="008D042A">
        <w:rPr>
          <w:rtl/>
        </w:rPr>
        <w:t>بند</w:t>
      </w:r>
      <w:r>
        <w:rPr>
          <w:rtl/>
        </w:rPr>
        <w:t xml:space="preserve">ي كه بلافاصله </w:t>
      </w:r>
      <w:r w:rsidR="007F3FF0">
        <w:rPr>
          <w:rtl/>
        </w:rPr>
        <w:t>پس</w:t>
      </w:r>
      <w:r>
        <w:rPr>
          <w:rtl/>
        </w:rPr>
        <w:t xml:space="preserve"> از </w:t>
      </w:r>
      <w:r w:rsidR="00B15B55">
        <w:rPr>
          <w:rtl/>
        </w:rPr>
        <w:t>سرعنوان</w:t>
      </w:r>
      <w:r>
        <w:rPr>
          <w:rtl/>
        </w:rPr>
        <w:t xml:space="preserve"> مي‌آيد، همواره يك </w:t>
      </w:r>
      <w:r w:rsidR="008D042A">
        <w:rPr>
          <w:rtl/>
        </w:rPr>
        <w:t>بند</w:t>
      </w:r>
      <w:r>
        <w:rPr>
          <w:rtl/>
        </w:rPr>
        <w:t xml:space="preserve"> بايد با 5 فاصله خالي، آغاز شود تا قابل تشخيص باشد. </w:t>
      </w:r>
    </w:p>
    <w:p w14:paraId="73723EF7" w14:textId="77777777" w:rsidR="00740276" w:rsidRDefault="00740276" w:rsidP="00976E7B">
      <w:pPr>
        <w:rPr>
          <w:rtl/>
        </w:rPr>
      </w:pPr>
      <w:r>
        <w:rPr>
          <w:rtl/>
        </w:rPr>
        <w:t xml:space="preserve">     به‌منظور زيبايي بيشتر </w:t>
      </w:r>
      <w:r w:rsidR="00976E7B">
        <w:rPr>
          <w:rtl/>
        </w:rPr>
        <w:t>پایان نامه</w:t>
      </w:r>
      <w:r>
        <w:rPr>
          <w:rtl/>
        </w:rPr>
        <w:t xml:space="preserve">، توصيه مي‌گردد در بين يك </w:t>
      </w:r>
      <w:r w:rsidR="008D042A">
        <w:rPr>
          <w:rtl/>
        </w:rPr>
        <w:t>بند</w:t>
      </w:r>
      <w:r w:rsidR="00D647A7">
        <w:rPr>
          <w:rtl/>
        </w:rPr>
        <w:t>،</w:t>
      </w:r>
      <w:r>
        <w:rPr>
          <w:rtl/>
        </w:rPr>
        <w:t xml:space="preserve"> شكل و يا جدول قرار نگيرد.</w:t>
      </w:r>
      <w:r w:rsidR="00F64418">
        <w:rPr>
          <w:rtl/>
        </w:rPr>
        <w:t xml:space="preserve"> </w:t>
      </w:r>
      <w:r w:rsidR="008474F5">
        <w:rPr>
          <w:rtl/>
        </w:rPr>
        <w:t xml:space="preserve">با اين وجود </w:t>
      </w:r>
      <w:r w:rsidR="00F64418">
        <w:rPr>
          <w:rtl/>
        </w:rPr>
        <w:t xml:space="preserve">پس از قرار‌گرفتن شكل </w:t>
      </w:r>
      <w:r w:rsidR="008474F5">
        <w:rPr>
          <w:rtl/>
        </w:rPr>
        <w:t xml:space="preserve">يا جدول </w:t>
      </w:r>
      <w:r w:rsidR="00F64418">
        <w:rPr>
          <w:rtl/>
        </w:rPr>
        <w:t xml:space="preserve">در ميان </w:t>
      </w:r>
      <w:r w:rsidR="008D042A">
        <w:rPr>
          <w:rtl/>
        </w:rPr>
        <w:t>بندها</w:t>
      </w:r>
      <w:r w:rsidR="00F64418">
        <w:rPr>
          <w:rtl/>
        </w:rPr>
        <w:t xml:space="preserve">ي يك سر‌فصل، </w:t>
      </w:r>
      <w:r w:rsidR="008D042A">
        <w:rPr>
          <w:rtl/>
        </w:rPr>
        <w:t>بند</w:t>
      </w:r>
      <w:r w:rsidR="00F64418">
        <w:rPr>
          <w:rtl/>
        </w:rPr>
        <w:t xml:space="preserve"> </w:t>
      </w:r>
      <w:r w:rsidR="007F3FF0">
        <w:rPr>
          <w:rtl/>
        </w:rPr>
        <w:t>پس</w:t>
      </w:r>
      <w:r w:rsidR="00F64418">
        <w:rPr>
          <w:rtl/>
        </w:rPr>
        <w:t xml:space="preserve"> از </w:t>
      </w:r>
      <w:r w:rsidR="006C3B8F">
        <w:rPr>
          <w:rtl/>
        </w:rPr>
        <w:t>آن</w:t>
      </w:r>
      <w:r w:rsidR="00F64418">
        <w:rPr>
          <w:rtl/>
        </w:rPr>
        <w:t xml:space="preserve"> بدون فاصله ابتدايي آغاز مي‌گردد. چنانچه فرمولي نيز در ميان يك </w:t>
      </w:r>
      <w:r w:rsidR="008D042A">
        <w:rPr>
          <w:rtl/>
        </w:rPr>
        <w:t>بند</w:t>
      </w:r>
      <w:r w:rsidR="00F64418">
        <w:rPr>
          <w:rtl/>
        </w:rPr>
        <w:t xml:space="preserve"> قرار مي‌گيرد، پس از درج فرمول، </w:t>
      </w:r>
      <w:r w:rsidR="008D042A">
        <w:rPr>
          <w:rtl/>
        </w:rPr>
        <w:t>بند</w:t>
      </w:r>
      <w:r w:rsidR="00F64418">
        <w:rPr>
          <w:rtl/>
        </w:rPr>
        <w:t xml:space="preserve"> از ابتداي خط آغاز مي‌شود و نيازي به 5 فاصله خالي نيست.</w:t>
      </w:r>
    </w:p>
    <w:p w14:paraId="00E67E53" w14:textId="77777777" w:rsidR="00740276" w:rsidRPr="00A92AFB" w:rsidRDefault="00740276" w:rsidP="00D4652F">
      <w:pPr>
        <w:pStyle w:val="Heading2"/>
        <w:numPr>
          <w:ilvl w:val="1"/>
          <w:numId w:val="14"/>
        </w:numPr>
        <w:rPr>
          <w:rtl/>
        </w:rPr>
      </w:pPr>
      <w:bookmarkStart w:id="130" w:name="_Toc149480167"/>
      <w:bookmarkStart w:id="131" w:name="_Toc149481848"/>
      <w:bookmarkStart w:id="132" w:name="_Toc166932641"/>
      <w:bookmarkStart w:id="133" w:name="_Toc28770836"/>
      <w:r w:rsidRPr="00A92AFB">
        <w:rPr>
          <w:rtl/>
        </w:rPr>
        <w:lastRenderedPageBreak/>
        <w:t>بررسي قواعد نگارشي</w:t>
      </w:r>
      <w:bookmarkEnd w:id="130"/>
      <w:bookmarkEnd w:id="131"/>
      <w:bookmarkEnd w:id="132"/>
      <w:bookmarkEnd w:id="133"/>
    </w:p>
    <w:p w14:paraId="2588DB8B" w14:textId="77777777" w:rsidR="00740276" w:rsidRDefault="00740276" w:rsidP="00D647A7">
      <w:pPr>
        <w:rPr>
          <w:rtl/>
        </w:rPr>
      </w:pPr>
      <w:r>
        <w:rPr>
          <w:rtl/>
        </w:rPr>
        <w:t xml:space="preserve">مطالعه مفهومي گزارش، </w:t>
      </w:r>
      <w:r w:rsidR="00BD5006">
        <w:rPr>
          <w:rtl/>
        </w:rPr>
        <w:t>ممكن است گاهي باعث</w:t>
      </w:r>
      <w:r>
        <w:rPr>
          <w:rtl/>
        </w:rPr>
        <w:t xml:space="preserve"> تغيير در ساختار گزارش </w:t>
      </w:r>
      <w:r w:rsidR="00BD5006">
        <w:rPr>
          <w:rtl/>
        </w:rPr>
        <w:t>شود</w:t>
      </w:r>
      <w:r>
        <w:rPr>
          <w:rtl/>
        </w:rPr>
        <w:t>. بنابراين پس از اينكه</w:t>
      </w:r>
      <w:r w:rsidR="00D647A7">
        <w:rPr>
          <w:rtl/>
        </w:rPr>
        <w:t xml:space="preserve"> بين مطالعه مفهومي و ساختار‌دهي</w:t>
      </w:r>
      <w:r>
        <w:rPr>
          <w:rtl/>
        </w:rPr>
        <w:t xml:space="preserve">، تعادل برقرار شد، مي‌توان نسبت به ويرايش گزارش اقدام كرد. به اين منظور لازم است كه </w:t>
      </w:r>
      <w:r w:rsidR="00DD3CF7">
        <w:rPr>
          <w:rtl/>
        </w:rPr>
        <w:t>يك بار</w:t>
      </w:r>
      <w:r>
        <w:rPr>
          <w:rtl/>
        </w:rPr>
        <w:t xml:space="preserve"> گزارش</w:t>
      </w:r>
      <w:r w:rsidR="00D647A7">
        <w:rPr>
          <w:rtl/>
        </w:rPr>
        <w:t xml:space="preserve"> پایان نامه</w:t>
      </w:r>
      <w:r>
        <w:rPr>
          <w:rtl/>
        </w:rPr>
        <w:t xml:space="preserve"> بدون توجه به مفاهيم آن و فقط از نظر نگارشي مورد بررسي قرار گيرد. در اين راستا توجه به نكات زير حائز اهميت است:</w:t>
      </w:r>
    </w:p>
    <w:p w14:paraId="0E5B2F7A" w14:textId="77777777" w:rsidR="00740276" w:rsidRPr="00C0379C" w:rsidRDefault="00740276" w:rsidP="003F7BC0">
      <w:pPr>
        <w:pStyle w:val="Bulet0"/>
        <w:numPr>
          <w:ilvl w:val="0"/>
          <w:numId w:val="7"/>
        </w:numPr>
        <w:rPr>
          <w:rtl/>
        </w:rPr>
      </w:pPr>
      <w:r w:rsidRPr="00C0379C">
        <w:rPr>
          <w:rtl/>
        </w:rPr>
        <w:t>فارسي‌نويسي</w:t>
      </w:r>
    </w:p>
    <w:p w14:paraId="5B392157" w14:textId="77777777" w:rsidR="00740276" w:rsidRPr="00C0379C" w:rsidRDefault="00740276" w:rsidP="003F7BC0">
      <w:pPr>
        <w:pStyle w:val="Bulet0"/>
        <w:numPr>
          <w:ilvl w:val="0"/>
          <w:numId w:val="7"/>
        </w:numPr>
        <w:rPr>
          <w:rtl/>
        </w:rPr>
      </w:pPr>
      <w:r w:rsidRPr="00C0379C">
        <w:rPr>
          <w:rtl/>
        </w:rPr>
        <w:t>املاي صحيح</w:t>
      </w:r>
    </w:p>
    <w:p w14:paraId="39C0E9C6" w14:textId="77777777" w:rsidR="00740276" w:rsidRPr="00C0379C" w:rsidRDefault="00740276" w:rsidP="003F7BC0">
      <w:pPr>
        <w:pStyle w:val="Bulet0"/>
        <w:numPr>
          <w:ilvl w:val="0"/>
          <w:numId w:val="7"/>
        </w:numPr>
        <w:rPr>
          <w:rtl/>
        </w:rPr>
      </w:pPr>
      <w:r w:rsidRPr="00C0379C">
        <w:rPr>
          <w:rtl/>
        </w:rPr>
        <w:t>فواصل بين كلمات</w:t>
      </w:r>
    </w:p>
    <w:p w14:paraId="38D526F3" w14:textId="77777777" w:rsidR="00740276" w:rsidRPr="00C0379C" w:rsidRDefault="00740276" w:rsidP="003F7BC0">
      <w:pPr>
        <w:pStyle w:val="Bulet0"/>
        <w:numPr>
          <w:ilvl w:val="0"/>
          <w:numId w:val="7"/>
        </w:numPr>
        <w:rPr>
          <w:rtl/>
        </w:rPr>
      </w:pPr>
      <w:r w:rsidRPr="00C0379C">
        <w:rPr>
          <w:rtl/>
        </w:rPr>
        <w:t xml:space="preserve">موارد استفاده از </w:t>
      </w:r>
      <w:r w:rsidRPr="00C0379C">
        <w:t>Shift Space</w:t>
      </w:r>
      <w:r w:rsidRPr="00C0379C">
        <w:rPr>
          <w:rtl/>
        </w:rPr>
        <w:t xml:space="preserve"> به‌جاي </w:t>
      </w:r>
      <w:r w:rsidRPr="00C0379C">
        <w:t>Space</w:t>
      </w:r>
    </w:p>
    <w:p w14:paraId="6443FFD5" w14:textId="77777777" w:rsidR="00740276" w:rsidRDefault="00740276" w:rsidP="003F7BC0">
      <w:pPr>
        <w:pStyle w:val="Bulet0"/>
        <w:numPr>
          <w:ilvl w:val="0"/>
          <w:numId w:val="7"/>
        </w:numPr>
      </w:pPr>
      <w:r w:rsidRPr="00C0379C">
        <w:rPr>
          <w:rtl/>
        </w:rPr>
        <w:t xml:space="preserve">نقطه‌گذاري، ويرگول‌گذاري و ... </w:t>
      </w:r>
    </w:p>
    <w:p w14:paraId="1FBA7A21" w14:textId="77777777" w:rsidR="00740276" w:rsidRPr="00A92AFB" w:rsidRDefault="00740276" w:rsidP="00D4652F">
      <w:pPr>
        <w:pStyle w:val="Heading2"/>
        <w:numPr>
          <w:ilvl w:val="1"/>
          <w:numId w:val="14"/>
        </w:numPr>
        <w:rPr>
          <w:rtl/>
        </w:rPr>
      </w:pPr>
      <w:bookmarkStart w:id="134" w:name="_Toc166932642"/>
      <w:bookmarkStart w:id="135" w:name="_Toc28770837"/>
      <w:r w:rsidRPr="00A92AFB">
        <w:rPr>
          <w:rtl/>
        </w:rPr>
        <w:t>بررسي روابط</w:t>
      </w:r>
      <w:bookmarkEnd w:id="134"/>
      <w:bookmarkEnd w:id="135"/>
      <w:r w:rsidRPr="00A92AFB">
        <w:rPr>
          <w:rtl/>
        </w:rPr>
        <w:t xml:space="preserve"> </w:t>
      </w:r>
    </w:p>
    <w:p w14:paraId="4FEBFF1B" w14:textId="77777777" w:rsidR="00740276" w:rsidRDefault="003F7389" w:rsidP="00BD5006">
      <w:pPr>
        <w:rPr>
          <w:rtl/>
        </w:rPr>
      </w:pPr>
      <w:r>
        <w:rPr>
          <w:rtl/>
        </w:rPr>
        <w:t>لازم است یک بار پایان نامه</w:t>
      </w:r>
      <w:r w:rsidR="006C70CD">
        <w:rPr>
          <w:rtl/>
        </w:rPr>
        <w:t xml:space="preserve"> و</w:t>
      </w:r>
      <w:r>
        <w:rPr>
          <w:rtl/>
        </w:rPr>
        <w:t xml:space="preserve"> برنامه های موجود</w:t>
      </w:r>
      <w:r w:rsidR="00740276">
        <w:rPr>
          <w:rtl/>
        </w:rPr>
        <w:t xml:space="preserve"> به‌منظور بررسي مجدد صحت روابط، در مقايسه با مرجع مورد استفاده، مطالعه گردد. </w:t>
      </w:r>
      <w:r w:rsidR="00BD5006">
        <w:rPr>
          <w:rtl/>
        </w:rPr>
        <w:t>گاهي</w:t>
      </w:r>
      <w:r w:rsidR="00740276">
        <w:rPr>
          <w:rtl/>
        </w:rPr>
        <w:t xml:space="preserve"> مشاهده مي‌شود كه در ماشين‌كردن روابط و حتي استخراج آن، خطا پديد مي‌آيد. با توجه به </w:t>
      </w:r>
      <w:r w:rsidR="00BD5006">
        <w:rPr>
          <w:rtl/>
        </w:rPr>
        <w:t>اينكه</w:t>
      </w:r>
      <w:r w:rsidR="00740276">
        <w:rPr>
          <w:rtl/>
        </w:rPr>
        <w:t xml:space="preserve"> معمولا پس از استخراج روابط، از </w:t>
      </w:r>
      <w:r w:rsidR="00BD5006">
        <w:rPr>
          <w:rtl/>
        </w:rPr>
        <w:t>آنها</w:t>
      </w:r>
      <w:r w:rsidR="00740276">
        <w:rPr>
          <w:rtl/>
        </w:rPr>
        <w:t xml:space="preserve"> در برنامه‌هاي راي</w:t>
      </w:r>
      <w:r w:rsidR="00726F69">
        <w:rPr>
          <w:rtl/>
        </w:rPr>
        <w:t>ان</w:t>
      </w:r>
      <w:r w:rsidR="006C3B8F">
        <w:rPr>
          <w:rtl/>
        </w:rPr>
        <w:t>ه</w:t>
      </w:r>
      <w:r w:rsidR="00726F69">
        <w:rPr>
          <w:rtl/>
        </w:rPr>
        <w:t>‌</w:t>
      </w:r>
      <w:r w:rsidR="006C3B8F">
        <w:rPr>
          <w:rtl/>
        </w:rPr>
        <w:t>ا</w:t>
      </w:r>
      <w:r w:rsidR="00740276">
        <w:rPr>
          <w:rtl/>
        </w:rPr>
        <w:t xml:space="preserve">ي استفاده مي‌شود، اين خطا به متن برنامه نيز كشيده مي‌شود. بنابراين بررسي صحت روابط از اهميت ويژه‌اي برخوردار است. </w:t>
      </w:r>
    </w:p>
    <w:p w14:paraId="2BA694B6" w14:textId="77777777" w:rsidR="00740276" w:rsidRPr="003956C7" w:rsidRDefault="00740276" w:rsidP="008048A7">
      <w:pPr>
        <w:rPr>
          <w:rtl/>
        </w:rPr>
      </w:pPr>
      <w:r>
        <w:rPr>
          <w:rtl/>
        </w:rPr>
        <w:t xml:space="preserve">     </w:t>
      </w:r>
      <w:r w:rsidR="008048A7">
        <w:rPr>
          <w:rtl/>
        </w:rPr>
        <w:t>لازم</w:t>
      </w:r>
      <w:r>
        <w:rPr>
          <w:rtl/>
        </w:rPr>
        <w:t xml:space="preserve"> است هنگام بررسي روابط، ارجاع‌دهي </w:t>
      </w:r>
      <w:r w:rsidR="00BD5006">
        <w:rPr>
          <w:rtl/>
        </w:rPr>
        <w:t>آنها</w:t>
      </w:r>
      <w:r>
        <w:rPr>
          <w:rtl/>
        </w:rPr>
        <w:t xml:space="preserve"> نيز مورد توجه قرار گيرد. در يك گزارش فني لازم است كه روابط اصلي و نهايي كه در پياده‌سازي مورد استفاده قرار مي‌گيرد، به رابطه مشخصي در يك مرجع معتبر، ارجاع داده شود. </w:t>
      </w:r>
    </w:p>
    <w:p w14:paraId="30A3E528" w14:textId="77777777" w:rsidR="00740276" w:rsidRPr="00A92AFB" w:rsidRDefault="00740276" w:rsidP="00D4652F">
      <w:pPr>
        <w:pStyle w:val="Heading2"/>
        <w:numPr>
          <w:ilvl w:val="1"/>
          <w:numId w:val="14"/>
        </w:numPr>
        <w:rPr>
          <w:rtl/>
        </w:rPr>
      </w:pPr>
      <w:bookmarkStart w:id="136" w:name="_Toc149480168"/>
      <w:bookmarkStart w:id="137" w:name="_Toc149481849"/>
      <w:bookmarkStart w:id="138" w:name="_Toc166932643"/>
      <w:bookmarkStart w:id="139" w:name="_Toc28770838"/>
      <w:r w:rsidRPr="00A92AFB">
        <w:rPr>
          <w:rtl/>
        </w:rPr>
        <w:lastRenderedPageBreak/>
        <w:t xml:space="preserve">بررسي </w:t>
      </w:r>
      <w:bookmarkEnd w:id="136"/>
      <w:bookmarkEnd w:id="137"/>
      <w:r w:rsidRPr="00A92AFB">
        <w:rPr>
          <w:rtl/>
        </w:rPr>
        <w:t>شكل‌ها</w:t>
      </w:r>
      <w:bookmarkEnd w:id="138"/>
      <w:bookmarkEnd w:id="139"/>
      <w:r w:rsidRPr="00A92AFB">
        <w:rPr>
          <w:rtl/>
        </w:rPr>
        <w:t xml:space="preserve"> </w:t>
      </w:r>
    </w:p>
    <w:p w14:paraId="1A9AFD9C" w14:textId="77777777" w:rsidR="00740276" w:rsidRPr="000E44DF" w:rsidRDefault="00740276" w:rsidP="00E4115A">
      <w:pPr>
        <w:rPr>
          <w:rtl/>
        </w:rPr>
      </w:pPr>
      <w:r>
        <w:rPr>
          <w:rtl/>
        </w:rPr>
        <w:t xml:space="preserve">بهتر است كل </w:t>
      </w:r>
      <w:r w:rsidR="00E4115A">
        <w:rPr>
          <w:rtl/>
        </w:rPr>
        <w:t>پایان نامه</w:t>
      </w:r>
      <w:r w:rsidR="00A674C2">
        <w:rPr>
          <w:rtl/>
        </w:rPr>
        <w:t>،</w:t>
      </w:r>
      <w:r>
        <w:rPr>
          <w:rtl/>
        </w:rPr>
        <w:t xml:space="preserve"> </w:t>
      </w:r>
      <w:r w:rsidR="00DD3CF7">
        <w:rPr>
          <w:rtl/>
        </w:rPr>
        <w:t>يك بار</w:t>
      </w:r>
      <w:r>
        <w:rPr>
          <w:rtl/>
        </w:rPr>
        <w:t xml:space="preserve"> فقط از منظر شكل‌ها مورد بررسي قرار گيرد. در اين بررسي، مي‌توان مواردي را كه در بخش‌هاي آتي تشريح مي‌</w:t>
      </w:r>
      <w:r w:rsidR="008048A7">
        <w:rPr>
          <w:rtl/>
        </w:rPr>
        <w:t>شو</w:t>
      </w:r>
      <w:r>
        <w:rPr>
          <w:rtl/>
        </w:rPr>
        <w:t xml:space="preserve">د، مورد توجه قرار داد. </w:t>
      </w:r>
    </w:p>
    <w:p w14:paraId="4700077D" w14:textId="77777777" w:rsidR="00740276" w:rsidRPr="00A92AFB" w:rsidRDefault="00740276" w:rsidP="00D4652F">
      <w:pPr>
        <w:pStyle w:val="Heading3"/>
        <w:numPr>
          <w:ilvl w:val="2"/>
          <w:numId w:val="15"/>
        </w:numPr>
        <w:rPr>
          <w:rtl/>
        </w:rPr>
      </w:pPr>
      <w:bookmarkStart w:id="140" w:name="_Toc166932644"/>
      <w:bookmarkStart w:id="141" w:name="_Toc28770839"/>
      <w:r w:rsidRPr="00A92AFB">
        <w:rPr>
          <w:rtl/>
        </w:rPr>
        <w:t>بررسي كيفيت شكل و تطابق عنوان آن</w:t>
      </w:r>
      <w:bookmarkEnd w:id="140"/>
      <w:bookmarkEnd w:id="141"/>
    </w:p>
    <w:p w14:paraId="672C1AA1" w14:textId="77777777" w:rsidR="00740276" w:rsidRPr="00EF10C1" w:rsidRDefault="00740276" w:rsidP="003F2C95">
      <w:pPr>
        <w:rPr>
          <w:rtl/>
        </w:rPr>
      </w:pPr>
      <w:r>
        <w:rPr>
          <w:rtl/>
        </w:rPr>
        <w:t xml:space="preserve">يكي از </w:t>
      </w:r>
      <w:r w:rsidR="003F2C95">
        <w:rPr>
          <w:rtl/>
        </w:rPr>
        <w:t>موارد مهم</w:t>
      </w:r>
      <w:r>
        <w:rPr>
          <w:rtl/>
        </w:rPr>
        <w:t xml:space="preserve"> بررسي عناوين و تطابق </w:t>
      </w:r>
      <w:r w:rsidR="00BD5006">
        <w:rPr>
          <w:rtl/>
        </w:rPr>
        <w:t>آنها</w:t>
      </w:r>
      <w:r>
        <w:rPr>
          <w:rtl/>
        </w:rPr>
        <w:t xml:space="preserve"> با شكل موردنظر </w:t>
      </w:r>
      <w:r w:rsidR="009C3026">
        <w:rPr>
          <w:rtl/>
        </w:rPr>
        <w:t xml:space="preserve">مي </w:t>
      </w:r>
      <w:r>
        <w:rPr>
          <w:rtl/>
        </w:rPr>
        <w:t xml:space="preserve">باشد. همزمان با بررسي عنوان شكل، مي‌توان كيفيت آن را نيز مدنظر قرار داد. </w:t>
      </w:r>
    </w:p>
    <w:p w14:paraId="220672A0" w14:textId="77777777" w:rsidR="00740276" w:rsidRDefault="00740276" w:rsidP="00D4652F">
      <w:pPr>
        <w:pStyle w:val="Heading3"/>
        <w:numPr>
          <w:ilvl w:val="2"/>
          <w:numId w:val="15"/>
        </w:numPr>
        <w:rPr>
          <w:rtl/>
        </w:rPr>
      </w:pPr>
      <w:bookmarkStart w:id="142" w:name="_Toc166932645"/>
      <w:bookmarkStart w:id="143" w:name="_Toc28770840"/>
      <w:r w:rsidRPr="00A92AFB">
        <w:rPr>
          <w:rtl/>
        </w:rPr>
        <w:t>بررسي تطابق روابط، برنامه و شكل</w:t>
      </w:r>
      <w:bookmarkEnd w:id="142"/>
      <w:bookmarkEnd w:id="143"/>
    </w:p>
    <w:p w14:paraId="6C681952" w14:textId="77777777" w:rsidR="00740276" w:rsidRDefault="00740276" w:rsidP="00216E9A">
      <w:pPr>
        <w:rPr>
          <w:rtl/>
        </w:rPr>
      </w:pPr>
      <w:r>
        <w:rPr>
          <w:rtl/>
        </w:rPr>
        <w:t xml:space="preserve">در </w:t>
      </w:r>
      <w:r w:rsidR="00216E9A">
        <w:rPr>
          <w:rtl/>
        </w:rPr>
        <w:t xml:space="preserve">پروژه های پایانی </w:t>
      </w:r>
      <w:r>
        <w:rPr>
          <w:rtl/>
        </w:rPr>
        <w:t>كه به‌منظور ت</w:t>
      </w:r>
      <w:r w:rsidR="008048A7">
        <w:rPr>
          <w:rtl/>
        </w:rPr>
        <w:t>شريح متن يك برنامه نوشته مي‌شود</w:t>
      </w:r>
      <w:r>
        <w:rPr>
          <w:rtl/>
        </w:rPr>
        <w:t xml:space="preserve">، برخي از شكل‌ها به تشريح روابط پياده‌سازي‌شده اختصاص دارد. لازم است كه براي اين شكل‌ها، تطابق بين روابط موردنظر، مدل </w:t>
      </w:r>
      <w:r w:rsidR="008048A7">
        <w:rPr>
          <w:rtl/>
        </w:rPr>
        <w:t xml:space="preserve">پياده‌سازي‌شده </w:t>
      </w:r>
      <w:r>
        <w:rPr>
          <w:rtl/>
        </w:rPr>
        <w:t xml:space="preserve">(متن برنامه) و شكل مربوطه مورد بررسي قرار گيرد. </w:t>
      </w:r>
    </w:p>
    <w:p w14:paraId="70A05DA4" w14:textId="77777777" w:rsidR="00740276" w:rsidRPr="00A92AFB" w:rsidRDefault="00740276" w:rsidP="00D4652F">
      <w:pPr>
        <w:pStyle w:val="Heading2"/>
        <w:numPr>
          <w:ilvl w:val="1"/>
          <w:numId w:val="14"/>
        </w:numPr>
        <w:rPr>
          <w:rtl/>
        </w:rPr>
      </w:pPr>
      <w:bookmarkStart w:id="144" w:name="_Toc166932646"/>
      <w:bookmarkStart w:id="145" w:name="_Toc28770841"/>
      <w:r w:rsidRPr="00A92AFB">
        <w:rPr>
          <w:rtl/>
        </w:rPr>
        <w:t>بررسي جداول</w:t>
      </w:r>
      <w:bookmarkEnd w:id="144"/>
      <w:bookmarkEnd w:id="145"/>
    </w:p>
    <w:p w14:paraId="53354A59" w14:textId="77777777" w:rsidR="00740276" w:rsidRPr="000E44DF" w:rsidRDefault="00740276" w:rsidP="00A674C2">
      <w:pPr>
        <w:rPr>
          <w:rtl/>
        </w:rPr>
      </w:pPr>
      <w:r>
        <w:rPr>
          <w:rtl/>
        </w:rPr>
        <w:t xml:space="preserve">بهتر است كل </w:t>
      </w:r>
      <w:r w:rsidR="00A674C2">
        <w:rPr>
          <w:rtl/>
        </w:rPr>
        <w:t>پایان نامه</w:t>
      </w:r>
      <w:r>
        <w:rPr>
          <w:rtl/>
        </w:rPr>
        <w:t xml:space="preserve">، </w:t>
      </w:r>
      <w:r w:rsidR="00DD3CF7">
        <w:rPr>
          <w:rtl/>
        </w:rPr>
        <w:t>يك بار</w:t>
      </w:r>
      <w:r w:rsidR="00A674C2">
        <w:rPr>
          <w:rtl/>
        </w:rPr>
        <w:t xml:space="preserve"> هم</w:t>
      </w:r>
      <w:r>
        <w:rPr>
          <w:rtl/>
        </w:rPr>
        <w:t xml:space="preserve"> فقط از منظر جداول مورد بررسي قرار گيرد. در اين بررسي، مي‌توان مواردي را كه در بخش‌هاي آتي تشريح مي‌گردد، مورد توجه قرار داد. </w:t>
      </w:r>
    </w:p>
    <w:p w14:paraId="3E721638" w14:textId="77777777" w:rsidR="00740276" w:rsidRPr="00285BB6" w:rsidRDefault="00740276" w:rsidP="00D4652F">
      <w:pPr>
        <w:pStyle w:val="Heading3"/>
        <w:numPr>
          <w:ilvl w:val="2"/>
          <w:numId w:val="26"/>
        </w:numPr>
        <w:rPr>
          <w:rtl/>
        </w:rPr>
      </w:pPr>
      <w:bookmarkStart w:id="146" w:name="_Toc166932647"/>
      <w:bookmarkStart w:id="147" w:name="_Toc28770842"/>
      <w:r w:rsidRPr="00A92AFB">
        <w:rPr>
          <w:rtl/>
        </w:rPr>
        <w:t>بررسي كيفيت جدول و تطابق عنوان آن</w:t>
      </w:r>
      <w:bookmarkEnd w:id="146"/>
      <w:bookmarkEnd w:id="147"/>
      <w:r w:rsidRPr="00A92AFB">
        <w:rPr>
          <w:rtl/>
        </w:rPr>
        <w:t xml:space="preserve"> </w:t>
      </w:r>
    </w:p>
    <w:p w14:paraId="39CB2CAC" w14:textId="77777777" w:rsidR="00740276" w:rsidRDefault="00740276" w:rsidP="008048A7">
      <w:pPr>
        <w:rPr>
          <w:rtl/>
        </w:rPr>
      </w:pPr>
      <w:r>
        <w:rPr>
          <w:rtl/>
        </w:rPr>
        <w:t>در اين بررسي لازم است كه بين محتويات جدول و عنوان آن تطابق برقرار باشد. هم</w:t>
      </w:r>
      <w:r w:rsidR="008048A7">
        <w:rPr>
          <w:rtl/>
        </w:rPr>
        <w:t>‌</w:t>
      </w:r>
      <w:r>
        <w:rPr>
          <w:rtl/>
        </w:rPr>
        <w:t xml:space="preserve">زمان با بررسي عنوان جدول، مي‌توان كيفيت آن را نيز مدنظر قرار داد. </w:t>
      </w:r>
    </w:p>
    <w:p w14:paraId="427DA384" w14:textId="77777777" w:rsidR="00740276" w:rsidRPr="00A92AFB" w:rsidRDefault="00740276" w:rsidP="00D4652F">
      <w:pPr>
        <w:pStyle w:val="Heading3"/>
        <w:numPr>
          <w:ilvl w:val="2"/>
          <w:numId w:val="26"/>
        </w:numPr>
        <w:rPr>
          <w:rtl/>
        </w:rPr>
      </w:pPr>
      <w:bookmarkStart w:id="148" w:name="_Toc166932648"/>
      <w:bookmarkStart w:id="149" w:name="_Toc28770843"/>
      <w:r w:rsidRPr="00A92AFB">
        <w:rPr>
          <w:rtl/>
        </w:rPr>
        <w:lastRenderedPageBreak/>
        <w:t>بررسي تطابق روابط، برنامه و جدول</w:t>
      </w:r>
      <w:bookmarkEnd w:id="148"/>
      <w:bookmarkEnd w:id="149"/>
    </w:p>
    <w:p w14:paraId="68F6E168" w14:textId="77777777" w:rsidR="00740276" w:rsidRDefault="00740276" w:rsidP="000656CD">
      <w:pPr>
        <w:rPr>
          <w:rtl/>
        </w:rPr>
      </w:pPr>
      <w:r>
        <w:rPr>
          <w:rtl/>
        </w:rPr>
        <w:t xml:space="preserve">در </w:t>
      </w:r>
      <w:r w:rsidR="000656CD">
        <w:rPr>
          <w:rtl/>
        </w:rPr>
        <w:t>پروژه های پایانی</w:t>
      </w:r>
      <w:r>
        <w:rPr>
          <w:rtl/>
        </w:rPr>
        <w:t xml:space="preserve"> كه به‌منظور تشريح متن يك برنامه نوشته مي‌شود، برخي از جدول‌ها به تشريح روابط پياده‌سازي‌شده اختصاص دارد. بنابراين لازم است كه براي جداول، تطابق بين روابط موجود در گزارش فني، متن برنامه و روابط موجود در جدول، مورد بررسي قرار گيرد. </w:t>
      </w:r>
    </w:p>
    <w:p w14:paraId="6232468B" w14:textId="77777777" w:rsidR="00740276" w:rsidRPr="00A92AFB" w:rsidRDefault="00283F96" w:rsidP="00515D87">
      <w:pPr>
        <w:pStyle w:val="Heading2"/>
        <w:numPr>
          <w:ilvl w:val="1"/>
          <w:numId w:val="14"/>
        </w:numPr>
        <w:ind w:left="657"/>
        <w:rPr>
          <w:rtl/>
        </w:rPr>
      </w:pPr>
      <w:bookmarkStart w:id="150" w:name="_Toc166932649"/>
      <w:r>
        <w:rPr>
          <w:rtl/>
        </w:rPr>
        <w:t xml:space="preserve"> </w:t>
      </w:r>
      <w:bookmarkStart w:id="151" w:name="_Toc28770844"/>
      <w:r w:rsidR="00740276" w:rsidRPr="00A92AFB">
        <w:rPr>
          <w:rtl/>
        </w:rPr>
        <w:t>به‌روز</w:t>
      </w:r>
      <w:r w:rsidR="00193236" w:rsidRPr="00A92AFB">
        <w:rPr>
          <w:rtl/>
        </w:rPr>
        <w:t>‌</w:t>
      </w:r>
      <w:r w:rsidR="00740276" w:rsidRPr="00A92AFB">
        <w:rPr>
          <w:rtl/>
        </w:rPr>
        <w:t>رساني مراجع</w:t>
      </w:r>
      <w:bookmarkEnd w:id="150"/>
      <w:bookmarkEnd w:id="151"/>
      <w:r w:rsidR="00740276" w:rsidRPr="00A92AFB">
        <w:rPr>
          <w:rtl/>
        </w:rPr>
        <w:t xml:space="preserve"> </w:t>
      </w:r>
    </w:p>
    <w:p w14:paraId="3DC934B0" w14:textId="77777777" w:rsidR="00740276" w:rsidRPr="000E44DF" w:rsidRDefault="00740276" w:rsidP="009C05B5">
      <w:pPr>
        <w:rPr>
          <w:rtl/>
        </w:rPr>
      </w:pPr>
      <w:r>
        <w:rPr>
          <w:rtl/>
        </w:rPr>
        <w:t xml:space="preserve">معمولا هنگام </w:t>
      </w:r>
      <w:r w:rsidR="000656CD">
        <w:rPr>
          <w:rtl/>
        </w:rPr>
        <w:t>نوشتن پایان نامه</w:t>
      </w:r>
      <w:r>
        <w:rPr>
          <w:rtl/>
        </w:rPr>
        <w:t xml:space="preserve"> به‌دليل توجه به متن مورد نگارش، ارجاع‌دهي مناسب مورد غفلت قرار مي‌گيرد. پس از اتمام نگارش مي‌توان براي هر فصل به بررسي ارجاع‌دهي پرداخت. در اين فعاليت لازم است تا با دقت فراوان </w:t>
      </w:r>
      <w:r w:rsidR="008D042A">
        <w:rPr>
          <w:rtl/>
        </w:rPr>
        <w:t>بندها</w:t>
      </w:r>
      <w:r>
        <w:rPr>
          <w:rtl/>
        </w:rPr>
        <w:t xml:space="preserve">ي مختلف را مورد بررسي قرار داد و درصورت استفاده از مرجع خاصي، به آن ارجاع داده شود. در گزارش‌هاي فني لازم است كه روابط مهم و همچنين روابطي كه استخراج آن به‌صورت كامل در </w:t>
      </w:r>
      <w:r w:rsidR="009C05B5">
        <w:rPr>
          <w:rtl/>
        </w:rPr>
        <w:t>پایان نامه</w:t>
      </w:r>
      <w:r>
        <w:rPr>
          <w:rtl/>
        </w:rPr>
        <w:t xml:space="preserve"> ارائه نشده‌است، ارجاع‌دهي شود. بهتر است در ارجاع‌دهي روابط، شماره رابطه مورد استفاده در مرجع موردنظر نيز ذكر گردد. مثلا (رابطه (3-2)، [3]). در بخش مراجع لازم است كه</w:t>
      </w:r>
      <w:r w:rsidR="00276021">
        <w:rPr>
          <w:rtl/>
        </w:rPr>
        <w:t xml:space="preserve"> مراجع به‌ترتيب حضور در متن آورده شوند. </w:t>
      </w:r>
      <w:r>
        <w:rPr>
          <w:rtl/>
        </w:rPr>
        <w:t>مي‌توا</w:t>
      </w:r>
      <w:r w:rsidR="006521CC">
        <w:rPr>
          <w:rtl/>
        </w:rPr>
        <w:t>ن اين مساله را در هر فصل به‌روز‌</w:t>
      </w:r>
      <w:r>
        <w:rPr>
          <w:rtl/>
        </w:rPr>
        <w:t>رساني كرد. اگر چه به‌روز</w:t>
      </w:r>
      <w:r w:rsidR="006521CC">
        <w:rPr>
          <w:rtl/>
        </w:rPr>
        <w:t>‌</w:t>
      </w:r>
      <w:r>
        <w:rPr>
          <w:rtl/>
        </w:rPr>
        <w:t xml:space="preserve">رساني در انتهاي ويرايش تمامي فصول كفايت مي‌كند. </w:t>
      </w:r>
    </w:p>
    <w:p w14:paraId="6AF716E1" w14:textId="77777777" w:rsidR="00740276" w:rsidRPr="00A92AFB" w:rsidRDefault="00283F96" w:rsidP="00515D87">
      <w:pPr>
        <w:pStyle w:val="Heading2"/>
        <w:numPr>
          <w:ilvl w:val="1"/>
          <w:numId w:val="14"/>
        </w:numPr>
        <w:ind w:left="657"/>
        <w:rPr>
          <w:rtl/>
        </w:rPr>
      </w:pPr>
      <w:bookmarkStart w:id="152" w:name="_Toc149480171"/>
      <w:bookmarkStart w:id="153" w:name="_Toc149481852"/>
      <w:bookmarkStart w:id="154" w:name="_Toc166932650"/>
      <w:r>
        <w:rPr>
          <w:rtl/>
        </w:rPr>
        <w:t xml:space="preserve"> </w:t>
      </w:r>
      <w:bookmarkStart w:id="155" w:name="_Toc28770845"/>
      <w:r w:rsidR="00740276" w:rsidRPr="00A92AFB">
        <w:rPr>
          <w:rtl/>
        </w:rPr>
        <w:t>صفحه‌بندي</w:t>
      </w:r>
      <w:bookmarkEnd w:id="152"/>
      <w:bookmarkEnd w:id="153"/>
      <w:bookmarkEnd w:id="154"/>
      <w:bookmarkEnd w:id="155"/>
    </w:p>
    <w:p w14:paraId="2435B8DD" w14:textId="77777777" w:rsidR="00740276" w:rsidRDefault="00740276" w:rsidP="003F2C95">
      <w:pPr>
        <w:rPr>
          <w:rtl/>
        </w:rPr>
      </w:pPr>
      <w:r>
        <w:rPr>
          <w:rtl/>
        </w:rPr>
        <w:t xml:space="preserve">پس از پايان اقدامات ويرايشي مختلف، مي‌توان با مرور كلي </w:t>
      </w:r>
      <w:r w:rsidR="009C05B5">
        <w:rPr>
          <w:rtl/>
        </w:rPr>
        <w:t>پروژه پایانی</w:t>
      </w:r>
      <w:r>
        <w:rPr>
          <w:rtl/>
        </w:rPr>
        <w:t>، نسبت به اصلاح صفحه‌بندي اقدام كرد. مثلا گاهي با جاب</w:t>
      </w:r>
      <w:r w:rsidR="006521CC">
        <w:rPr>
          <w:rtl/>
        </w:rPr>
        <w:t>ه‌</w:t>
      </w:r>
      <w:r>
        <w:rPr>
          <w:rtl/>
        </w:rPr>
        <w:t xml:space="preserve">جاكردن يك شكل يا كوچك و بزرگ‌نمودن آن، مي‌توان صفحه‌بندي بهتري ارايه كرد. توجه داشته باشيد، با توجه به اينكه پس از صفحه‌بندي احتمالا شماره صفحات تغيير مي‌كند، اين اقدام </w:t>
      </w:r>
      <w:r w:rsidR="00E13757">
        <w:rPr>
          <w:rtl/>
        </w:rPr>
        <w:t>پیش</w:t>
      </w:r>
      <w:r>
        <w:rPr>
          <w:rtl/>
        </w:rPr>
        <w:t xml:space="preserve"> از بررسي </w:t>
      </w:r>
      <w:r w:rsidR="008048A7">
        <w:rPr>
          <w:rtl/>
        </w:rPr>
        <w:t>سربرگ‌ها</w:t>
      </w:r>
      <w:r>
        <w:rPr>
          <w:rtl/>
        </w:rPr>
        <w:t xml:space="preserve"> كه در </w:t>
      </w:r>
      <w:r w:rsidR="003F2C95">
        <w:rPr>
          <w:rtl/>
        </w:rPr>
        <w:t xml:space="preserve">بخش </w:t>
      </w:r>
      <w:r>
        <w:rPr>
          <w:rtl/>
        </w:rPr>
        <w:t>بعد تشريح مي‌</w:t>
      </w:r>
      <w:r w:rsidR="008048A7">
        <w:rPr>
          <w:rtl/>
        </w:rPr>
        <w:t>شو</w:t>
      </w:r>
      <w:r>
        <w:rPr>
          <w:rtl/>
        </w:rPr>
        <w:t xml:space="preserve">د، </w:t>
      </w:r>
      <w:r w:rsidR="008048A7">
        <w:rPr>
          <w:rtl/>
        </w:rPr>
        <w:t>انجام شود</w:t>
      </w:r>
      <w:r>
        <w:rPr>
          <w:rtl/>
        </w:rPr>
        <w:t>.</w:t>
      </w:r>
    </w:p>
    <w:p w14:paraId="3C01CB54" w14:textId="77777777" w:rsidR="00740276" w:rsidRPr="00A92AFB" w:rsidRDefault="00AC5995" w:rsidP="00515D87">
      <w:pPr>
        <w:pStyle w:val="Heading2"/>
        <w:numPr>
          <w:ilvl w:val="1"/>
          <w:numId w:val="14"/>
        </w:numPr>
        <w:ind w:left="657"/>
        <w:rPr>
          <w:rtl/>
        </w:rPr>
      </w:pPr>
      <w:bookmarkStart w:id="156" w:name="_Toc149480172"/>
      <w:bookmarkStart w:id="157" w:name="_Toc149481853"/>
      <w:bookmarkStart w:id="158" w:name="_Toc166932651"/>
      <w:bookmarkStart w:id="159" w:name="_Toc28770846"/>
      <w:r w:rsidRPr="00A92AFB">
        <w:rPr>
          <w:rtl/>
        </w:rPr>
        <w:t>سربرگ</w:t>
      </w:r>
      <w:r w:rsidR="00740276" w:rsidRPr="00A92AFB">
        <w:rPr>
          <w:rtl/>
        </w:rPr>
        <w:t xml:space="preserve"> و </w:t>
      </w:r>
      <w:r w:rsidRPr="00A92AFB">
        <w:rPr>
          <w:rtl/>
        </w:rPr>
        <w:t>ته‌برگ</w:t>
      </w:r>
      <w:r w:rsidR="00740276" w:rsidRPr="00A92AFB">
        <w:rPr>
          <w:rtl/>
        </w:rPr>
        <w:t>‌ها</w:t>
      </w:r>
      <w:bookmarkEnd w:id="156"/>
      <w:bookmarkEnd w:id="157"/>
      <w:bookmarkEnd w:id="158"/>
      <w:bookmarkEnd w:id="159"/>
    </w:p>
    <w:p w14:paraId="2BE23593" w14:textId="77777777" w:rsidR="00740276" w:rsidRDefault="009C7178" w:rsidP="008048A7">
      <w:pPr>
        <w:rPr>
          <w:rtl/>
        </w:rPr>
      </w:pPr>
      <w:r>
        <w:rPr>
          <w:rtl/>
        </w:rPr>
        <w:t>با توجه به استفاده از ابزار</w:t>
      </w:r>
      <w:r w:rsidR="00740276">
        <w:rPr>
          <w:rtl/>
        </w:rPr>
        <w:t xml:space="preserve"> «</w:t>
      </w:r>
      <w:r w:rsidR="00740276">
        <w:t>Insert › Break</w:t>
      </w:r>
      <w:r w:rsidR="00740276">
        <w:rPr>
          <w:rtl/>
        </w:rPr>
        <w:t xml:space="preserve">» ، در پايان </w:t>
      </w:r>
      <w:r w:rsidR="008048A7">
        <w:rPr>
          <w:rtl/>
        </w:rPr>
        <w:t xml:space="preserve">هر </w:t>
      </w:r>
      <w:r w:rsidR="00740276">
        <w:rPr>
          <w:rtl/>
        </w:rPr>
        <w:t xml:space="preserve">فصل، لازم است كه در آغاز هر فصل، موارد زير چك شود. </w:t>
      </w:r>
    </w:p>
    <w:p w14:paraId="202E1D00" w14:textId="77777777" w:rsidR="00740276" w:rsidRPr="001D4685" w:rsidRDefault="00740276" w:rsidP="00740276">
      <w:pPr>
        <w:pStyle w:val="BuletB"/>
        <w:rPr>
          <w:rtl/>
        </w:rPr>
      </w:pPr>
      <w:bookmarkStart w:id="160" w:name="_Toc149480173"/>
      <w:bookmarkStart w:id="161" w:name="_Toc149481854"/>
      <w:bookmarkStart w:id="162" w:name="_Toc166932652"/>
      <w:r w:rsidRPr="001D4685">
        <w:rPr>
          <w:rtl/>
        </w:rPr>
        <w:lastRenderedPageBreak/>
        <w:t>عنوان فصل</w:t>
      </w:r>
      <w:bookmarkEnd w:id="160"/>
      <w:bookmarkEnd w:id="161"/>
      <w:bookmarkEnd w:id="162"/>
      <w:r w:rsidRPr="001D4685">
        <w:rPr>
          <w:rtl/>
        </w:rPr>
        <w:t xml:space="preserve"> </w:t>
      </w:r>
    </w:p>
    <w:p w14:paraId="241B3F40" w14:textId="77777777" w:rsidR="00740276" w:rsidRPr="00072356" w:rsidRDefault="00740276" w:rsidP="00740276">
      <w:pPr>
        <w:rPr>
          <w:rtl/>
        </w:rPr>
      </w:pPr>
      <w:r>
        <w:rPr>
          <w:rtl/>
        </w:rPr>
        <w:t xml:space="preserve">عنوان فصل، در قسمت سمت راست بالاي صفحه قرار دارد و لازم است كه در هر فصل اصلاح شود. </w:t>
      </w:r>
    </w:p>
    <w:p w14:paraId="44564135" w14:textId="77777777" w:rsidR="006E7EF4" w:rsidRPr="001D4685" w:rsidRDefault="006E7EF4" w:rsidP="006E7EF4">
      <w:pPr>
        <w:pStyle w:val="BuletB"/>
        <w:rPr>
          <w:rtl/>
        </w:rPr>
      </w:pPr>
      <w:bookmarkStart w:id="163" w:name="_Toc149480176"/>
      <w:bookmarkStart w:id="164" w:name="_Toc149481857"/>
      <w:bookmarkStart w:id="165" w:name="_Toc166932655"/>
      <w:bookmarkStart w:id="166" w:name="_Toc149480175"/>
      <w:bookmarkStart w:id="167" w:name="_Toc149481856"/>
      <w:bookmarkStart w:id="168" w:name="_Toc166932654"/>
      <w:r w:rsidRPr="001D4685">
        <w:rPr>
          <w:rtl/>
        </w:rPr>
        <w:t>شماره صفحه</w:t>
      </w:r>
      <w:bookmarkEnd w:id="163"/>
      <w:bookmarkEnd w:id="164"/>
      <w:bookmarkEnd w:id="165"/>
      <w:r w:rsidRPr="001D4685">
        <w:rPr>
          <w:rtl/>
        </w:rPr>
        <w:t xml:space="preserve"> </w:t>
      </w:r>
    </w:p>
    <w:p w14:paraId="3C10689E" w14:textId="77777777" w:rsidR="00740276" w:rsidRDefault="006E7EF4" w:rsidP="00064F8E">
      <w:pPr>
        <w:jc w:val="left"/>
        <w:rPr>
          <w:rtl/>
        </w:rPr>
        <w:sectPr w:rsidR="00740276" w:rsidSect="00A1797B">
          <w:headerReference w:type="default" r:id="rId72"/>
          <w:footnotePr>
            <w:numRestart w:val="eachPage"/>
          </w:footnotePr>
          <w:pgSz w:w="11906" w:h="16838" w:code="9"/>
          <w:pgMar w:top="1729" w:right="1729" w:bottom="1729" w:left="1440" w:header="720" w:footer="720" w:gutter="0"/>
          <w:cols w:space="720"/>
          <w:bidi/>
          <w:rtlGutter/>
          <w:docGrid w:linePitch="360"/>
        </w:sectPr>
      </w:pPr>
      <w:r>
        <w:rPr>
          <w:rtl/>
        </w:rPr>
        <w:t xml:space="preserve">شماره صفحه، </w:t>
      </w:r>
      <w:bookmarkEnd w:id="166"/>
      <w:bookmarkEnd w:id="167"/>
      <w:bookmarkEnd w:id="168"/>
      <w:r w:rsidR="00CD0676" w:rsidRPr="001B39D1">
        <w:rPr>
          <w:rtl/>
        </w:rPr>
        <w:t xml:space="preserve">در پائين </w:t>
      </w:r>
      <w:r w:rsidR="00064F8E" w:rsidRPr="001B39D1">
        <w:rPr>
          <w:rtl/>
        </w:rPr>
        <w:t xml:space="preserve"> و وسط </w:t>
      </w:r>
      <w:r w:rsidR="00CD0676" w:rsidRPr="001B39D1">
        <w:rPr>
          <w:rtl/>
        </w:rPr>
        <w:t xml:space="preserve">هر صفحه </w:t>
      </w:r>
      <w:r w:rsidR="00064F8E">
        <w:rPr>
          <w:rtl/>
        </w:rPr>
        <w:t>قرار دارد و لازم است در هر صفحه چک شود.</w:t>
      </w:r>
    </w:p>
    <w:p w14:paraId="5C8A517C" w14:textId="77777777" w:rsidR="000048BE" w:rsidRDefault="00656E7A" w:rsidP="002C1004">
      <w:pPr>
        <w:pStyle w:val="Heading1"/>
        <w:rPr>
          <w:rtl/>
          <w:lang w:bidi="ar-SA"/>
        </w:rPr>
      </w:pPr>
      <w:r>
        <w:rPr>
          <w:rtl/>
          <w:lang w:bidi="ar-SA"/>
        </w:rPr>
        <w:lastRenderedPageBreak/>
        <w:br/>
      </w:r>
      <w:bookmarkStart w:id="169" w:name="_Toc28770847"/>
      <w:r>
        <w:rPr>
          <w:rtl/>
          <w:lang w:bidi="ar-SA"/>
        </w:rPr>
        <w:t>فصل ششم</w:t>
      </w:r>
      <w:r>
        <w:rPr>
          <w:rtl/>
          <w:lang w:bidi="ar-SA"/>
        </w:rPr>
        <w:br/>
      </w:r>
      <w:r w:rsidR="000048BE">
        <w:rPr>
          <w:rtl/>
          <w:lang w:bidi="ar-SA"/>
        </w:rPr>
        <w:t>جمع‌بندي و نتيجه‌گيري</w:t>
      </w:r>
      <w:r w:rsidR="00A0633F">
        <w:rPr>
          <w:rtl/>
          <w:lang w:bidi="ar-SA"/>
        </w:rPr>
        <w:t xml:space="preserve"> و پیشنهادات</w:t>
      </w:r>
      <w:r>
        <w:rPr>
          <w:rtl/>
          <w:lang w:bidi="ar-SA"/>
        </w:rPr>
        <w:br w:type="page"/>
      </w:r>
      <w:r w:rsidRPr="00A92AFB">
        <w:rPr>
          <w:sz w:val="34"/>
          <w:rtl/>
          <w:lang w:bidi="ar-SA"/>
        </w:rPr>
        <w:lastRenderedPageBreak/>
        <w:t>جمع‌بندي و نتيجه‌گيري</w:t>
      </w:r>
      <w:bookmarkEnd w:id="169"/>
    </w:p>
    <w:p w14:paraId="4164E4F4" w14:textId="77777777" w:rsidR="00A9275D" w:rsidRDefault="008E42DA" w:rsidP="00A9275D">
      <w:pPr>
        <w:rPr>
          <w:rtl/>
        </w:rPr>
      </w:pPr>
      <w:r>
        <w:rPr>
          <w:rtl/>
        </w:rPr>
        <w:t>در پايان گزارش‌هاي علمي و فني</w:t>
      </w:r>
      <w:r w:rsidR="005814D1">
        <w:rPr>
          <w:rtl/>
        </w:rPr>
        <w:t xml:space="preserve"> لازم است كه</w:t>
      </w:r>
      <w:r w:rsidR="000048BE">
        <w:rPr>
          <w:rtl/>
        </w:rPr>
        <w:t xml:space="preserve"> جمع‌بندي يا نتيجه‌گيري نهايي ارائه شود. در اين موارد مي‌توان آخرين فصل</w:t>
      </w:r>
      <w:r w:rsidR="00A9275D">
        <w:rPr>
          <w:rtl/>
        </w:rPr>
        <w:t xml:space="preserve"> پایان نامه </w:t>
      </w:r>
      <w:r w:rsidR="000048BE">
        <w:rPr>
          <w:rtl/>
        </w:rPr>
        <w:t xml:space="preserve">كه </w:t>
      </w:r>
      <w:r w:rsidR="00E13757">
        <w:rPr>
          <w:rtl/>
        </w:rPr>
        <w:t>پیش</w:t>
      </w:r>
      <w:r w:rsidR="000048BE">
        <w:rPr>
          <w:rtl/>
        </w:rPr>
        <w:t xml:space="preserve"> از مراجع قرار مي‌گيرد را به اين امر اختصاص داد.</w:t>
      </w:r>
    </w:p>
    <w:p w14:paraId="56B0357D" w14:textId="77777777" w:rsidR="00A0633F" w:rsidRDefault="00A0633F" w:rsidP="00A9275D">
      <w:pPr>
        <w:rPr>
          <w:rtl/>
        </w:rPr>
      </w:pPr>
    </w:p>
    <w:p w14:paraId="4100D5E0" w14:textId="77777777" w:rsidR="00A0633F" w:rsidRPr="00981F76" w:rsidRDefault="00A0633F" w:rsidP="00A9275D">
      <w:pPr>
        <w:rPr>
          <w:b/>
          <w:bCs/>
          <w:sz w:val="36"/>
          <w:szCs w:val="36"/>
          <w:rtl/>
        </w:rPr>
      </w:pPr>
      <w:r w:rsidRPr="00981F76">
        <w:rPr>
          <w:b/>
          <w:bCs/>
          <w:sz w:val="36"/>
          <w:szCs w:val="36"/>
          <w:rtl/>
        </w:rPr>
        <w:t>پیشنهادات</w:t>
      </w:r>
    </w:p>
    <w:p w14:paraId="5819C791" w14:textId="77777777" w:rsidR="00A0633F" w:rsidRDefault="00A0633F" w:rsidP="00A0633F">
      <w:pPr>
        <w:rPr>
          <w:rtl/>
        </w:rPr>
      </w:pPr>
      <w:r>
        <w:rPr>
          <w:rtl/>
        </w:rPr>
        <w:t>در این بخش پیشنهاداتی که محقق جهت ادامه تحقیقات دارد ارایه می‌گردد. دقت شود که پیشنهادات باید از  تحقیق انجام شده و نتایج ان حاصل شده باشد و از ذکر جملات کلی باید پرهیز کرد.</w:t>
      </w:r>
    </w:p>
    <w:p w14:paraId="7009F3AB" w14:textId="77777777" w:rsidR="00E31348" w:rsidRDefault="000048BE" w:rsidP="00A9275D">
      <w:pPr>
        <w:rPr>
          <w:rtl/>
        </w:rPr>
      </w:pPr>
      <w:r>
        <w:rPr>
          <w:rtl/>
        </w:rPr>
        <w:t xml:space="preserve"> </w:t>
      </w:r>
    </w:p>
    <w:p w14:paraId="48D5D9D6" w14:textId="77777777" w:rsidR="00D24B74" w:rsidRPr="00D05702" w:rsidRDefault="00D24B74" w:rsidP="00DB7C7E">
      <w:pPr>
        <w:rPr>
          <w:rtl/>
        </w:rPr>
        <w:sectPr w:rsidR="00D24B74" w:rsidRPr="00D05702" w:rsidSect="00A1797B">
          <w:headerReference w:type="default" r:id="rId73"/>
          <w:footnotePr>
            <w:numRestart w:val="eachPage"/>
          </w:footnotePr>
          <w:pgSz w:w="11906" w:h="16838" w:code="9"/>
          <w:pgMar w:top="1729" w:right="1729" w:bottom="1729" w:left="1440" w:header="720" w:footer="720" w:gutter="0"/>
          <w:cols w:space="720"/>
          <w:bidi/>
          <w:rtlGutter/>
          <w:docGrid w:linePitch="360"/>
        </w:sectPr>
      </w:pPr>
    </w:p>
    <w:p w14:paraId="4F12C42D" w14:textId="77777777" w:rsidR="00EE0986" w:rsidRPr="00EE0986" w:rsidRDefault="00EE0986" w:rsidP="00EE0986">
      <w:pPr>
        <w:keepNext/>
        <w:spacing w:before="960"/>
        <w:ind w:left="-52"/>
        <w:jc w:val="left"/>
        <w:outlineLvl w:val="0"/>
        <w:rPr>
          <w:b/>
          <w:bCs/>
          <w:kern w:val="32"/>
          <w:sz w:val="36"/>
          <w:szCs w:val="36"/>
          <w:rtl/>
        </w:rPr>
      </w:pPr>
      <w:bookmarkStart w:id="170" w:name="_Toc115553031"/>
      <w:bookmarkStart w:id="171" w:name="_Toc118681176"/>
      <w:bookmarkStart w:id="172" w:name="_Toc28770848"/>
      <w:r w:rsidRPr="00EE0986">
        <w:rPr>
          <w:b/>
          <w:bCs/>
          <w:kern w:val="32"/>
          <w:sz w:val="36"/>
          <w:szCs w:val="36"/>
          <w:rtl/>
        </w:rPr>
        <w:lastRenderedPageBreak/>
        <w:t>منابع و مراجع</w:t>
      </w:r>
      <w:bookmarkEnd w:id="170"/>
      <w:bookmarkEnd w:id="171"/>
      <w:bookmarkEnd w:id="172"/>
    </w:p>
    <w:p w14:paraId="1DFCDF98" w14:textId="77777777" w:rsidR="00EE0986" w:rsidRPr="00EE0986" w:rsidRDefault="00EE0986" w:rsidP="00EE0986">
      <w:pPr>
        <w:rPr>
          <w:rtl/>
        </w:rPr>
      </w:pPr>
    </w:p>
    <w:tbl>
      <w:tblPr>
        <w:bidiVisual/>
        <w:tblW w:w="0" w:type="auto"/>
        <w:tblInd w:w="-3" w:type="dxa"/>
        <w:tblLook w:val="01E0" w:firstRow="1" w:lastRow="1" w:firstColumn="1" w:lastColumn="1" w:noHBand="0" w:noVBand="0"/>
      </w:tblPr>
      <w:tblGrid>
        <w:gridCol w:w="849"/>
        <w:gridCol w:w="54"/>
        <w:gridCol w:w="7783"/>
        <w:gridCol w:w="54"/>
      </w:tblGrid>
      <w:tr w:rsidR="00EE0986" w:rsidRPr="00EE0986" w14:paraId="7E6DEE35" w14:textId="77777777" w:rsidTr="00784DD5">
        <w:trPr>
          <w:gridAfter w:val="1"/>
          <w:wAfter w:w="55" w:type="dxa"/>
        </w:trPr>
        <w:tc>
          <w:tcPr>
            <w:tcW w:w="857" w:type="dxa"/>
          </w:tcPr>
          <w:p w14:paraId="091A9D9E" w14:textId="77777777" w:rsidR="00EE0986" w:rsidRPr="00EE0986" w:rsidRDefault="00EE0986" w:rsidP="00EE0986">
            <w:pPr>
              <w:spacing w:before="0"/>
              <w:rPr>
                <w:sz w:val="24"/>
                <w:szCs w:val="26"/>
                <w:rtl/>
              </w:rPr>
            </w:pPr>
            <w:bookmarkStart w:id="173" w:name="_Ref114123584"/>
            <w:r w:rsidRPr="00EE0986">
              <w:rPr>
                <w:sz w:val="24"/>
                <w:szCs w:val="26"/>
                <w:rtl/>
              </w:rPr>
              <w:t>[</w:t>
            </w:r>
            <w:r w:rsidRPr="00EE0986">
              <w:rPr>
                <w:sz w:val="24"/>
                <w:szCs w:val="26"/>
                <w:rtl/>
              </w:rPr>
              <w:fldChar w:fldCharType="begin"/>
            </w:r>
            <w:r w:rsidRPr="00EE0986">
              <w:rPr>
                <w:sz w:val="24"/>
                <w:szCs w:val="26"/>
                <w:rtl/>
              </w:rPr>
              <w:instrText xml:space="preserve"> </w:instrText>
            </w:r>
            <w:r w:rsidRPr="00EE0986">
              <w:rPr>
                <w:sz w:val="24"/>
                <w:szCs w:val="26"/>
              </w:rPr>
              <w:instrText>SEQ</w:instrText>
            </w:r>
            <w:r w:rsidRPr="00EE0986">
              <w:rPr>
                <w:sz w:val="24"/>
                <w:szCs w:val="26"/>
                <w:rtl/>
              </w:rPr>
              <w:instrText xml:space="preserve"> </w:instrText>
            </w:r>
            <w:r w:rsidRPr="00EE0986">
              <w:rPr>
                <w:sz w:val="24"/>
                <w:szCs w:val="26"/>
              </w:rPr>
              <w:instrText>Ref \* ARABIC</w:instrText>
            </w:r>
            <w:r w:rsidRPr="00EE0986">
              <w:rPr>
                <w:sz w:val="24"/>
                <w:szCs w:val="26"/>
                <w:rtl/>
              </w:rPr>
              <w:instrText xml:space="preserve"> </w:instrText>
            </w:r>
            <w:r w:rsidRPr="00EE0986">
              <w:rPr>
                <w:sz w:val="24"/>
                <w:szCs w:val="26"/>
                <w:rtl/>
              </w:rPr>
              <w:fldChar w:fldCharType="separate"/>
            </w:r>
            <w:r w:rsidR="00613634">
              <w:rPr>
                <w:noProof/>
                <w:sz w:val="24"/>
                <w:szCs w:val="26"/>
                <w:rtl/>
              </w:rPr>
              <w:t>1</w:t>
            </w:r>
            <w:r w:rsidRPr="00EE0986">
              <w:rPr>
                <w:sz w:val="24"/>
                <w:szCs w:val="26"/>
                <w:rtl/>
              </w:rPr>
              <w:fldChar w:fldCharType="end"/>
            </w:r>
            <w:r w:rsidRPr="00EE0986">
              <w:rPr>
                <w:sz w:val="24"/>
                <w:szCs w:val="26"/>
                <w:rtl/>
              </w:rPr>
              <w:t>]</w:t>
            </w:r>
            <w:bookmarkEnd w:id="173"/>
          </w:p>
          <w:p w14:paraId="5D1D703E" w14:textId="77777777" w:rsidR="00EE0986" w:rsidRPr="00EE0986" w:rsidRDefault="00EE0986" w:rsidP="00EE0986">
            <w:pPr>
              <w:spacing w:before="0"/>
              <w:rPr>
                <w:sz w:val="24"/>
                <w:szCs w:val="26"/>
                <w:rtl/>
              </w:rPr>
            </w:pPr>
          </w:p>
          <w:p w14:paraId="4D67DD0E" w14:textId="77777777" w:rsidR="00EE0986" w:rsidRPr="00EE0986" w:rsidRDefault="00EE0986" w:rsidP="00EE0986">
            <w:pPr>
              <w:spacing w:before="0"/>
              <w:rPr>
                <w:sz w:val="24"/>
                <w:szCs w:val="26"/>
                <w:rtl/>
              </w:rPr>
            </w:pPr>
          </w:p>
        </w:tc>
        <w:tc>
          <w:tcPr>
            <w:tcW w:w="7991" w:type="dxa"/>
            <w:gridSpan w:val="2"/>
          </w:tcPr>
          <w:p w14:paraId="24983675" w14:textId="77777777" w:rsidR="00EE0986" w:rsidRPr="00EE0986" w:rsidRDefault="00EE0986" w:rsidP="00EE0986">
            <w:pPr>
              <w:spacing w:before="0"/>
              <w:rPr>
                <w:sz w:val="24"/>
                <w:szCs w:val="26"/>
                <w:rtl/>
              </w:rPr>
            </w:pPr>
            <w:r w:rsidRPr="00EE0986">
              <w:rPr>
                <w:sz w:val="24"/>
                <w:szCs w:val="26"/>
                <w:rtl/>
              </w:rPr>
              <w:t xml:space="preserve">نام خانوادگی، نام (مولفان و مترجمان)؛ </w:t>
            </w:r>
            <w:r w:rsidRPr="00EE0986">
              <w:rPr>
                <w:i/>
                <w:iCs/>
                <w:sz w:val="24"/>
                <w:rtl/>
              </w:rPr>
              <w:t>عنوان اصلی كتاب</w:t>
            </w:r>
            <w:r w:rsidRPr="00EE0986">
              <w:rPr>
                <w:sz w:val="24"/>
                <w:szCs w:val="26"/>
                <w:rtl/>
              </w:rPr>
              <w:t>؛ عنوان فرعی كتاب (جزئيات عنوان كتاب در صورت وجود داخل پرانتز)، نام ساير افراد دخيل در تاليف يا ترجمه، ناشر، محل انتشار، شماره جلد، شماره ويرايش، سال انتشار به عدد‌.‌</w:t>
            </w:r>
          </w:p>
        </w:tc>
      </w:tr>
      <w:tr w:rsidR="00EE0986" w:rsidRPr="00EE0986" w14:paraId="4D3A673E" w14:textId="77777777" w:rsidTr="00784DD5">
        <w:trPr>
          <w:gridAfter w:val="1"/>
          <w:wAfter w:w="55" w:type="dxa"/>
        </w:trPr>
        <w:tc>
          <w:tcPr>
            <w:tcW w:w="857" w:type="dxa"/>
          </w:tcPr>
          <w:p w14:paraId="5A5860F0" w14:textId="77777777" w:rsidR="00EE0986" w:rsidRPr="00EE0986" w:rsidRDefault="00EE0986" w:rsidP="00EE0986">
            <w:pPr>
              <w:spacing w:before="0"/>
              <w:rPr>
                <w:sz w:val="24"/>
                <w:szCs w:val="26"/>
                <w:rtl/>
              </w:rPr>
            </w:pPr>
            <w:r w:rsidRPr="00EE0986">
              <w:rPr>
                <w:sz w:val="24"/>
                <w:szCs w:val="26"/>
                <w:rtl/>
              </w:rPr>
              <w:t>[</w:t>
            </w:r>
            <w:r w:rsidRPr="00EE0986">
              <w:rPr>
                <w:sz w:val="24"/>
                <w:szCs w:val="26"/>
                <w:rtl/>
              </w:rPr>
              <w:fldChar w:fldCharType="begin"/>
            </w:r>
            <w:r w:rsidRPr="00EE0986">
              <w:rPr>
                <w:sz w:val="24"/>
                <w:szCs w:val="26"/>
                <w:rtl/>
              </w:rPr>
              <w:instrText xml:space="preserve"> </w:instrText>
            </w:r>
            <w:r w:rsidRPr="00EE0986">
              <w:rPr>
                <w:sz w:val="24"/>
                <w:szCs w:val="26"/>
              </w:rPr>
              <w:instrText>SEQ</w:instrText>
            </w:r>
            <w:r w:rsidRPr="00EE0986">
              <w:rPr>
                <w:sz w:val="24"/>
                <w:szCs w:val="26"/>
                <w:rtl/>
              </w:rPr>
              <w:instrText xml:space="preserve"> </w:instrText>
            </w:r>
            <w:r w:rsidRPr="00EE0986">
              <w:rPr>
                <w:sz w:val="24"/>
                <w:szCs w:val="26"/>
              </w:rPr>
              <w:instrText>Ref \* ARABIC</w:instrText>
            </w:r>
            <w:r w:rsidRPr="00EE0986">
              <w:rPr>
                <w:sz w:val="24"/>
                <w:szCs w:val="26"/>
                <w:rtl/>
              </w:rPr>
              <w:instrText xml:space="preserve"> </w:instrText>
            </w:r>
            <w:r w:rsidRPr="00EE0986">
              <w:rPr>
                <w:sz w:val="24"/>
                <w:szCs w:val="26"/>
                <w:rtl/>
              </w:rPr>
              <w:fldChar w:fldCharType="separate"/>
            </w:r>
            <w:r w:rsidR="00613634">
              <w:rPr>
                <w:noProof/>
                <w:sz w:val="24"/>
                <w:szCs w:val="26"/>
                <w:rtl/>
              </w:rPr>
              <w:t>2</w:t>
            </w:r>
            <w:r w:rsidRPr="00EE0986">
              <w:rPr>
                <w:sz w:val="24"/>
                <w:szCs w:val="26"/>
                <w:rtl/>
              </w:rPr>
              <w:fldChar w:fldCharType="end"/>
            </w:r>
            <w:r w:rsidRPr="00EE0986">
              <w:rPr>
                <w:sz w:val="24"/>
                <w:szCs w:val="26"/>
                <w:rtl/>
              </w:rPr>
              <w:t>]</w:t>
            </w:r>
          </w:p>
          <w:p w14:paraId="0B8BB06E" w14:textId="77777777" w:rsidR="00EE0986" w:rsidRPr="00EE0986" w:rsidRDefault="00EE0986" w:rsidP="00EE0986">
            <w:pPr>
              <w:spacing w:before="0"/>
              <w:rPr>
                <w:sz w:val="24"/>
                <w:szCs w:val="26"/>
                <w:rtl/>
              </w:rPr>
            </w:pPr>
          </w:p>
        </w:tc>
        <w:tc>
          <w:tcPr>
            <w:tcW w:w="7991" w:type="dxa"/>
            <w:gridSpan w:val="2"/>
          </w:tcPr>
          <w:p w14:paraId="08FC2C41" w14:textId="77777777" w:rsidR="00EE0986" w:rsidRPr="00EE0986" w:rsidRDefault="00EE0986" w:rsidP="00EE0986">
            <w:pPr>
              <w:spacing w:before="0"/>
              <w:rPr>
                <w:sz w:val="24"/>
                <w:szCs w:val="26"/>
                <w:rtl/>
              </w:rPr>
            </w:pPr>
            <w:r w:rsidRPr="00EE0986">
              <w:rPr>
                <w:sz w:val="24"/>
                <w:szCs w:val="26"/>
                <w:rtl/>
              </w:rPr>
              <w:t xml:space="preserve">منهاج، محمد‌باقر؛ </w:t>
            </w:r>
            <w:r w:rsidRPr="00EE0986">
              <w:rPr>
                <w:i/>
                <w:iCs/>
                <w:sz w:val="24"/>
                <w:rtl/>
              </w:rPr>
              <w:t>هوش محاسباتی</w:t>
            </w:r>
            <w:r w:rsidRPr="00EE0986">
              <w:rPr>
                <w:sz w:val="24"/>
                <w:szCs w:val="26"/>
                <w:rtl/>
              </w:rPr>
              <w:t xml:space="preserve"> (جلد اول: مبانی شبكه‌های عصبی)، انتشارات دانشگاه صنعتی امير‌كبير، تهران، ويرايش اول، 1379‌.‌</w:t>
            </w:r>
          </w:p>
        </w:tc>
      </w:tr>
      <w:tr w:rsidR="00EE0986" w:rsidRPr="00EE0986" w14:paraId="004A00B3" w14:textId="77777777" w:rsidTr="00784DD5">
        <w:trPr>
          <w:gridAfter w:val="1"/>
          <w:wAfter w:w="55" w:type="dxa"/>
        </w:trPr>
        <w:tc>
          <w:tcPr>
            <w:tcW w:w="857" w:type="dxa"/>
          </w:tcPr>
          <w:p w14:paraId="5497A71D" w14:textId="77777777" w:rsidR="00EE0986" w:rsidRPr="00EE0986" w:rsidRDefault="00EE0986" w:rsidP="00EE0986">
            <w:pPr>
              <w:spacing w:before="0"/>
              <w:rPr>
                <w:sz w:val="24"/>
                <w:szCs w:val="26"/>
                <w:rtl/>
              </w:rPr>
            </w:pPr>
            <w:r w:rsidRPr="00EE0986">
              <w:rPr>
                <w:sz w:val="24"/>
                <w:szCs w:val="26"/>
                <w:rtl/>
              </w:rPr>
              <w:t>[</w:t>
            </w:r>
            <w:r w:rsidRPr="00EE0986">
              <w:rPr>
                <w:sz w:val="24"/>
                <w:szCs w:val="26"/>
                <w:rtl/>
              </w:rPr>
              <w:fldChar w:fldCharType="begin"/>
            </w:r>
            <w:r w:rsidRPr="00EE0986">
              <w:rPr>
                <w:sz w:val="24"/>
                <w:szCs w:val="26"/>
                <w:rtl/>
              </w:rPr>
              <w:instrText xml:space="preserve"> </w:instrText>
            </w:r>
            <w:r w:rsidRPr="00EE0986">
              <w:rPr>
                <w:sz w:val="24"/>
                <w:szCs w:val="26"/>
              </w:rPr>
              <w:instrText>SEQ</w:instrText>
            </w:r>
            <w:r w:rsidRPr="00EE0986">
              <w:rPr>
                <w:sz w:val="24"/>
                <w:szCs w:val="26"/>
                <w:rtl/>
              </w:rPr>
              <w:instrText xml:space="preserve"> </w:instrText>
            </w:r>
            <w:r w:rsidRPr="00EE0986">
              <w:rPr>
                <w:sz w:val="24"/>
                <w:szCs w:val="26"/>
              </w:rPr>
              <w:instrText>Ref \* ARABIC</w:instrText>
            </w:r>
            <w:r w:rsidRPr="00EE0986">
              <w:rPr>
                <w:sz w:val="24"/>
                <w:szCs w:val="26"/>
                <w:rtl/>
              </w:rPr>
              <w:instrText xml:space="preserve"> </w:instrText>
            </w:r>
            <w:r w:rsidRPr="00EE0986">
              <w:rPr>
                <w:sz w:val="24"/>
                <w:szCs w:val="26"/>
                <w:rtl/>
              </w:rPr>
              <w:fldChar w:fldCharType="separate"/>
            </w:r>
            <w:r w:rsidR="00613634">
              <w:rPr>
                <w:noProof/>
                <w:sz w:val="24"/>
                <w:szCs w:val="26"/>
                <w:rtl/>
              </w:rPr>
              <w:t>3</w:t>
            </w:r>
            <w:r w:rsidRPr="00EE0986">
              <w:rPr>
                <w:sz w:val="24"/>
                <w:szCs w:val="26"/>
                <w:rtl/>
              </w:rPr>
              <w:fldChar w:fldCharType="end"/>
            </w:r>
            <w:r w:rsidRPr="00EE0986">
              <w:rPr>
                <w:sz w:val="24"/>
                <w:szCs w:val="26"/>
                <w:rtl/>
              </w:rPr>
              <w:t>]</w:t>
            </w:r>
          </w:p>
          <w:p w14:paraId="58F2EB76" w14:textId="77777777" w:rsidR="00EE0986" w:rsidRPr="00EE0986" w:rsidRDefault="00EE0986" w:rsidP="00EE0986">
            <w:pPr>
              <w:spacing w:before="0"/>
              <w:rPr>
                <w:sz w:val="24"/>
                <w:szCs w:val="26"/>
                <w:rtl/>
              </w:rPr>
            </w:pPr>
          </w:p>
        </w:tc>
        <w:tc>
          <w:tcPr>
            <w:tcW w:w="7991" w:type="dxa"/>
            <w:gridSpan w:val="2"/>
          </w:tcPr>
          <w:p w14:paraId="7A3FE53B" w14:textId="77777777" w:rsidR="00EE0986" w:rsidRPr="00EE0986" w:rsidRDefault="00EE0986" w:rsidP="00EE0986">
            <w:pPr>
              <w:spacing w:before="0"/>
              <w:rPr>
                <w:sz w:val="24"/>
                <w:szCs w:val="26"/>
                <w:rtl/>
              </w:rPr>
            </w:pPr>
            <w:r w:rsidRPr="00EE0986">
              <w:rPr>
                <w:sz w:val="24"/>
                <w:szCs w:val="26"/>
                <w:rtl/>
              </w:rPr>
              <w:t xml:space="preserve">نام خانوادگی، نام؛ نام‌‌خانوادگی و نام مولف دوم؛ مولف سوم؛ "عنوان مقاله به‌صورت عادي و داخل گيومه"، </w:t>
            </w:r>
            <w:r w:rsidRPr="00EE0986">
              <w:rPr>
                <w:i/>
                <w:iCs/>
                <w:sz w:val="24"/>
                <w:rtl/>
              </w:rPr>
              <w:t>نام كامل مجله به صورت ايتاليك</w:t>
            </w:r>
            <w:r w:rsidRPr="00EE0986">
              <w:rPr>
                <w:sz w:val="24"/>
                <w:szCs w:val="26"/>
                <w:rtl/>
              </w:rPr>
              <w:t>، شماره دوره يا جلد، شماره مجله، شماره صفحات، سال انتشار‌.‌</w:t>
            </w:r>
          </w:p>
        </w:tc>
      </w:tr>
      <w:tr w:rsidR="00EE0986" w:rsidRPr="00EE0986" w14:paraId="1AF9FB09" w14:textId="77777777" w:rsidTr="00784DD5">
        <w:trPr>
          <w:gridAfter w:val="1"/>
          <w:wAfter w:w="55" w:type="dxa"/>
        </w:trPr>
        <w:tc>
          <w:tcPr>
            <w:tcW w:w="857" w:type="dxa"/>
          </w:tcPr>
          <w:p w14:paraId="320974AC" w14:textId="77777777" w:rsidR="00EE0986" w:rsidRPr="00EE0986" w:rsidRDefault="00EE0986" w:rsidP="00EE0986">
            <w:pPr>
              <w:spacing w:before="0"/>
              <w:rPr>
                <w:sz w:val="24"/>
                <w:szCs w:val="26"/>
                <w:rtl/>
              </w:rPr>
            </w:pPr>
            <w:r w:rsidRPr="00EE0986">
              <w:rPr>
                <w:sz w:val="24"/>
                <w:szCs w:val="26"/>
                <w:rtl/>
              </w:rPr>
              <w:t>[</w:t>
            </w:r>
            <w:r w:rsidRPr="00EE0986">
              <w:rPr>
                <w:sz w:val="24"/>
                <w:szCs w:val="26"/>
                <w:rtl/>
              </w:rPr>
              <w:fldChar w:fldCharType="begin"/>
            </w:r>
            <w:r w:rsidRPr="00EE0986">
              <w:rPr>
                <w:sz w:val="24"/>
                <w:szCs w:val="26"/>
                <w:rtl/>
              </w:rPr>
              <w:instrText xml:space="preserve"> </w:instrText>
            </w:r>
            <w:r w:rsidRPr="00EE0986">
              <w:rPr>
                <w:sz w:val="24"/>
                <w:szCs w:val="26"/>
              </w:rPr>
              <w:instrText>SEQ</w:instrText>
            </w:r>
            <w:r w:rsidRPr="00EE0986">
              <w:rPr>
                <w:sz w:val="24"/>
                <w:szCs w:val="26"/>
                <w:rtl/>
              </w:rPr>
              <w:instrText xml:space="preserve"> </w:instrText>
            </w:r>
            <w:r w:rsidRPr="00EE0986">
              <w:rPr>
                <w:sz w:val="24"/>
                <w:szCs w:val="26"/>
              </w:rPr>
              <w:instrText>Ref \* ARABIC</w:instrText>
            </w:r>
            <w:r w:rsidRPr="00EE0986">
              <w:rPr>
                <w:sz w:val="24"/>
                <w:szCs w:val="26"/>
                <w:rtl/>
              </w:rPr>
              <w:instrText xml:space="preserve"> </w:instrText>
            </w:r>
            <w:r w:rsidRPr="00EE0986">
              <w:rPr>
                <w:sz w:val="24"/>
                <w:szCs w:val="26"/>
                <w:rtl/>
              </w:rPr>
              <w:fldChar w:fldCharType="separate"/>
            </w:r>
            <w:r w:rsidR="00613634">
              <w:rPr>
                <w:noProof/>
                <w:sz w:val="24"/>
                <w:szCs w:val="26"/>
                <w:rtl/>
              </w:rPr>
              <w:t>4</w:t>
            </w:r>
            <w:r w:rsidRPr="00EE0986">
              <w:rPr>
                <w:sz w:val="24"/>
                <w:szCs w:val="26"/>
                <w:rtl/>
              </w:rPr>
              <w:fldChar w:fldCharType="end"/>
            </w:r>
            <w:r w:rsidRPr="00EE0986">
              <w:rPr>
                <w:sz w:val="24"/>
                <w:szCs w:val="26"/>
                <w:rtl/>
              </w:rPr>
              <w:t>]</w:t>
            </w:r>
          </w:p>
          <w:p w14:paraId="2FCDB351" w14:textId="77777777" w:rsidR="00EE0986" w:rsidRPr="00EE0986" w:rsidRDefault="00EE0986" w:rsidP="00EE0986">
            <w:pPr>
              <w:spacing w:before="0"/>
              <w:rPr>
                <w:sz w:val="24"/>
                <w:szCs w:val="26"/>
                <w:rtl/>
              </w:rPr>
            </w:pPr>
          </w:p>
        </w:tc>
        <w:tc>
          <w:tcPr>
            <w:tcW w:w="7991" w:type="dxa"/>
            <w:gridSpan w:val="2"/>
          </w:tcPr>
          <w:p w14:paraId="01650192" w14:textId="77777777" w:rsidR="00EE0986" w:rsidRPr="00EE0986" w:rsidRDefault="00EE0986" w:rsidP="00EE0986">
            <w:pPr>
              <w:spacing w:before="0"/>
              <w:rPr>
                <w:sz w:val="24"/>
                <w:szCs w:val="26"/>
                <w:rtl/>
              </w:rPr>
            </w:pPr>
            <w:r w:rsidRPr="00EE0986">
              <w:rPr>
                <w:sz w:val="24"/>
                <w:szCs w:val="26"/>
                <w:rtl/>
              </w:rPr>
              <w:t xml:space="preserve">نام خانوادگی، نام مجری؛ </w:t>
            </w:r>
            <w:r w:rsidRPr="00EE0986">
              <w:rPr>
                <w:i/>
                <w:iCs/>
                <w:sz w:val="24"/>
                <w:rtl/>
              </w:rPr>
              <w:t>عنوان طرح پژوهشی به‌صورت ايتاليك</w:t>
            </w:r>
            <w:r w:rsidRPr="00EE0986">
              <w:rPr>
                <w:sz w:val="24"/>
                <w:szCs w:val="26"/>
                <w:rtl/>
              </w:rPr>
              <w:t>، شماره ثبت، نام كامل محل انجام و سفارش دهنده، سال انجام طرح‌.‌</w:t>
            </w:r>
          </w:p>
        </w:tc>
      </w:tr>
      <w:tr w:rsidR="00EE0986" w:rsidRPr="00EE0986" w14:paraId="72120489" w14:textId="77777777" w:rsidTr="00784DD5">
        <w:trPr>
          <w:gridAfter w:val="1"/>
          <w:wAfter w:w="55" w:type="dxa"/>
        </w:trPr>
        <w:tc>
          <w:tcPr>
            <w:tcW w:w="857" w:type="dxa"/>
          </w:tcPr>
          <w:p w14:paraId="03203635" w14:textId="77777777" w:rsidR="00EE0986" w:rsidRPr="00EE0986" w:rsidRDefault="00EE0986" w:rsidP="00EE0986">
            <w:pPr>
              <w:spacing w:before="0"/>
              <w:rPr>
                <w:sz w:val="24"/>
                <w:szCs w:val="26"/>
                <w:rtl/>
              </w:rPr>
            </w:pPr>
            <w:r w:rsidRPr="00EE0986">
              <w:rPr>
                <w:sz w:val="24"/>
                <w:szCs w:val="26"/>
                <w:rtl/>
              </w:rPr>
              <w:t>[</w:t>
            </w:r>
            <w:r w:rsidRPr="00EE0986">
              <w:rPr>
                <w:sz w:val="24"/>
                <w:szCs w:val="26"/>
                <w:rtl/>
              </w:rPr>
              <w:fldChar w:fldCharType="begin"/>
            </w:r>
            <w:r w:rsidRPr="00EE0986">
              <w:rPr>
                <w:sz w:val="24"/>
                <w:szCs w:val="26"/>
                <w:rtl/>
              </w:rPr>
              <w:instrText xml:space="preserve"> </w:instrText>
            </w:r>
            <w:r w:rsidRPr="00EE0986">
              <w:rPr>
                <w:sz w:val="24"/>
                <w:szCs w:val="26"/>
              </w:rPr>
              <w:instrText>SEQ</w:instrText>
            </w:r>
            <w:r w:rsidRPr="00EE0986">
              <w:rPr>
                <w:sz w:val="24"/>
                <w:szCs w:val="26"/>
                <w:rtl/>
              </w:rPr>
              <w:instrText xml:space="preserve"> </w:instrText>
            </w:r>
            <w:r w:rsidRPr="00EE0986">
              <w:rPr>
                <w:sz w:val="24"/>
                <w:szCs w:val="26"/>
              </w:rPr>
              <w:instrText>Ref \* ARABIC</w:instrText>
            </w:r>
            <w:r w:rsidRPr="00EE0986">
              <w:rPr>
                <w:sz w:val="24"/>
                <w:szCs w:val="26"/>
                <w:rtl/>
              </w:rPr>
              <w:instrText xml:space="preserve"> </w:instrText>
            </w:r>
            <w:r w:rsidRPr="00EE0986">
              <w:rPr>
                <w:sz w:val="24"/>
                <w:szCs w:val="26"/>
                <w:rtl/>
              </w:rPr>
              <w:fldChar w:fldCharType="separate"/>
            </w:r>
            <w:r w:rsidR="00613634">
              <w:rPr>
                <w:noProof/>
                <w:sz w:val="24"/>
                <w:szCs w:val="26"/>
                <w:rtl/>
              </w:rPr>
              <w:t>5</w:t>
            </w:r>
            <w:r w:rsidRPr="00EE0986">
              <w:rPr>
                <w:sz w:val="24"/>
                <w:szCs w:val="26"/>
                <w:rtl/>
              </w:rPr>
              <w:fldChar w:fldCharType="end"/>
            </w:r>
            <w:r w:rsidRPr="00EE0986">
              <w:rPr>
                <w:sz w:val="24"/>
                <w:szCs w:val="26"/>
                <w:rtl/>
              </w:rPr>
              <w:t>]</w:t>
            </w:r>
          </w:p>
        </w:tc>
        <w:tc>
          <w:tcPr>
            <w:tcW w:w="7991" w:type="dxa"/>
            <w:gridSpan w:val="2"/>
          </w:tcPr>
          <w:p w14:paraId="05CC3522" w14:textId="77777777" w:rsidR="00EE0986" w:rsidRPr="00EE0986" w:rsidRDefault="00EE0986" w:rsidP="00EE0986">
            <w:pPr>
              <w:spacing w:before="0"/>
              <w:rPr>
                <w:sz w:val="24"/>
                <w:szCs w:val="26"/>
                <w:rtl/>
              </w:rPr>
            </w:pPr>
            <w:r w:rsidRPr="00EE0986">
              <w:rPr>
                <w:sz w:val="24"/>
                <w:szCs w:val="26"/>
                <w:rtl/>
              </w:rPr>
              <w:t xml:space="preserve">نام شركت/ نام فرد؛ عنوان صفحه؛ </w:t>
            </w:r>
            <w:r w:rsidRPr="00EE0986">
              <w:rPr>
                <w:i/>
                <w:iCs/>
                <w:sz w:val="24"/>
                <w:rtl/>
              </w:rPr>
              <w:t>آدرس اينترنتي</w:t>
            </w:r>
            <w:r w:rsidRPr="00EE0986">
              <w:rPr>
                <w:sz w:val="24"/>
                <w:szCs w:val="26"/>
                <w:rtl/>
              </w:rPr>
              <w:t>.</w:t>
            </w:r>
          </w:p>
          <w:p w14:paraId="061F1916" w14:textId="77777777" w:rsidR="00EE0986" w:rsidRPr="00EE0986" w:rsidRDefault="00EE0986" w:rsidP="00EE0986">
            <w:pPr>
              <w:spacing w:before="0"/>
              <w:rPr>
                <w:sz w:val="24"/>
                <w:szCs w:val="26"/>
                <w:rtl/>
              </w:rPr>
            </w:pPr>
          </w:p>
        </w:tc>
      </w:tr>
      <w:tr w:rsidR="00EE0986" w:rsidRPr="00EE0986" w14:paraId="642ED7E8" w14:textId="77777777" w:rsidTr="00A5221F">
        <w:trPr>
          <w:trHeight w:val="630"/>
        </w:trPr>
        <w:tc>
          <w:tcPr>
            <w:tcW w:w="912" w:type="dxa"/>
            <w:gridSpan w:val="2"/>
          </w:tcPr>
          <w:p w14:paraId="3844E0C4" w14:textId="77777777" w:rsidR="00EE0986" w:rsidRPr="00EE0986" w:rsidRDefault="00EE0986" w:rsidP="00EE0986">
            <w:pPr>
              <w:bidi w:val="0"/>
              <w:spacing w:before="0"/>
              <w:rPr>
                <w:sz w:val="24"/>
                <w:szCs w:val="26"/>
                <w:rtl/>
              </w:rPr>
            </w:pPr>
          </w:p>
        </w:tc>
        <w:tc>
          <w:tcPr>
            <w:tcW w:w="7991" w:type="dxa"/>
            <w:gridSpan w:val="2"/>
          </w:tcPr>
          <w:p w14:paraId="456F8436" w14:textId="77777777" w:rsidR="00EE0986" w:rsidRPr="00EE0986" w:rsidRDefault="00EE0986" w:rsidP="00A5221F">
            <w:pPr>
              <w:bidi w:val="0"/>
              <w:spacing w:before="0"/>
              <w:ind w:right="-108"/>
              <w:rPr>
                <w:sz w:val="24"/>
                <w:szCs w:val="26"/>
              </w:rPr>
            </w:pPr>
            <w:r w:rsidRPr="00EE0986">
              <w:rPr>
                <w:sz w:val="24"/>
                <w:szCs w:val="26"/>
              </w:rPr>
              <w:t xml:space="preserve">[6]   Book authors’ names; </w:t>
            </w:r>
            <w:r w:rsidRPr="00EE0986">
              <w:rPr>
                <w:i/>
                <w:iCs/>
                <w:sz w:val="24"/>
                <w:szCs w:val="26"/>
              </w:rPr>
              <w:t>Book Title in Italic</w:t>
            </w:r>
            <w:r w:rsidRPr="00EE0986">
              <w:rPr>
                <w:sz w:val="24"/>
                <w:szCs w:val="26"/>
              </w:rPr>
              <w:t xml:space="preserve"> (and the title components, if any), Edition number, Publisher, Date of publish.</w:t>
            </w:r>
          </w:p>
          <w:p w14:paraId="622FF09E" w14:textId="77777777" w:rsidR="00EE0986" w:rsidRPr="00EE0986" w:rsidRDefault="00EE0986" w:rsidP="00A5221F">
            <w:pPr>
              <w:bidi w:val="0"/>
              <w:spacing w:before="0"/>
              <w:ind w:right="-108"/>
              <w:rPr>
                <w:sz w:val="24"/>
                <w:szCs w:val="26"/>
              </w:rPr>
            </w:pPr>
          </w:p>
        </w:tc>
      </w:tr>
      <w:tr w:rsidR="00EE0986" w:rsidRPr="00EE0986" w14:paraId="3E431F40" w14:textId="77777777" w:rsidTr="00A5221F">
        <w:tc>
          <w:tcPr>
            <w:tcW w:w="912" w:type="dxa"/>
            <w:gridSpan w:val="2"/>
          </w:tcPr>
          <w:p w14:paraId="741DB871" w14:textId="77777777" w:rsidR="00EE0986" w:rsidRPr="00EE0986" w:rsidRDefault="00EE0986" w:rsidP="00EE0986">
            <w:pPr>
              <w:spacing w:before="0"/>
              <w:rPr>
                <w:sz w:val="24"/>
                <w:szCs w:val="26"/>
                <w:rtl/>
              </w:rPr>
            </w:pPr>
          </w:p>
        </w:tc>
        <w:tc>
          <w:tcPr>
            <w:tcW w:w="7991" w:type="dxa"/>
            <w:gridSpan w:val="2"/>
          </w:tcPr>
          <w:p w14:paraId="3339CD19" w14:textId="77777777" w:rsidR="00EE0986" w:rsidRDefault="00EE0986" w:rsidP="00A5221F">
            <w:pPr>
              <w:widowControl w:val="0"/>
              <w:bidi w:val="0"/>
              <w:spacing w:before="0" w:line="240" w:lineRule="auto"/>
              <w:ind w:right="-108"/>
              <w:rPr>
                <w:rFonts w:cs="Times New Roman"/>
                <w:sz w:val="24"/>
                <w:szCs w:val="26"/>
                <w:rtl/>
              </w:rPr>
            </w:pPr>
            <w:r w:rsidRPr="00EE0986">
              <w:rPr>
                <w:rFonts w:cs="Times New Roman"/>
                <w:sz w:val="24"/>
                <w:szCs w:val="26"/>
              </w:rPr>
              <w:t xml:space="preserve">[7]   Van de </w:t>
            </w:r>
            <w:proofErr w:type="spellStart"/>
            <w:r w:rsidRPr="00EE0986">
              <w:rPr>
                <w:rFonts w:cs="Times New Roman"/>
                <w:sz w:val="24"/>
                <w:szCs w:val="26"/>
              </w:rPr>
              <w:t>Vegte</w:t>
            </w:r>
            <w:proofErr w:type="spellEnd"/>
            <w:r w:rsidRPr="00EE0986">
              <w:rPr>
                <w:rFonts w:cs="Times New Roman"/>
                <w:sz w:val="24"/>
                <w:szCs w:val="26"/>
              </w:rPr>
              <w:t xml:space="preserve">, J.; </w:t>
            </w:r>
            <w:r w:rsidRPr="00EE0986">
              <w:rPr>
                <w:i/>
                <w:iCs/>
                <w:sz w:val="24"/>
                <w:szCs w:val="26"/>
                <w:lang w:bidi="fa-IR"/>
              </w:rPr>
              <w:t>Feedback Control Systems</w:t>
            </w:r>
            <w:r w:rsidRPr="00EE0986">
              <w:rPr>
                <w:rFonts w:cs="Times New Roman"/>
                <w:sz w:val="24"/>
                <w:szCs w:val="26"/>
              </w:rPr>
              <w:t xml:space="preserve">, 2nd Edition, Prentice </w:t>
            </w:r>
            <w:proofErr w:type="gramStart"/>
            <w:r w:rsidRPr="00EE0986">
              <w:rPr>
                <w:rFonts w:cs="Times New Roman"/>
                <w:sz w:val="24"/>
                <w:szCs w:val="26"/>
              </w:rPr>
              <w:t>Hall,  1990</w:t>
            </w:r>
            <w:proofErr w:type="gramEnd"/>
            <w:r w:rsidRPr="00EE0986">
              <w:rPr>
                <w:rFonts w:cs="Times New Roman"/>
                <w:sz w:val="24"/>
                <w:szCs w:val="26"/>
              </w:rPr>
              <w:t>.</w:t>
            </w:r>
          </w:p>
          <w:p w14:paraId="4B7E1046" w14:textId="77777777" w:rsidR="00A5221F" w:rsidRPr="00EE0986" w:rsidRDefault="00A5221F" w:rsidP="00A5221F">
            <w:pPr>
              <w:widowControl w:val="0"/>
              <w:bidi w:val="0"/>
              <w:spacing w:before="0" w:line="240" w:lineRule="auto"/>
              <w:ind w:right="-108"/>
              <w:rPr>
                <w:rFonts w:cs="Times New Roman"/>
                <w:sz w:val="24"/>
                <w:szCs w:val="26"/>
                <w:rtl/>
              </w:rPr>
            </w:pPr>
          </w:p>
        </w:tc>
      </w:tr>
      <w:tr w:rsidR="00EE0986" w:rsidRPr="00EE0986" w14:paraId="37DA1C8C" w14:textId="77777777" w:rsidTr="00A5221F">
        <w:tc>
          <w:tcPr>
            <w:tcW w:w="912" w:type="dxa"/>
            <w:gridSpan w:val="2"/>
          </w:tcPr>
          <w:p w14:paraId="3012C194" w14:textId="77777777" w:rsidR="00EE0986" w:rsidRPr="00EE0986" w:rsidRDefault="00EE0986" w:rsidP="00EE0986">
            <w:pPr>
              <w:spacing w:before="0"/>
              <w:rPr>
                <w:sz w:val="24"/>
                <w:szCs w:val="26"/>
                <w:rtl/>
              </w:rPr>
            </w:pPr>
          </w:p>
        </w:tc>
        <w:tc>
          <w:tcPr>
            <w:tcW w:w="7991" w:type="dxa"/>
            <w:gridSpan w:val="2"/>
          </w:tcPr>
          <w:p w14:paraId="5A9910BF" w14:textId="77777777" w:rsidR="00EE0986" w:rsidRPr="00EE0986" w:rsidRDefault="00EE0986" w:rsidP="00A5221F">
            <w:pPr>
              <w:widowControl w:val="0"/>
              <w:bidi w:val="0"/>
              <w:spacing w:before="0" w:line="240" w:lineRule="auto"/>
              <w:ind w:right="-108"/>
              <w:rPr>
                <w:rFonts w:cs="Times New Roman"/>
                <w:sz w:val="24"/>
                <w:szCs w:val="26"/>
              </w:rPr>
            </w:pPr>
            <w:r w:rsidRPr="00EE0986">
              <w:rPr>
                <w:rFonts w:cs="Times New Roman"/>
                <w:sz w:val="24"/>
                <w:szCs w:val="26"/>
              </w:rPr>
              <w:t xml:space="preserve">[8]   Authors’ names separated by comma-dots; “The paper title in Regular Times New Roman 12pt”, </w:t>
            </w:r>
            <w:r w:rsidRPr="00EE0986">
              <w:rPr>
                <w:i/>
                <w:iCs/>
                <w:sz w:val="24"/>
                <w:szCs w:val="26"/>
                <w:lang w:bidi="fa-IR"/>
              </w:rPr>
              <w:t>Paper Address in Italic</w:t>
            </w:r>
            <w:r w:rsidRPr="00EE0986">
              <w:rPr>
                <w:rFonts w:cs="Times New Roman"/>
                <w:sz w:val="24"/>
                <w:szCs w:val="26"/>
              </w:rPr>
              <w:t>, Publishing Place, paper page, Year of Publish.</w:t>
            </w:r>
          </w:p>
          <w:p w14:paraId="3D246241" w14:textId="77777777" w:rsidR="00EE0986" w:rsidRPr="00EE0986" w:rsidRDefault="00EE0986" w:rsidP="00A5221F">
            <w:pPr>
              <w:widowControl w:val="0"/>
              <w:bidi w:val="0"/>
              <w:spacing w:before="0" w:line="240" w:lineRule="auto"/>
              <w:ind w:right="-108"/>
              <w:rPr>
                <w:rFonts w:cs="Times New Roman"/>
                <w:sz w:val="24"/>
                <w:szCs w:val="26"/>
              </w:rPr>
            </w:pPr>
          </w:p>
        </w:tc>
      </w:tr>
      <w:tr w:rsidR="00EE0986" w:rsidRPr="00EE0986" w14:paraId="1291A274" w14:textId="77777777" w:rsidTr="00A5221F">
        <w:tc>
          <w:tcPr>
            <w:tcW w:w="912" w:type="dxa"/>
            <w:gridSpan w:val="2"/>
          </w:tcPr>
          <w:p w14:paraId="458604E5" w14:textId="77777777" w:rsidR="00EE0986" w:rsidRPr="00EE0986" w:rsidRDefault="00EE0986" w:rsidP="00EE0986">
            <w:pPr>
              <w:spacing w:before="0"/>
              <w:rPr>
                <w:sz w:val="24"/>
                <w:szCs w:val="26"/>
                <w:rtl/>
              </w:rPr>
            </w:pPr>
          </w:p>
        </w:tc>
        <w:tc>
          <w:tcPr>
            <w:tcW w:w="7991" w:type="dxa"/>
            <w:gridSpan w:val="2"/>
          </w:tcPr>
          <w:p w14:paraId="41769D75" w14:textId="77777777" w:rsidR="00EE0986" w:rsidRDefault="00EE0986" w:rsidP="00A5221F">
            <w:pPr>
              <w:widowControl w:val="0"/>
              <w:bidi w:val="0"/>
              <w:spacing w:before="0" w:line="240" w:lineRule="auto"/>
              <w:ind w:right="-108"/>
              <w:rPr>
                <w:rFonts w:cs="Times New Roman"/>
                <w:sz w:val="24"/>
                <w:szCs w:val="26"/>
                <w:rtl/>
              </w:rPr>
            </w:pPr>
            <w:r>
              <w:rPr>
                <w:rFonts w:cs="Times New Roman"/>
                <w:sz w:val="24"/>
                <w:szCs w:val="26"/>
              </w:rPr>
              <w:t>[9</w:t>
            </w:r>
            <w:proofErr w:type="gramStart"/>
            <w:r>
              <w:rPr>
                <w:rFonts w:cs="Times New Roman"/>
                <w:sz w:val="24"/>
                <w:szCs w:val="26"/>
              </w:rPr>
              <w:t xml:space="preserve">]  </w:t>
            </w:r>
            <w:r w:rsidRPr="00EE0986">
              <w:rPr>
                <w:rFonts w:cs="Times New Roman"/>
                <w:sz w:val="24"/>
                <w:szCs w:val="26"/>
              </w:rPr>
              <w:t>Safonov</w:t>
            </w:r>
            <w:proofErr w:type="gramEnd"/>
            <w:r w:rsidRPr="00EE0986">
              <w:rPr>
                <w:rFonts w:cs="Times New Roman"/>
                <w:sz w:val="24"/>
                <w:szCs w:val="26"/>
              </w:rPr>
              <w:t xml:space="preserve">, M.; “Stability margins of diagonally perturbed multivariable feedback systems”, </w:t>
            </w:r>
            <w:r w:rsidRPr="00EE0986">
              <w:rPr>
                <w:i/>
                <w:iCs/>
                <w:sz w:val="24"/>
                <w:szCs w:val="26"/>
                <w:lang w:bidi="fa-IR"/>
              </w:rPr>
              <w:t>IEEE Proceedings</w:t>
            </w:r>
            <w:r w:rsidRPr="00EE0986">
              <w:rPr>
                <w:rFonts w:cs="Times New Roman"/>
                <w:sz w:val="24"/>
                <w:szCs w:val="26"/>
              </w:rPr>
              <w:t>, Part D, p. p. 251-256, Nov. 1982.</w:t>
            </w:r>
          </w:p>
          <w:p w14:paraId="7E836A4A" w14:textId="77777777" w:rsidR="00A5221F" w:rsidRPr="00EE0986" w:rsidRDefault="00A5221F" w:rsidP="00A5221F">
            <w:pPr>
              <w:widowControl w:val="0"/>
              <w:bidi w:val="0"/>
              <w:spacing w:before="0" w:line="240" w:lineRule="auto"/>
              <w:ind w:right="-108"/>
              <w:rPr>
                <w:rFonts w:cs="Times New Roman"/>
                <w:sz w:val="24"/>
                <w:szCs w:val="26"/>
                <w:rtl/>
              </w:rPr>
            </w:pPr>
          </w:p>
        </w:tc>
      </w:tr>
      <w:tr w:rsidR="00EE0986" w:rsidRPr="00EE0986" w14:paraId="44039287" w14:textId="77777777" w:rsidTr="00A5221F">
        <w:tc>
          <w:tcPr>
            <w:tcW w:w="912" w:type="dxa"/>
            <w:gridSpan w:val="2"/>
          </w:tcPr>
          <w:p w14:paraId="7812027F" w14:textId="77777777" w:rsidR="00EE0986" w:rsidRPr="00EE0986" w:rsidRDefault="00EE0986" w:rsidP="00EE0986">
            <w:pPr>
              <w:spacing w:before="0"/>
              <w:rPr>
                <w:sz w:val="24"/>
                <w:szCs w:val="26"/>
                <w:rtl/>
              </w:rPr>
            </w:pPr>
          </w:p>
        </w:tc>
        <w:tc>
          <w:tcPr>
            <w:tcW w:w="7991" w:type="dxa"/>
            <w:gridSpan w:val="2"/>
          </w:tcPr>
          <w:p w14:paraId="65F6B17A" w14:textId="77777777" w:rsidR="00EE0986" w:rsidRPr="00EE0986" w:rsidRDefault="00EE0986" w:rsidP="00A5221F">
            <w:pPr>
              <w:widowControl w:val="0"/>
              <w:bidi w:val="0"/>
              <w:spacing w:before="0" w:line="240" w:lineRule="auto"/>
              <w:ind w:right="-108"/>
              <w:rPr>
                <w:rFonts w:cs="Times New Roman"/>
                <w:sz w:val="24"/>
                <w:szCs w:val="26"/>
              </w:rPr>
            </w:pPr>
            <w:r w:rsidRPr="00EE0986">
              <w:rPr>
                <w:rFonts w:cs="Times New Roman"/>
                <w:sz w:val="24"/>
                <w:szCs w:val="26"/>
              </w:rPr>
              <w:t xml:space="preserve">[10]   Company Name/ Person Name; Page Title; </w:t>
            </w:r>
            <w:r w:rsidRPr="00EE0986">
              <w:rPr>
                <w:i/>
                <w:iCs/>
                <w:sz w:val="24"/>
                <w:szCs w:val="26"/>
                <w:lang w:bidi="fa-IR"/>
              </w:rPr>
              <w:t>Internet Address</w:t>
            </w:r>
            <w:r w:rsidRPr="00EE0986">
              <w:rPr>
                <w:rFonts w:cs="Times New Roman"/>
                <w:sz w:val="24"/>
                <w:szCs w:val="26"/>
              </w:rPr>
              <w:t>.</w:t>
            </w:r>
          </w:p>
        </w:tc>
      </w:tr>
    </w:tbl>
    <w:p w14:paraId="58190C86" w14:textId="77777777" w:rsidR="00B15B55" w:rsidRDefault="00B15B55" w:rsidP="00B15B55">
      <w:pPr>
        <w:autoSpaceDE w:val="0"/>
        <w:autoSpaceDN w:val="0"/>
        <w:adjustRightInd w:val="0"/>
        <w:spacing w:before="0" w:line="240" w:lineRule="auto"/>
        <w:jc w:val="left"/>
        <w:rPr>
          <w:rFonts w:ascii="BNazaninBold"/>
          <w:b/>
          <w:bCs/>
          <w:sz w:val="28"/>
          <w:rtl/>
        </w:rPr>
      </w:pPr>
    </w:p>
    <w:p w14:paraId="54025575" w14:textId="77777777" w:rsidR="00B15B55" w:rsidRDefault="00B15B55" w:rsidP="00B15B55">
      <w:pPr>
        <w:autoSpaceDE w:val="0"/>
        <w:autoSpaceDN w:val="0"/>
        <w:adjustRightInd w:val="0"/>
        <w:spacing w:before="0" w:line="240" w:lineRule="auto"/>
        <w:jc w:val="left"/>
        <w:rPr>
          <w:rFonts w:ascii="BNazaninBold"/>
          <w:b/>
          <w:bCs/>
          <w:sz w:val="28"/>
          <w:rtl/>
        </w:rPr>
      </w:pPr>
    </w:p>
    <w:p w14:paraId="78954F1B" w14:textId="77777777" w:rsidR="00B15B55" w:rsidRPr="00556D1E" w:rsidRDefault="00E13F76" w:rsidP="00B15B55">
      <w:pPr>
        <w:autoSpaceDE w:val="0"/>
        <w:autoSpaceDN w:val="0"/>
        <w:adjustRightInd w:val="0"/>
        <w:spacing w:before="0" w:line="240" w:lineRule="auto"/>
        <w:jc w:val="left"/>
        <w:rPr>
          <w:rFonts w:ascii="BNazaninBold"/>
          <w:b/>
          <w:bCs/>
          <w:sz w:val="32"/>
          <w:szCs w:val="32"/>
          <w:rtl/>
        </w:rPr>
      </w:pPr>
      <w:r>
        <w:rPr>
          <w:rFonts w:ascii="BNazaninBold"/>
          <w:b/>
          <w:bCs/>
          <w:sz w:val="32"/>
          <w:szCs w:val="32"/>
          <w:rtl/>
        </w:rPr>
        <w:t>يا بصورت الفبايي</w:t>
      </w:r>
    </w:p>
    <w:p w14:paraId="1308A457" w14:textId="77777777" w:rsidR="00B15B55" w:rsidRPr="00B15B55" w:rsidRDefault="00B15B55" w:rsidP="00B15B55">
      <w:pPr>
        <w:autoSpaceDE w:val="0"/>
        <w:autoSpaceDN w:val="0"/>
        <w:adjustRightInd w:val="0"/>
        <w:spacing w:before="0" w:line="240" w:lineRule="auto"/>
        <w:jc w:val="left"/>
        <w:rPr>
          <w:rFonts w:ascii="BNazaninBold"/>
          <w:b/>
          <w:bCs/>
          <w:sz w:val="28"/>
        </w:rPr>
      </w:pPr>
    </w:p>
    <w:p w14:paraId="4D9555E0"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Gibson R.F "Principles of Composite Material Mechanics" Holman</w:t>
      </w:r>
    </w:p>
    <w:p w14:paraId="750C5C05"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J.P, Lloyd J.R (editors) McGraw-Hill (1994).</w:t>
      </w:r>
    </w:p>
    <w:p w14:paraId="7633305D"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24D34610"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http:// 213.176.8.27/DL/</w:t>
      </w:r>
      <w:proofErr w:type="spellStart"/>
      <w:r>
        <w:rPr>
          <w:rFonts w:ascii="TimesNewRomanPSMT" w:cs="TimesNewRomanPSMT"/>
          <w:szCs w:val="26"/>
        </w:rPr>
        <w:t>Asklibraryian</w:t>
      </w:r>
      <w:proofErr w:type="spellEnd"/>
      <w:r>
        <w:rPr>
          <w:rFonts w:ascii="TimesNewRomanPSMT" w:cs="TimesNewRomanPSMT"/>
          <w:szCs w:val="26"/>
        </w:rPr>
        <w:t>/FAQ/Theses.html.</w:t>
      </w:r>
    </w:p>
    <w:p w14:paraId="5833AB67"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51437538"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proofErr w:type="spellStart"/>
      <w:r>
        <w:rPr>
          <w:rFonts w:ascii="TimesNewRomanPSMT" w:cs="TimesNewRomanPSMT"/>
          <w:szCs w:val="26"/>
        </w:rPr>
        <w:t>Kantz</w:t>
      </w:r>
      <w:proofErr w:type="spellEnd"/>
      <w:r>
        <w:rPr>
          <w:rFonts w:ascii="TimesNewRomanPSMT" w:cs="TimesNewRomanPSMT"/>
          <w:szCs w:val="26"/>
        </w:rPr>
        <w:t xml:space="preserve"> H, Schreiber T "Nonlinear Time Series Analysis" 2</w:t>
      </w:r>
      <w:r>
        <w:rPr>
          <w:rFonts w:ascii="TimesNewRomanPSMT" w:cs="TimesNewRomanPSMT"/>
          <w:sz w:val="17"/>
          <w:szCs w:val="17"/>
        </w:rPr>
        <w:t xml:space="preserve">nd </w:t>
      </w:r>
      <w:r>
        <w:rPr>
          <w:rFonts w:ascii="TimesNewRomanPSMT" w:cs="TimesNewRomanPSMT"/>
          <w:szCs w:val="26"/>
        </w:rPr>
        <w:t>ed.</w:t>
      </w:r>
    </w:p>
    <w:p w14:paraId="23F4C747"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Cambridge, Cambridge University Press (2004).</w:t>
      </w:r>
    </w:p>
    <w:p w14:paraId="008DB1C8"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56EA07F7"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proofErr w:type="spellStart"/>
      <w:r>
        <w:rPr>
          <w:rFonts w:ascii="TimesNewRomanPSMT" w:cs="TimesNewRomanPSMT"/>
          <w:szCs w:val="26"/>
        </w:rPr>
        <w:t>Minkowycz</w:t>
      </w:r>
      <w:proofErr w:type="spellEnd"/>
      <w:r>
        <w:rPr>
          <w:rFonts w:ascii="TimesNewRomanPSMT" w:cs="TimesNewRomanPSMT"/>
          <w:szCs w:val="26"/>
        </w:rPr>
        <w:t xml:space="preserve"> W.J, </w:t>
      </w:r>
      <w:proofErr w:type="spellStart"/>
      <w:r>
        <w:rPr>
          <w:rFonts w:ascii="TimesNewRomanPSMT" w:cs="TimesNewRomanPSMT"/>
          <w:szCs w:val="26"/>
        </w:rPr>
        <w:t>Roblach</w:t>
      </w:r>
      <w:proofErr w:type="spellEnd"/>
      <w:r>
        <w:rPr>
          <w:rFonts w:ascii="TimesNewRomanPSMT" w:cs="TimesNewRomanPSMT"/>
          <w:szCs w:val="26"/>
        </w:rPr>
        <w:t xml:space="preserve"> N.J, France D.M " Dynamic of Inert Gas</w:t>
      </w:r>
    </w:p>
    <w:p w14:paraId="6B40856A"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Bubbles in Force Convective Systems " Int J of Heat and Mass Transfer</w:t>
      </w:r>
    </w:p>
    <w:p w14:paraId="254B3463"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Vol.24 (1981) PP 1433-1441.</w:t>
      </w:r>
    </w:p>
    <w:p w14:paraId="51257DA0"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26513DCA"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Pagano N.J "Analysis of the Flexural Test of Bidirectional</w:t>
      </w:r>
    </w:p>
    <w:p w14:paraId="15BC3FFC"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Composites" J Composite Matter 1 (1967) pp 336-342.</w:t>
      </w:r>
    </w:p>
    <w:p w14:paraId="71EF529A"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0540D6A9"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Smith J.E "Biotechnology" 4</w:t>
      </w:r>
      <w:r>
        <w:rPr>
          <w:rFonts w:ascii="TimesNewRomanPSMT" w:cs="TimesNewRomanPSMT"/>
          <w:sz w:val="17"/>
          <w:szCs w:val="17"/>
        </w:rPr>
        <w:t xml:space="preserve">th </w:t>
      </w:r>
      <w:r>
        <w:rPr>
          <w:rFonts w:ascii="TimesNewRomanPSMT" w:cs="TimesNewRomanPSMT"/>
          <w:szCs w:val="26"/>
        </w:rPr>
        <w:t>Ed New York, Cambridge University</w:t>
      </w:r>
    </w:p>
    <w:p w14:paraId="2377B67C"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Press (2004).</w:t>
      </w:r>
    </w:p>
    <w:p w14:paraId="42A08984"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23C857F5"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Soo S.L "Boundary Layer Motion of a Gas-Solid Suspension"</w:t>
      </w:r>
    </w:p>
    <w:p w14:paraId="57E32506"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Proceeding of the Symposium on Interaction between Fluids and Particles,</w:t>
      </w:r>
    </w:p>
    <w:p w14:paraId="40103AE9"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Institute of Chemical Engineers Vol.1 (1962) PP 50-63.</w:t>
      </w:r>
    </w:p>
    <w:p w14:paraId="49B0CD6B"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1EC5545F"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proofErr w:type="spellStart"/>
      <w:r>
        <w:rPr>
          <w:rFonts w:ascii="TimesNewRomanPSMT" w:cs="TimesNewRomanPSMT"/>
          <w:szCs w:val="26"/>
        </w:rPr>
        <w:t>Timoshinko</w:t>
      </w:r>
      <w:proofErr w:type="spellEnd"/>
      <w:r>
        <w:rPr>
          <w:rFonts w:ascii="TimesNewRomanPSMT" w:cs="TimesNewRomanPSMT"/>
          <w:szCs w:val="26"/>
        </w:rPr>
        <w:t xml:space="preserve"> S.P "Theory of Elastic Stability" McGraw-Hill, New</w:t>
      </w:r>
    </w:p>
    <w:p w14:paraId="13427377" w14:textId="77777777" w:rsidR="006D780F" w:rsidRDefault="00B15B55" w:rsidP="00556D1E">
      <w:pPr>
        <w:bidi w:val="0"/>
        <w:jc w:val="left"/>
        <w:rPr>
          <w:rFonts w:ascii="TimesNewRomanPSMT" w:cs="TimesNewRomanPSMT"/>
          <w:szCs w:val="26"/>
          <w:rtl/>
        </w:rPr>
      </w:pPr>
      <w:r>
        <w:rPr>
          <w:rFonts w:ascii="TimesNewRomanPSMT" w:cs="TimesNewRomanPSMT"/>
          <w:szCs w:val="26"/>
        </w:rPr>
        <w:t>York (1985).</w:t>
      </w:r>
    </w:p>
    <w:p w14:paraId="7754637C" w14:textId="77777777" w:rsidR="00450DD1" w:rsidRDefault="00450DD1" w:rsidP="00450DD1">
      <w:pPr>
        <w:bidi w:val="0"/>
        <w:jc w:val="left"/>
        <w:rPr>
          <w:rFonts w:ascii="TimesNewRomanPSMT" w:cs="TimesNewRomanPSMT"/>
          <w:szCs w:val="26"/>
          <w:rtl/>
        </w:rPr>
      </w:pPr>
    </w:p>
    <w:p w14:paraId="7B798248" w14:textId="77777777" w:rsidR="00450DD1" w:rsidRPr="00450DD1" w:rsidRDefault="00450DD1" w:rsidP="00270B28">
      <w:pPr>
        <w:pStyle w:val="Heading2"/>
        <w:numPr>
          <w:ilvl w:val="1"/>
          <w:numId w:val="39"/>
        </w:numPr>
        <w:rPr>
          <w:rtl/>
        </w:rPr>
      </w:pPr>
      <w:bookmarkStart w:id="174" w:name="_Toc28770849"/>
      <w:r w:rsidRPr="00450DD1">
        <w:rPr>
          <w:rtl/>
        </w:rPr>
        <w:t>یا مطابق دستور العمل زیر :</w:t>
      </w:r>
      <w:bookmarkEnd w:id="174"/>
    </w:p>
    <w:p w14:paraId="7F87F645" w14:textId="77777777" w:rsidR="00450DD1" w:rsidRPr="00450DD1" w:rsidRDefault="00450DD1" w:rsidP="002F0326">
      <w:r w:rsidRPr="00450DD1">
        <w:rPr>
          <w:rtl/>
        </w:rPr>
        <w:t>ایجاد منابع و اضافه کردن رونگاشت یا</w:t>
      </w:r>
      <w:r w:rsidRPr="00450DD1">
        <w:t xml:space="preserve"> Citation </w:t>
      </w:r>
      <w:r w:rsidRPr="00450DD1">
        <w:rPr>
          <w:rtl/>
        </w:rPr>
        <w:t>به متن در ورد</w:t>
      </w:r>
    </w:p>
    <w:p w14:paraId="1DFFA77C" w14:textId="77777777" w:rsidR="00450DD1" w:rsidRPr="00450DD1" w:rsidRDefault="00450DD1" w:rsidP="002F0326">
      <w:r w:rsidRPr="00450DD1">
        <w:rPr>
          <w:rtl/>
        </w:rPr>
        <w:t>۱</w:t>
      </w:r>
      <w:r w:rsidRPr="00450DD1">
        <w:t xml:space="preserve">- </w:t>
      </w:r>
      <w:r w:rsidRPr="00450DD1">
        <w:rPr>
          <w:rtl/>
        </w:rPr>
        <w:t>اشاره گر موس را بر روی بخشی از متن قرار دهید که می خواهید</w:t>
      </w:r>
      <w:r w:rsidRPr="00450DD1">
        <w:t xml:space="preserve"> Citation </w:t>
      </w:r>
      <w:r w:rsidRPr="00450DD1">
        <w:rPr>
          <w:rtl/>
        </w:rPr>
        <w:t>یا استناد را به آن اضافه کنید</w:t>
      </w:r>
      <w:r w:rsidRPr="00450DD1">
        <w:t>.</w:t>
      </w:r>
    </w:p>
    <w:p w14:paraId="73C9019B" w14:textId="77777777" w:rsidR="00450DD1" w:rsidRPr="00450DD1" w:rsidRDefault="00450DD1" w:rsidP="002F0326">
      <w:r w:rsidRPr="00450DD1">
        <w:rPr>
          <w:rtl/>
        </w:rPr>
        <w:t>۲</w:t>
      </w:r>
      <w:r w:rsidRPr="00450DD1">
        <w:t xml:space="preserve">- </w:t>
      </w:r>
      <w:r w:rsidRPr="00450DD1">
        <w:rPr>
          <w:rtl/>
        </w:rPr>
        <w:t>به تب</w:t>
      </w:r>
      <w:r w:rsidRPr="00450DD1">
        <w:t xml:space="preserve"> References </w:t>
      </w:r>
      <w:r w:rsidRPr="00450DD1">
        <w:rPr>
          <w:rtl/>
        </w:rPr>
        <w:t>در ریبون ورد بروید</w:t>
      </w:r>
      <w:r w:rsidRPr="00450DD1">
        <w:t>.</w:t>
      </w:r>
    </w:p>
    <w:p w14:paraId="014F950B" w14:textId="77777777" w:rsidR="00450DD1" w:rsidRPr="00450DD1" w:rsidRDefault="00450DD1" w:rsidP="002F0326">
      <w:r w:rsidRPr="00450DD1">
        <w:rPr>
          <w:rtl/>
        </w:rPr>
        <w:lastRenderedPageBreak/>
        <w:t>۳</w:t>
      </w:r>
      <w:r w:rsidRPr="00450DD1">
        <w:t xml:space="preserve">- </w:t>
      </w:r>
      <w:r w:rsidRPr="00450DD1">
        <w:rPr>
          <w:rtl/>
        </w:rPr>
        <w:t>روی</w:t>
      </w:r>
      <w:r w:rsidRPr="00450DD1">
        <w:t xml:space="preserve"> Insert Citation </w:t>
      </w:r>
      <w:r w:rsidRPr="00450DD1">
        <w:rPr>
          <w:rtl/>
        </w:rPr>
        <w:t>کلیک کنید</w:t>
      </w:r>
      <w:r w:rsidRPr="00450DD1">
        <w:t>.</w:t>
      </w:r>
    </w:p>
    <w:p w14:paraId="651572AD" w14:textId="77777777" w:rsidR="00450DD1" w:rsidRPr="00450DD1" w:rsidRDefault="00450DD1" w:rsidP="00450DD1">
      <w:pPr>
        <w:pStyle w:val="NormalWeb"/>
        <w:shd w:val="clear" w:color="auto" w:fill="FFFFFF"/>
        <w:spacing w:before="75" w:after="75" w:line="495" w:lineRule="atLeast"/>
        <w:jc w:val="center"/>
        <w:textAlignment w:val="baseline"/>
        <w:rPr>
          <w:rFonts w:ascii="IRANSans" w:hAnsi="IRANSans" w:cs="B Nazanin"/>
          <w:noProof/>
          <w:color w:val="424242"/>
          <w:sz w:val="24"/>
          <w:szCs w:val="24"/>
          <w:rtl/>
        </w:rPr>
      </w:pPr>
    </w:p>
    <w:p w14:paraId="02DD5316" w14:textId="68F51E0E" w:rsidR="00450DD1" w:rsidRPr="00450DD1" w:rsidRDefault="0018466F" w:rsidP="00450DD1">
      <w:pPr>
        <w:pStyle w:val="NormalWeb"/>
        <w:shd w:val="clear" w:color="auto" w:fill="FFFFFF"/>
        <w:spacing w:before="75" w:after="75" w:line="495" w:lineRule="atLeast"/>
        <w:jc w:val="center"/>
        <w:textAlignment w:val="baseline"/>
        <w:rPr>
          <w:rFonts w:ascii="IRANSans" w:hAnsi="IRANSans" w:cs="B Nazanin"/>
          <w:color w:val="424242"/>
          <w:sz w:val="24"/>
          <w:szCs w:val="24"/>
        </w:rPr>
      </w:pPr>
      <w:r>
        <w:rPr>
          <w:rFonts w:ascii="IRANSans" w:hAnsi="IRANSans" w:cs="B Nazanin"/>
          <w:noProof/>
          <w:color w:val="424242"/>
          <w:sz w:val="24"/>
          <w:szCs w:val="24"/>
        </w:rPr>
        <w:drawing>
          <wp:inline distT="0" distB="0" distL="0" distR="0" wp14:anchorId="5C414337" wp14:editId="011DA2A4">
            <wp:extent cx="4160520" cy="1569720"/>
            <wp:effectExtent l="0" t="0" r="0" b="0"/>
            <wp:docPr id="39" name="Picture 23" descr="درج منابع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درج منابع در ورد"/>
                    <pic:cNvPicPr>
                      <a:picLocks noChangeAspect="1" noChangeArrowheads="1"/>
                    </pic:cNvPicPr>
                  </pic:nvPicPr>
                  <pic:blipFill>
                    <a:blip r:embed="rId74">
                      <a:extLst>
                        <a:ext uri="{28A0092B-C50C-407E-A947-70E740481C1C}">
                          <a14:useLocalDpi xmlns:a14="http://schemas.microsoft.com/office/drawing/2010/main" val="0"/>
                        </a:ext>
                      </a:extLst>
                    </a:blip>
                    <a:srcRect b="23962"/>
                    <a:stretch>
                      <a:fillRect/>
                    </a:stretch>
                  </pic:blipFill>
                  <pic:spPr bwMode="auto">
                    <a:xfrm>
                      <a:off x="0" y="0"/>
                      <a:ext cx="4160520" cy="1569720"/>
                    </a:xfrm>
                    <a:prstGeom prst="rect">
                      <a:avLst/>
                    </a:prstGeom>
                    <a:noFill/>
                    <a:ln>
                      <a:noFill/>
                    </a:ln>
                  </pic:spPr>
                </pic:pic>
              </a:graphicData>
            </a:graphic>
          </wp:inline>
        </w:drawing>
      </w:r>
    </w:p>
    <w:p w14:paraId="7FC911B6" w14:textId="77777777" w:rsidR="00450DD1" w:rsidRPr="00450DD1" w:rsidRDefault="00450DD1" w:rsidP="002F0326">
      <w:pPr>
        <w:rPr>
          <w:b/>
          <w:bCs/>
          <w:sz w:val="40"/>
          <w:szCs w:val="40"/>
        </w:rPr>
      </w:pPr>
      <w:r w:rsidRPr="00450DD1">
        <w:rPr>
          <w:rtl/>
        </w:rPr>
        <w:t>۴</w:t>
      </w:r>
      <w:r w:rsidRPr="00450DD1">
        <w:t xml:space="preserve">- </w:t>
      </w:r>
      <w:r w:rsidRPr="00450DD1">
        <w:rPr>
          <w:rtl/>
        </w:rPr>
        <w:t>منویی شامل همه منابعی که پیش از این اضافه کرده اید باز می شود</w:t>
      </w:r>
      <w:r w:rsidRPr="00450DD1">
        <w:t>.</w:t>
      </w:r>
    </w:p>
    <w:p w14:paraId="5FB95F17" w14:textId="77777777" w:rsidR="00450DD1" w:rsidRPr="00450DD1" w:rsidRDefault="00450DD1" w:rsidP="002F0326">
      <w:pPr>
        <w:rPr>
          <w:sz w:val="24"/>
          <w:szCs w:val="24"/>
        </w:rPr>
      </w:pPr>
      <w:r w:rsidRPr="00450DD1">
        <w:rPr>
          <w:rtl/>
        </w:rPr>
        <w:t>۵</w:t>
      </w:r>
      <w:r w:rsidRPr="00450DD1">
        <w:t xml:space="preserve">- </w:t>
      </w:r>
      <w:r w:rsidRPr="00450DD1">
        <w:rPr>
          <w:rtl/>
        </w:rPr>
        <w:t>برای اضافه کردن منبع جدید باید روی فرمان</w:t>
      </w:r>
      <w:r w:rsidRPr="00450DD1">
        <w:t xml:space="preserve"> Add New Source </w:t>
      </w:r>
      <w:r w:rsidRPr="00450DD1">
        <w:rPr>
          <w:rtl/>
        </w:rPr>
        <w:t>کلیک کنید</w:t>
      </w:r>
      <w:r w:rsidRPr="00450DD1">
        <w:rPr>
          <w:sz w:val="24"/>
          <w:szCs w:val="24"/>
        </w:rPr>
        <w:t>.</w:t>
      </w:r>
    </w:p>
    <w:p w14:paraId="6581DC61"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41F06C13" w14:textId="41E3F3AB" w:rsidR="00450DD1" w:rsidRPr="00450DD1" w:rsidRDefault="0018466F"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Pr>
          <w:rFonts w:ascii="IRANSans" w:hAnsi="IRANSans" w:cs="B Nazanin"/>
          <w:noProof/>
          <w:color w:val="424242"/>
          <w:sz w:val="24"/>
          <w:szCs w:val="24"/>
        </w:rPr>
        <w:drawing>
          <wp:inline distT="0" distB="0" distL="0" distR="0" wp14:anchorId="4EBC7C9B" wp14:editId="4824ABE9">
            <wp:extent cx="5715000" cy="2072640"/>
            <wp:effectExtent l="0" t="0" r="0" b="0"/>
            <wp:docPr id="40" name="Picture 22" descr="فهرست منابع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فهرست منابع در ورد"/>
                    <pic:cNvPicPr>
                      <a:picLocks noChangeAspect="1" noChangeArrowheads="1"/>
                    </pic:cNvPicPr>
                  </pic:nvPicPr>
                  <pic:blipFill>
                    <a:blip r:embed="rId75">
                      <a:extLst>
                        <a:ext uri="{28A0092B-C50C-407E-A947-70E740481C1C}">
                          <a14:useLocalDpi xmlns:a14="http://schemas.microsoft.com/office/drawing/2010/main" val="0"/>
                        </a:ext>
                      </a:extLst>
                    </a:blip>
                    <a:srcRect b="21376"/>
                    <a:stretch>
                      <a:fillRect/>
                    </a:stretch>
                  </pic:blipFill>
                  <pic:spPr bwMode="auto">
                    <a:xfrm>
                      <a:off x="0" y="0"/>
                      <a:ext cx="5715000" cy="2072640"/>
                    </a:xfrm>
                    <a:prstGeom prst="rect">
                      <a:avLst/>
                    </a:prstGeom>
                    <a:noFill/>
                    <a:ln>
                      <a:noFill/>
                    </a:ln>
                  </pic:spPr>
                </pic:pic>
              </a:graphicData>
            </a:graphic>
          </wp:inline>
        </w:drawing>
      </w:r>
    </w:p>
    <w:p w14:paraId="3F6EF1E4" w14:textId="77777777" w:rsidR="00450DD1" w:rsidRPr="002F0326" w:rsidRDefault="00450DD1" w:rsidP="00450DD1">
      <w:pPr>
        <w:pStyle w:val="NormalWeb"/>
        <w:shd w:val="clear" w:color="auto" w:fill="FFFFFF"/>
        <w:bidi/>
        <w:spacing w:before="75" w:after="75" w:line="495" w:lineRule="atLeast"/>
        <w:jc w:val="both"/>
        <w:textAlignment w:val="baseline"/>
        <w:rPr>
          <w:rFonts w:ascii="IRANSans" w:hAnsi="IRANSans" w:cs="B Nazanin"/>
          <w:color w:val="424242"/>
          <w:sz w:val="28"/>
        </w:rPr>
      </w:pPr>
      <w:r w:rsidRPr="002F0326">
        <w:rPr>
          <w:rFonts w:ascii="IRANSans" w:hAnsi="IRANSans" w:cs="B Nazanin"/>
          <w:color w:val="424242"/>
          <w:sz w:val="28"/>
          <w:rtl/>
        </w:rPr>
        <w:t>۶</w:t>
      </w:r>
      <w:r w:rsidRPr="002F0326">
        <w:rPr>
          <w:rFonts w:ascii="IRANSans" w:hAnsi="IRANSans" w:cs="B Nazanin"/>
          <w:color w:val="424242"/>
          <w:sz w:val="28"/>
        </w:rPr>
        <w:t xml:space="preserve">- </w:t>
      </w:r>
      <w:r w:rsidRPr="002F0326">
        <w:rPr>
          <w:rFonts w:ascii="IRANSans" w:hAnsi="IRANSans" w:cs="B Nazanin"/>
          <w:color w:val="424242"/>
          <w:sz w:val="28"/>
          <w:rtl/>
        </w:rPr>
        <w:t>در پنجره</w:t>
      </w:r>
      <w:r w:rsidRPr="002F0326">
        <w:rPr>
          <w:rFonts w:ascii="IRANSans" w:hAnsi="IRANSans" w:cs="B Nazanin"/>
          <w:color w:val="424242"/>
          <w:sz w:val="28"/>
        </w:rPr>
        <w:t xml:space="preserve"> Create Source </w:t>
      </w:r>
      <w:r w:rsidRPr="002F0326">
        <w:rPr>
          <w:rFonts w:ascii="IRANSans" w:hAnsi="IRANSans" w:cs="B Nazanin"/>
          <w:color w:val="424242"/>
          <w:sz w:val="28"/>
          <w:rtl/>
        </w:rPr>
        <w:t>می توانید اطلاعات مربوط به هر منبع را وارد کنید</w:t>
      </w:r>
      <w:r w:rsidRPr="002F0326">
        <w:rPr>
          <w:rFonts w:ascii="IRANSans" w:hAnsi="IRANSans" w:cs="B Nazanin"/>
          <w:color w:val="424242"/>
          <w:sz w:val="28"/>
        </w:rPr>
        <w:t>.</w:t>
      </w:r>
    </w:p>
    <w:p w14:paraId="1E427B44" w14:textId="77777777" w:rsidR="00450DD1" w:rsidRPr="002F0326" w:rsidRDefault="00450DD1" w:rsidP="00450DD1">
      <w:pPr>
        <w:pStyle w:val="NormalWeb"/>
        <w:shd w:val="clear" w:color="auto" w:fill="FFFFFF"/>
        <w:bidi/>
        <w:spacing w:before="75" w:after="75" w:line="495" w:lineRule="atLeast"/>
        <w:jc w:val="both"/>
        <w:textAlignment w:val="baseline"/>
        <w:rPr>
          <w:rFonts w:ascii="IRANSans" w:hAnsi="IRANSans" w:cs="B Nazanin"/>
          <w:color w:val="424242"/>
          <w:sz w:val="28"/>
        </w:rPr>
      </w:pPr>
      <w:r w:rsidRPr="002F0326">
        <w:rPr>
          <w:rFonts w:ascii="IRANSans" w:hAnsi="IRANSans" w:cs="B Nazanin"/>
          <w:color w:val="424242"/>
          <w:sz w:val="28"/>
          <w:rtl/>
        </w:rPr>
        <w:t>۷</w:t>
      </w:r>
      <w:r w:rsidRPr="002F0326">
        <w:rPr>
          <w:rFonts w:ascii="IRANSans" w:hAnsi="IRANSans" w:cs="B Nazanin"/>
          <w:color w:val="424242"/>
          <w:sz w:val="28"/>
        </w:rPr>
        <w:t xml:space="preserve">- </w:t>
      </w:r>
      <w:r w:rsidRPr="002F0326">
        <w:rPr>
          <w:rFonts w:ascii="IRANSans" w:hAnsi="IRANSans" w:cs="B Nazanin"/>
          <w:color w:val="424242"/>
          <w:sz w:val="28"/>
          <w:rtl/>
        </w:rPr>
        <w:t>مقدار پیش فرض لیست</w:t>
      </w:r>
      <w:r w:rsidRPr="002F0326">
        <w:rPr>
          <w:rFonts w:ascii="IRANSans" w:hAnsi="IRANSans" w:cs="B Nazanin"/>
          <w:color w:val="424242"/>
          <w:sz w:val="28"/>
        </w:rPr>
        <w:t> Type of Source</w:t>
      </w:r>
      <w:r w:rsidRPr="002F0326">
        <w:rPr>
          <w:rFonts w:ascii="IRANSans" w:hAnsi="IRANSans" w:cs="B Nazanin"/>
          <w:color w:val="424242"/>
          <w:sz w:val="28"/>
          <w:rtl/>
        </w:rPr>
        <w:t>، کتاب</w:t>
      </w:r>
      <w:r w:rsidRPr="002F0326">
        <w:rPr>
          <w:rFonts w:ascii="IRANSans" w:hAnsi="IRANSans" w:cs="B Nazanin"/>
          <w:color w:val="424242"/>
          <w:sz w:val="28"/>
        </w:rPr>
        <w:t xml:space="preserve">(Book) </w:t>
      </w:r>
      <w:r w:rsidRPr="002F0326">
        <w:rPr>
          <w:rFonts w:ascii="IRANSans" w:hAnsi="IRANSans" w:cs="B Nazanin"/>
          <w:color w:val="424242"/>
          <w:sz w:val="28"/>
          <w:rtl/>
        </w:rPr>
        <w:t>است. به این معنی که این منبع در واقع یک کتاب می باشد. با باز کردن آن می توانید گزینه های دیگری را برای نوع منبع مورد استفاده انتخاب کنید</w:t>
      </w:r>
      <w:r w:rsidRPr="002F0326">
        <w:rPr>
          <w:rFonts w:ascii="IRANSans" w:hAnsi="IRANSans" w:cs="B Nazanin"/>
          <w:color w:val="424242"/>
          <w:sz w:val="28"/>
        </w:rPr>
        <w:t>.</w:t>
      </w:r>
    </w:p>
    <w:p w14:paraId="777FA575" w14:textId="77777777" w:rsidR="00450DD1" w:rsidRPr="002F0326" w:rsidRDefault="00450DD1" w:rsidP="00450DD1">
      <w:pPr>
        <w:pStyle w:val="NormalWeb"/>
        <w:shd w:val="clear" w:color="auto" w:fill="FFFFFF"/>
        <w:bidi/>
        <w:spacing w:before="75" w:after="75" w:line="495" w:lineRule="atLeast"/>
        <w:jc w:val="both"/>
        <w:textAlignment w:val="baseline"/>
        <w:rPr>
          <w:rFonts w:ascii="IRANSans" w:hAnsi="IRANSans" w:cs="B Nazanin"/>
          <w:color w:val="424242"/>
          <w:sz w:val="28"/>
        </w:rPr>
      </w:pPr>
      <w:r w:rsidRPr="002F0326">
        <w:rPr>
          <w:rFonts w:ascii="IRANSans" w:hAnsi="IRANSans" w:cs="B Nazanin"/>
          <w:color w:val="424242"/>
          <w:sz w:val="28"/>
          <w:rtl/>
        </w:rPr>
        <w:t>۸</w:t>
      </w:r>
      <w:r w:rsidRPr="002F0326">
        <w:rPr>
          <w:rFonts w:ascii="IRANSans" w:hAnsi="IRANSans" w:cs="B Nazanin"/>
          <w:color w:val="424242"/>
          <w:sz w:val="28"/>
        </w:rPr>
        <w:t xml:space="preserve">- </w:t>
      </w:r>
      <w:r w:rsidRPr="002F0326">
        <w:rPr>
          <w:rFonts w:ascii="IRANSans" w:hAnsi="IRANSans" w:cs="B Nazanin"/>
          <w:color w:val="424242"/>
          <w:sz w:val="28"/>
          <w:rtl/>
        </w:rPr>
        <w:t>می توانید برای این منبع یک نام برچسب (معمولا نسخه کوتاه تر نام منبع) یا دیگر اطلاعات را انتخاب کنید و در نهایت روی</w:t>
      </w:r>
      <w:r w:rsidRPr="002F0326">
        <w:rPr>
          <w:rFonts w:ascii="IRANSans" w:hAnsi="IRANSans" w:cs="B Nazanin"/>
          <w:color w:val="424242"/>
          <w:sz w:val="28"/>
        </w:rPr>
        <w:t xml:space="preserve"> OK </w:t>
      </w:r>
      <w:r w:rsidRPr="002F0326">
        <w:rPr>
          <w:rFonts w:ascii="IRANSans" w:hAnsi="IRANSans" w:cs="B Nazanin"/>
          <w:color w:val="424242"/>
          <w:sz w:val="28"/>
          <w:rtl/>
        </w:rPr>
        <w:t>کلیک کنید</w:t>
      </w:r>
      <w:r w:rsidRPr="002F0326">
        <w:rPr>
          <w:rFonts w:ascii="IRANSans" w:hAnsi="IRANSans" w:cs="B Nazanin"/>
          <w:color w:val="424242"/>
          <w:sz w:val="28"/>
        </w:rPr>
        <w:t>.</w:t>
      </w:r>
    </w:p>
    <w:p w14:paraId="76FB7DD3"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2916FF77" w14:textId="4F4D066D" w:rsidR="00450DD1" w:rsidRPr="00450DD1" w:rsidRDefault="0018466F"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Pr>
          <w:rFonts w:ascii="IRANSans" w:hAnsi="IRANSans" w:cs="B Nazanin"/>
          <w:noProof/>
          <w:color w:val="424242"/>
          <w:sz w:val="24"/>
          <w:szCs w:val="24"/>
        </w:rPr>
        <w:lastRenderedPageBreak/>
        <w:drawing>
          <wp:inline distT="0" distB="0" distL="0" distR="0" wp14:anchorId="3005282B" wp14:editId="126BDEBF">
            <wp:extent cx="5715000" cy="2156460"/>
            <wp:effectExtent l="0" t="0" r="0" b="0"/>
            <wp:docPr id="41" name="Picture 21" descr="نوشتن منابع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نوشتن منابع در ورد"/>
                    <pic:cNvPicPr>
                      <a:picLocks noChangeAspect="1" noChangeArrowheads="1"/>
                    </pic:cNvPicPr>
                  </pic:nvPicPr>
                  <pic:blipFill>
                    <a:blip r:embed="rId76">
                      <a:extLst>
                        <a:ext uri="{28A0092B-C50C-407E-A947-70E740481C1C}">
                          <a14:useLocalDpi xmlns:a14="http://schemas.microsoft.com/office/drawing/2010/main" val="0"/>
                        </a:ext>
                      </a:extLst>
                    </a:blip>
                    <a:srcRect l="999" t="2899" r="-999" b="15218"/>
                    <a:stretch>
                      <a:fillRect/>
                    </a:stretch>
                  </pic:blipFill>
                  <pic:spPr bwMode="auto">
                    <a:xfrm>
                      <a:off x="0" y="0"/>
                      <a:ext cx="5715000" cy="2156460"/>
                    </a:xfrm>
                    <a:prstGeom prst="rect">
                      <a:avLst/>
                    </a:prstGeom>
                    <a:noFill/>
                    <a:ln>
                      <a:noFill/>
                    </a:ln>
                  </pic:spPr>
                </pic:pic>
              </a:graphicData>
            </a:graphic>
          </wp:inline>
        </w:drawing>
      </w:r>
    </w:p>
    <w:p w14:paraId="72533CCA" w14:textId="77777777" w:rsidR="00450DD1" w:rsidRPr="002F0326" w:rsidRDefault="00450DD1" w:rsidP="00450DD1">
      <w:pPr>
        <w:pStyle w:val="NormalWeb"/>
        <w:shd w:val="clear" w:color="auto" w:fill="FFFFFF"/>
        <w:bidi/>
        <w:spacing w:before="0" w:line="495" w:lineRule="atLeast"/>
        <w:jc w:val="both"/>
        <w:textAlignment w:val="baseline"/>
        <w:rPr>
          <w:rFonts w:ascii="IRANSans" w:hAnsi="IRANSans" w:cs="B Nazanin"/>
          <w:color w:val="424242"/>
          <w:sz w:val="28"/>
        </w:rPr>
      </w:pPr>
      <w:r w:rsidRPr="002F0326">
        <w:rPr>
          <w:rFonts w:ascii="IRANSans" w:hAnsi="IRANSans" w:cs="B Nazanin"/>
          <w:color w:val="424242"/>
          <w:sz w:val="28"/>
          <w:rtl/>
        </w:rPr>
        <w:t>۹</w:t>
      </w:r>
      <w:r w:rsidRPr="002F0326">
        <w:rPr>
          <w:rFonts w:ascii="IRANSans" w:hAnsi="IRANSans" w:cs="B Nazanin"/>
          <w:color w:val="424242"/>
          <w:sz w:val="28"/>
        </w:rPr>
        <w:t xml:space="preserve">- </w:t>
      </w:r>
      <w:r w:rsidRPr="002F0326">
        <w:rPr>
          <w:rFonts w:ascii="IRANSans" w:hAnsi="IRANSans" w:cs="B Nazanin"/>
          <w:color w:val="424242"/>
          <w:sz w:val="28"/>
          <w:rtl/>
        </w:rPr>
        <w:t>به طور پیش فرض در نرم افزار ورد از روش نوشتن فهرست منابع به روش</w:t>
      </w:r>
      <w:r w:rsidRPr="002F0326">
        <w:rPr>
          <w:rFonts w:ascii="IRANSans" w:hAnsi="IRANSans" w:cs="B Nazanin"/>
          <w:color w:val="424242"/>
          <w:sz w:val="28"/>
        </w:rPr>
        <w:t xml:space="preserve"> APA </w:t>
      </w:r>
      <w:r w:rsidRPr="002F0326">
        <w:rPr>
          <w:rFonts w:ascii="IRANSans" w:hAnsi="IRANSans" w:cs="B Nazanin"/>
          <w:color w:val="424242"/>
          <w:sz w:val="28"/>
          <w:rtl/>
        </w:rPr>
        <w:t>برای منابع استفاده می کتد. اگر به غیر از ایجاد</w:t>
      </w:r>
      <w:r w:rsidRPr="002F0326">
        <w:rPr>
          <w:rFonts w:ascii="Cambria" w:hAnsi="Cambria" w:cs="Cambria"/>
          <w:color w:val="424242"/>
          <w:sz w:val="28"/>
          <w:rtl/>
        </w:rPr>
        <w:t> </w:t>
      </w:r>
      <w:r w:rsidRPr="002F0326">
        <w:rPr>
          <w:rStyle w:val="Strong"/>
          <w:rFonts w:ascii="IRANSans" w:hAnsi="IRANSans" w:cs="B Nazanin"/>
          <w:color w:val="424242"/>
          <w:sz w:val="28"/>
          <w:bdr w:val="none" w:sz="0" w:space="0" w:color="auto" w:frame="1"/>
          <w:rtl/>
        </w:rPr>
        <w:t>فهرست منابع به روش</w:t>
      </w:r>
      <w:r w:rsidRPr="002F0326">
        <w:rPr>
          <w:rStyle w:val="Strong"/>
          <w:rFonts w:ascii="IRANSans" w:hAnsi="IRANSans" w:cs="B Nazanin"/>
          <w:color w:val="424242"/>
          <w:sz w:val="28"/>
          <w:bdr w:val="none" w:sz="0" w:space="0" w:color="auto" w:frame="1"/>
        </w:rPr>
        <w:t xml:space="preserve"> APA</w:t>
      </w:r>
      <w:r w:rsidRPr="002F0326">
        <w:rPr>
          <w:rFonts w:ascii="IRANSans" w:hAnsi="IRANSans" w:cs="B Nazanin"/>
          <w:color w:val="424242"/>
          <w:sz w:val="28"/>
          <w:rtl/>
        </w:rPr>
        <w:t>شما از روش دیگری در سند خود استفاده می کنید می توانید روی گزینه</w:t>
      </w:r>
      <w:r w:rsidRPr="002F0326">
        <w:rPr>
          <w:rFonts w:ascii="IRANSans" w:hAnsi="IRANSans" w:cs="B Nazanin"/>
          <w:color w:val="424242"/>
          <w:sz w:val="28"/>
        </w:rPr>
        <w:t xml:space="preserve"> Show All Bibliography fields </w:t>
      </w:r>
      <w:r w:rsidRPr="002F0326">
        <w:rPr>
          <w:rFonts w:ascii="IRANSans" w:hAnsi="IRANSans" w:cs="B Nazanin"/>
          <w:color w:val="424242"/>
          <w:sz w:val="28"/>
          <w:rtl/>
        </w:rPr>
        <w:t>کلیک کنید تا بتوانید از میان مواردی که به نمایش در می آید یکی از استایل ها را انتخاب کنید</w:t>
      </w:r>
      <w:r w:rsidRPr="002F0326">
        <w:rPr>
          <w:rFonts w:ascii="IRANSans" w:hAnsi="IRANSans" w:cs="B Nazanin"/>
          <w:color w:val="424242"/>
          <w:sz w:val="28"/>
        </w:rPr>
        <w:t>.</w:t>
      </w:r>
    </w:p>
    <w:p w14:paraId="7E4FF2F0" w14:textId="25F06C25" w:rsidR="00450DD1" w:rsidRPr="00450DD1" w:rsidRDefault="0018466F" w:rsidP="00450DD1">
      <w:pPr>
        <w:pStyle w:val="NormalWeb"/>
        <w:shd w:val="clear" w:color="auto" w:fill="FFFFFF"/>
        <w:spacing w:before="75" w:after="75" w:line="495" w:lineRule="atLeast"/>
        <w:jc w:val="center"/>
        <w:textAlignment w:val="baseline"/>
        <w:rPr>
          <w:rFonts w:ascii="IRANSans" w:hAnsi="IRANSans" w:cs="B Nazanin"/>
          <w:color w:val="424242"/>
          <w:sz w:val="24"/>
          <w:szCs w:val="24"/>
        </w:rPr>
      </w:pPr>
      <w:r>
        <w:rPr>
          <w:rFonts w:ascii="IRANSans" w:hAnsi="IRANSans" w:cs="B Nazanin"/>
          <w:noProof/>
          <w:color w:val="424242"/>
          <w:sz w:val="24"/>
          <w:szCs w:val="24"/>
        </w:rPr>
        <w:drawing>
          <wp:inline distT="0" distB="0" distL="0" distR="0" wp14:anchorId="50E2B5A3" wp14:editId="2DF187B8">
            <wp:extent cx="3489960" cy="4594860"/>
            <wp:effectExtent l="0" t="0" r="0" b="0"/>
            <wp:docPr id="42" name="Picture 20" descr="نحوه شماره گذاری رفرنس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نحوه شماره گذاری رفرنس در ورد"/>
                    <pic:cNvPicPr>
                      <a:picLocks noChangeAspect="1" noChangeArrowheads="1"/>
                    </pic:cNvPicPr>
                  </pic:nvPicPr>
                  <pic:blipFill>
                    <a:blip r:embed="rId77">
                      <a:extLst>
                        <a:ext uri="{28A0092B-C50C-407E-A947-70E740481C1C}">
                          <a14:useLocalDpi xmlns:a14="http://schemas.microsoft.com/office/drawing/2010/main" val="0"/>
                        </a:ext>
                      </a:extLst>
                    </a:blip>
                    <a:srcRect b="8539"/>
                    <a:stretch>
                      <a:fillRect/>
                    </a:stretch>
                  </pic:blipFill>
                  <pic:spPr bwMode="auto">
                    <a:xfrm>
                      <a:off x="0" y="0"/>
                      <a:ext cx="3489960" cy="4594860"/>
                    </a:xfrm>
                    <a:prstGeom prst="rect">
                      <a:avLst/>
                    </a:prstGeom>
                    <a:noFill/>
                    <a:ln>
                      <a:noFill/>
                    </a:ln>
                  </pic:spPr>
                </pic:pic>
              </a:graphicData>
            </a:graphic>
          </wp:inline>
        </w:drawing>
      </w:r>
    </w:p>
    <w:p w14:paraId="5C27CE35" w14:textId="77777777" w:rsidR="00450DD1" w:rsidRPr="00450DD1" w:rsidRDefault="00450DD1" w:rsidP="002F0326">
      <w:r w:rsidRPr="00450DD1">
        <w:rPr>
          <w:rtl/>
        </w:rPr>
        <w:lastRenderedPageBreak/>
        <w:t>۱۰</w:t>
      </w:r>
      <w:r w:rsidRPr="00450DD1">
        <w:t xml:space="preserve">- </w:t>
      </w:r>
      <w:r w:rsidRPr="00450DD1">
        <w:rPr>
          <w:rtl/>
        </w:rPr>
        <w:t>با استفاده از مراحل بالا موفق به</w:t>
      </w:r>
      <w:r w:rsidRPr="00450DD1">
        <w:rPr>
          <w:rFonts w:ascii="Cambria" w:hAnsi="Cambria" w:cs="Cambria"/>
          <w:rtl/>
        </w:rPr>
        <w:t> </w:t>
      </w:r>
      <w:r w:rsidRPr="00450DD1">
        <w:rPr>
          <w:rStyle w:val="Strong"/>
          <w:rFonts w:ascii="IRANSans" w:hAnsi="IRANSans"/>
          <w:color w:val="424242"/>
          <w:sz w:val="24"/>
          <w:szCs w:val="24"/>
          <w:bdr w:val="none" w:sz="0" w:space="0" w:color="auto" w:frame="1"/>
          <w:rtl/>
        </w:rPr>
        <w:t>درج منابع در ورد</w:t>
      </w:r>
      <w:r w:rsidRPr="00450DD1">
        <w:rPr>
          <w:rFonts w:ascii="Cambria" w:hAnsi="Cambria" w:cs="Cambria"/>
          <w:rtl/>
        </w:rPr>
        <w:t> </w:t>
      </w:r>
      <w:r w:rsidRPr="00450DD1">
        <w:rPr>
          <w:rtl/>
        </w:rPr>
        <w:t>شده اید. دفعه بعد که می خواهید از همین منابع در متن خود استفاده کنید کافی است تنها روی دکمه</w:t>
      </w:r>
      <w:r w:rsidRPr="00450DD1">
        <w:t xml:space="preserve"> Insert Citation </w:t>
      </w:r>
      <w:r w:rsidRPr="00450DD1">
        <w:rPr>
          <w:rtl/>
        </w:rPr>
        <w:t>کلیک کنید. سپس منبع مورد نظر را از لیست انتخاب کنید تا به متن مورد نظر شما اضافه شود</w:t>
      </w:r>
      <w:r w:rsidRPr="00450DD1">
        <w:t>.</w:t>
      </w:r>
    </w:p>
    <w:p w14:paraId="7E1EAC2E"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79C0543F" w14:textId="2DC13260" w:rsidR="00450DD1" w:rsidRPr="00450DD1" w:rsidRDefault="0018466F"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Pr>
          <w:rFonts w:ascii="IRANSans" w:hAnsi="IRANSans" w:cs="B Nazanin"/>
          <w:noProof/>
          <w:color w:val="424242"/>
          <w:sz w:val="24"/>
          <w:szCs w:val="24"/>
        </w:rPr>
        <w:drawing>
          <wp:inline distT="0" distB="0" distL="0" distR="0" wp14:anchorId="245F1B03" wp14:editId="52B61144">
            <wp:extent cx="5715000" cy="2232660"/>
            <wp:effectExtent l="0" t="0" r="0" b="0"/>
            <wp:docPr id="43" name="Picture 19" descr="تنظیم منابع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تنظیم منابع در ورد"/>
                    <pic:cNvPicPr>
                      <a:picLocks noChangeAspect="1" noChangeArrowheads="1"/>
                    </pic:cNvPicPr>
                  </pic:nvPicPr>
                  <pic:blipFill>
                    <a:blip r:embed="rId78">
                      <a:extLst>
                        <a:ext uri="{28A0092B-C50C-407E-A947-70E740481C1C}">
                          <a14:useLocalDpi xmlns:a14="http://schemas.microsoft.com/office/drawing/2010/main" val="0"/>
                        </a:ext>
                      </a:extLst>
                    </a:blip>
                    <a:srcRect b="15218"/>
                    <a:stretch>
                      <a:fillRect/>
                    </a:stretch>
                  </pic:blipFill>
                  <pic:spPr bwMode="auto">
                    <a:xfrm>
                      <a:off x="0" y="0"/>
                      <a:ext cx="5715000" cy="2232660"/>
                    </a:xfrm>
                    <a:prstGeom prst="rect">
                      <a:avLst/>
                    </a:prstGeom>
                    <a:noFill/>
                    <a:ln>
                      <a:noFill/>
                    </a:ln>
                  </pic:spPr>
                </pic:pic>
              </a:graphicData>
            </a:graphic>
          </wp:inline>
        </w:drawing>
      </w:r>
    </w:p>
    <w:p w14:paraId="626CF8AF" w14:textId="77777777" w:rsidR="00450DD1" w:rsidRPr="00450DD1" w:rsidRDefault="00450DD1" w:rsidP="002F0326">
      <w:r w:rsidRPr="00450DD1">
        <w:rPr>
          <w:rtl/>
        </w:rPr>
        <w:t>۱۱</w:t>
      </w:r>
      <w:r w:rsidRPr="00450DD1">
        <w:t xml:space="preserve">- </w:t>
      </w:r>
      <w:r w:rsidRPr="00450DD1">
        <w:rPr>
          <w:rtl/>
        </w:rPr>
        <w:t>ضمنا گاهی اوقات شما منبع اصلی و قابل استناد را دارید ولی تمامی اطلاعات مربوط به این منبع را در حال حاضر در اختیار ندارید. بنابراین شاید دلتان بخواهد فضایی خالی مربوط به این اطلاعات را در اختیار داشته باشد تا پس ار تکمیل شدن اطلاعات آن ها را وارد کنید. برای این کار می توانید ابتدا بر روی</w:t>
      </w:r>
      <w:r w:rsidRPr="00450DD1">
        <w:t xml:space="preserve"> Insert Citation </w:t>
      </w:r>
      <w:r w:rsidRPr="00450DD1">
        <w:rPr>
          <w:rtl/>
        </w:rPr>
        <w:t>کلیک کرده و سپس گزینه</w:t>
      </w:r>
      <w:r w:rsidRPr="00450DD1">
        <w:t xml:space="preserve"> Add New Placeholder </w:t>
      </w:r>
      <w:r w:rsidRPr="00450DD1">
        <w:rPr>
          <w:rtl/>
        </w:rPr>
        <w:t>را انتخاب کنید</w:t>
      </w:r>
      <w:r w:rsidRPr="00450DD1">
        <w:t>.</w:t>
      </w:r>
    </w:p>
    <w:p w14:paraId="098D3EE6" w14:textId="77777777" w:rsidR="00450DD1" w:rsidRPr="00450DD1" w:rsidRDefault="00450DD1" w:rsidP="00450DD1">
      <w:pPr>
        <w:pStyle w:val="NormalWeb"/>
        <w:shd w:val="clear" w:color="auto" w:fill="FFFFFF"/>
        <w:bidi/>
        <w:spacing w:before="75" w:after="75" w:line="495" w:lineRule="atLeast"/>
        <w:jc w:val="both"/>
        <w:textAlignment w:val="baseline"/>
        <w:rPr>
          <w:rFonts w:ascii="IRANSans" w:hAnsi="IRANSans" w:cs="B Nazanin"/>
          <w:noProof/>
          <w:color w:val="424242"/>
          <w:sz w:val="24"/>
          <w:szCs w:val="24"/>
          <w:rtl/>
        </w:rPr>
      </w:pPr>
    </w:p>
    <w:p w14:paraId="0AB2B18F" w14:textId="7309EE36" w:rsidR="00450DD1" w:rsidRPr="00450DD1" w:rsidRDefault="0018466F" w:rsidP="00450DD1">
      <w:pPr>
        <w:pStyle w:val="NormalWeb"/>
        <w:shd w:val="clear" w:color="auto" w:fill="FFFFFF"/>
        <w:bidi/>
        <w:spacing w:before="75" w:after="75" w:line="495" w:lineRule="atLeast"/>
        <w:jc w:val="center"/>
        <w:textAlignment w:val="baseline"/>
        <w:rPr>
          <w:rFonts w:ascii="IRANSans" w:hAnsi="IRANSans" w:cs="B Nazanin"/>
          <w:color w:val="424242"/>
          <w:sz w:val="24"/>
          <w:szCs w:val="24"/>
        </w:rPr>
      </w:pPr>
      <w:r>
        <w:rPr>
          <w:rFonts w:ascii="IRANSans" w:hAnsi="IRANSans" w:cs="B Nazanin"/>
          <w:noProof/>
          <w:color w:val="424242"/>
          <w:sz w:val="24"/>
          <w:szCs w:val="24"/>
        </w:rPr>
        <w:drawing>
          <wp:inline distT="0" distB="0" distL="0" distR="0" wp14:anchorId="6F9C1209" wp14:editId="5F7DAAAF">
            <wp:extent cx="2773680" cy="1645920"/>
            <wp:effectExtent l="0" t="0" r="0" b="0"/>
            <wp:docPr id="44" name="Picture 18" descr="نحوه رفرنس دادن در پایان نام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نحوه رفرنس دادن در پایان نامه"/>
                    <pic:cNvPicPr>
                      <a:picLocks noChangeAspect="1" noChangeArrowheads="1"/>
                    </pic:cNvPicPr>
                  </pic:nvPicPr>
                  <pic:blipFill>
                    <a:blip r:embed="rId79">
                      <a:extLst>
                        <a:ext uri="{28A0092B-C50C-407E-A947-70E740481C1C}">
                          <a14:useLocalDpi xmlns:a14="http://schemas.microsoft.com/office/drawing/2010/main" val="0"/>
                        </a:ext>
                      </a:extLst>
                    </a:blip>
                    <a:srcRect b="18396"/>
                    <a:stretch>
                      <a:fillRect/>
                    </a:stretch>
                  </pic:blipFill>
                  <pic:spPr bwMode="auto">
                    <a:xfrm>
                      <a:off x="0" y="0"/>
                      <a:ext cx="2773680" cy="1645920"/>
                    </a:xfrm>
                    <a:prstGeom prst="rect">
                      <a:avLst/>
                    </a:prstGeom>
                    <a:noFill/>
                    <a:ln>
                      <a:noFill/>
                    </a:ln>
                  </pic:spPr>
                </pic:pic>
              </a:graphicData>
            </a:graphic>
          </wp:inline>
        </w:drawing>
      </w:r>
    </w:p>
    <w:p w14:paraId="045270AD" w14:textId="77777777" w:rsidR="00450DD1" w:rsidRPr="002F0326" w:rsidRDefault="00450DD1" w:rsidP="002F0326">
      <w:pPr>
        <w:rPr>
          <w:b/>
          <w:bCs/>
        </w:rPr>
      </w:pPr>
      <w:r w:rsidRPr="002F0326">
        <w:rPr>
          <w:b/>
          <w:bCs/>
          <w:rtl/>
        </w:rPr>
        <w:t>ایجاد</w:t>
      </w:r>
      <w:r w:rsidRPr="002F0326">
        <w:rPr>
          <w:b/>
          <w:bCs/>
        </w:rPr>
        <w:t xml:space="preserve"> Bibliography </w:t>
      </w:r>
      <w:r w:rsidRPr="002F0326">
        <w:rPr>
          <w:b/>
          <w:bCs/>
          <w:rtl/>
        </w:rPr>
        <w:t>یا فهرست منابع و ماخذ در مقاله ورد</w:t>
      </w:r>
    </w:p>
    <w:p w14:paraId="69B95963" w14:textId="77777777" w:rsidR="00450DD1" w:rsidRPr="002F0326" w:rsidRDefault="00450DD1" w:rsidP="002F0326">
      <w:r w:rsidRPr="002F0326">
        <w:t xml:space="preserve">Bibliography </w:t>
      </w:r>
      <w:r w:rsidRPr="002F0326">
        <w:rPr>
          <w:rtl/>
        </w:rPr>
        <w:t>به معنی ایجاد لیستی از منابع است. این لیست معمولا در انتهای سند قرار داده می شود. برای ایجاد این لیست طبق مراحل زیر عمل کنید</w:t>
      </w:r>
      <w:r w:rsidRPr="002F0326">
        <w:t>:</w:t>
      </w:r>
    </w:p>
    <w:p w14:paraId="06A7222E" w14:textId="77777777" w:rsidR="00450DD1" w:rsidRPr="00450DD1" w:rsidRDefault="00450DD1" w:rsidP="002F0326">
      <w:r w:rsidRPr="00450DD1">
        <w:rPr>
          <w:rtl/>
        </w:rPr>
        <w:lastRenderedPageBreak/>
        <w:t>۱</w:t>
      </w:r>
      <w:r w:rsidRPr="00450DD1">
        <w:t xml:space="preserve">- </w:t>
      </w:r>
      <w:r w:rsidRPr="00450DD1">
        <w:rPr>
          <w:rtl/>
        </w:rPr>
        <w:t>با استفاده از مسیر</w:t>
      </w:r>
      <w:r w:rsidRPr="00450DD1">
        <w:t xml:space="preserve"> Layout &gt; Breaks &gt; Page Break </w:t>
      </w:r>
      <w:r w:rsidRPr="00450DD1">
        <w:rPr>
          <w:rtl/>
        </w:rPr>
        <w:t>یک صفحه جدید باز کنید</w:t>
      </w:r>
      <w:r w:rsidRPr="00450DD1">
        <w:t>.</w:t>
      </w:r>
    </w:p>
    <w:p w14:paraId="54D6F1D0" w14:textId="77777777" w:rsidR="00450DD1" w:rsidRPr="00450DD1" w:rsidRDefault="00450DD1" w:rsidP="002F0326">
      <w:r w:rsidRPr="00450DD1">
        <w:rPr>
          <w:rtl/>
        </w:rPr>
        <w:t>۲</w:t>
      </w:r>
      <w:r w:rsidRPr="00450DD1">
        <w:t xml:space="preserve">- </w:t>
      </w:r>
      <w:r w:rsidRPr="00450DD1">
        <w:rPr>
          <w:rtl/>
        </w:rPr>
        <w:t>به تب</w:t>
      </w:r>
      <w:r w:rsidRPr="00450DD1">
        <w:t xml:space="preserve"> References </w:t>
      </w:r>
      <w:r w:rsidRPr="00450DD1">
        <w:rPr>
          <w:rtl/>
        </w:rPr>
        <w:t>رفته و روی دکمه</w:t>
      </w:r>
      <w:r w:rsidRPr="00450DD1">
        <w:t xml:space="preserve"> Bibliography </w:t>
      </w:r>
      <w:r w:rsidRPr="00450DD1">
        <w:rPr>
          <w:rtl/>
        </w:rPr>
        <w:t>کلیک کنید</w:t>
      </w:r>
      <w:r w:rsidRPr="00450DD1">
        <w:t>.</w:t>
      </w:r>
    </w:p>
    <w:p w14:paraId="55078DC1"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1DD6131C" w14:textId="74226D4A" w:rsidR="00450DD1" w:rsidRPr="00450DD1" w:rsidRDefault="0018466F"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Pr>
          <w:rFonts w:ascii="IRANSans" w:hAnsi="IRANSans" w:cs="B Nazanin"/>
          <w:noProof/>
          <w:color w:val="424242"/>
          <w:sz w:val="24"/>
          <w:szCs w:val="24"/>
        </w:rPr>
        <w:drawing>
          <wp:inline distT="0" distB="0" distL="0" distR="0" wp14:anchorId="516CDC34" wp14:editId="31D5DA3F">
            <wp:extent cx="5715000" cy="4282440"/>
            <wp:effectExtent l="0" t="0" r="0" b="0"/>
            <wp:docPr id="45" name="Picture 14" descr="آموزش کراس رفرنس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آموزش کراس رفرنس در ورد"/>
                    <pic:cNvPicPr>
                      <a:picLocks noChangeAspect="1" noChangeArrowheads="1"/>
                    </pic:cNvPicPr>
                  </pic:nvPicPr>
                  <pic:blipFill>
                    <a:blip r:embed="rId80">
                      <a:extLst>
                        <a:ext uri="{28A0092B-C50C-407E-A947-70E740481C1C}">
                          <a14:useLocalDpi xmlns:a14="http://schemas.microsoft.com/office/drawing/2010/main" val="0"/>
                        </a:ext>
                      </a:extLst>
                    </a:blip>
                    <a:srcRect b="10359"/>
                    <a:stretch>
                      <a:fillRect/>
                    </a:stretch>
                  </pic:blipFill>
                  <pic:spPr bwMode="auto">
                    <a:xfrm>
                      <a:off x="0" y="0"/>
                      <a:ext cx="5715000" cy="4282440"/>
                    </a:xfrm>
                    <a:prstGeom prst="rect">
                      <a:avLst/>
                    </a:prstGeom>
                    <a:noFill/>
                    <a:ln>
                      <a:noFill/>
                    </a:ln>
                  </pic:spPr>
                </pic:pic>
              </a:graphicData>
            </a:graphic>
          </wp:inline>
        </w:drawing>
      </w:r>
    </w:p>
    <w:p w14:paraId="38A7E586" w14:textId="77777777" w:rsidR="00450DD1" w:rsidRPr="00450DD1" w:rsidRDefault="00450DD1" w:rsidP="002F0326">
      <w:r w:rsidRPr="00450DD1">
        <w:rPr>
          <w:rtl/>
        </w:rPr>
        <w:t>۳</w:t>
      </w:r>
      <w:r w:rsidRPr="00450DD1">
        <w:t xml:space="preserve">- </w:t>
      </w:r>
      <w:r w:rsidRPr="00450DD1">
        <w:rPr>
          <w:rtl/>
        </w:rPr>
        <w:t>می توانید از بین استایل های پیش فرض دارای هدر، یکی از آن ها را انتخاب کنید. اما اگر استایلی بدون هدر می خواهید می توانید روی گزینه</w:t>
      </w:r>
      <w:r w:rsidRPr="00450DD1">
        <w:t xml:space="preserve"> Insert Bibliography </w:t>
      </w:r>
      <w:r w:rsidRPr="00450DD1">
        <w:rPr>
          <w:rtl/>
        </w:rPr>
        <w:t>کلیک کنید. در این هنگام ورد همه منابعی را که از آن ها استفاده نموده اید طبق فرمت انتخابی شما به سند اضافه می کند</w:t>
      </w:r>
      <w:r w:rsidRPr="00450DD1">
        <w:t>.</w:t>
      </w:r>
    </w:p>
    <w:p w14:paraId="1C1D230B"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24D61CE9" w14:textId="1F0C5EF8" w:rsidR="00450DD1" w:rsidRPr="00450DD1" w:rsidRDefault="0018466F"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Pr>
          <w:rFonts w:ascii="IRANSans" w:hAnsi="IRANSans" w:cs="B Nazanin"/>
          <w:noProof/>
          <w:color w:val="424242"/>
          <w:sz w:val="24"/>
          <w:szCs w:val="24"/>
        </w:rPr>
        <w:lastRenderedPageBreak/>
        <w:drawing>
          <wp:inline distT="0" distB="0" distL="0" distR="0" wp14:anchorId="58489752" wp14:editId="44B641F0">
            <wp:extent cx="5715000" cy="2141220"/>
            <wp:effectExtent l="0" t="0" r="0" b="0"/>
            <wp:docPr id="46" name="Picture 13" descr="نحوه رفرنس دهی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نحوه رفرنس دهی در ورد"/>
                    <pic:cNvPicPr>
                      <a:picLocks noChangeAspect="1" noChangeArrowheads="1"/>
                    </pic:cNvPicPr>
                  </pic:nvPicPr>
                  <pic:blipFill>
                    <a:blip r:embed="rId81">
                      <a:extLst>
                        <a:ext uri="{28A0092B-C50C-407E-A947-70E740481C1C}">
                          <a14:useLocalDpi xmlns:a14="http://schemas.microsoft.com/office/drawing/2010/main" val="0"/>
                        </a:ext>
                      </a:extLst>
                    </a:blip>
                    <a:srcRect b="18478"/>
                    <a:stretch>
                      <a:fillRect/>
                    </a:stretch>
                  </pic:blipFill>
                  <pic:spPr bwMode="auto">
                    <a:xfrm>
                      <a:off x="0" y="0"/>
                      <a:ext cx="5715000" cy="2141220"/>
                    </a:xfrm>
                    <a:prstGeom prst="rect">
                      <a:avLst/>
                    </a:prstGeom>
                    <a:noFill/>
                    <a:ln>
                      <a:noFill/>
                    </a:ln>
                  </pic:spPr>
                </pic:pic>
              </a:graphicData>
            </a:graphic>
          </wp:inline>
        </w:drawing>
      </w:r>
    </w:p>
    <w:p w14:paraId="451FEE29" w14:textId="77777777" w:rsidR="00450DD1" w:rsidRPr="00450DD1" w:rsidRDefault="00450DD1" w:rsidP="002F0326">
      <w:r w:rsidRPr="00450DD1">
        <w:rPr>
          <w:rtl/>
        </w:rPr>
        <w:t>۴</w:t>
      </w:r>
      <w:r w:rsidRPr="00450DD1">
        <w:t xml:space="preserve">- </w:t>
      </w:r>
      <w:r w:rsidRPr="00450DD1">
        <w:rPr>
          <w:rtl/>
        </w:rPr>
        <w:t>اگر قبلا فهرستی از منابع را تهیه کردید و حالا می خواهید منابع دیگری را نیز به آن اضافه کنید می توانید روی آن کلیک کنید تا یک هدر پدیدار شود. با کلیک بر روی فلش گینه های مختلفی را خواهید دید. در اینجا گزینه</w:t>
      </w:r>
      <w:r w:rsidRPr="00450DD1">
        <w:t xml:space="preserve"> Update Citations and Bibliography </w:t>
      </w:r>
      <w:r w:rsidRPr="00450DD1">
        <w:rPr>
          <w:rtl/>
        </w:rPr>
        <w:t>را انتخاب کنید تا فهرست منابع به روز رسانی شود</w:t>
      </w:r>
      <w:r w:rsidRPr="00450DD1">
        <w:t>.</w:t>
      </w:r>
    </w:p>
    <w:p w14:paraId="75007ABA"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2E7117A0" w14:textId="4364C123" w:rsidR="00450DD1" w:rsidRPr="00450DD1" w:rsidRDefault="0018466F" w:rsidP="00450DD1">
      <w:pPr>
        <w:pStyle w:val="NormalWeb"/>
        <w:shd w:val="clear" w:color="auto" w:fill="FFFFFF"/>
        <w:spacing w:before="75" w:after="75" w:line="495" w:lineRule="atLeast"/>
        <w:jc w:val="center"/>
        <w:textAlignment w:val="baseline"/>
        <w:rPr>
          <w:rFonts w:ascii="IRANSans" w:hAnsi="IRANSans" w:cs="B Nazanin"/>
          <w:color w:val="424242"/>
          <w:sz w:val="24"/>
          <w:szCs w:val="24"/>
        </w:rPr>
      </w:pPr>
      <w:r>
        <w:rPr>
          <w:rFonts w:ascii="IRANSans" w:hAnsi="IRANSans" w:cs="B Nazanin"/>
          <w:noProof/>
          <w:color w:val="424242"/>
          <w:sz w:val="24"/>
          <w:szCs w:val="24"/>
        </w:rPr>
        <w:drawing>
          <wp:inline distT="0" distB="0" distL="0" distR="0" wp14:anchorId="73E21C39" wp14:editId="63EAD7C6">
            <wp:extent cx="5715000" cy="1089660"/>
            <wp:effectExtent l="0" t="0" r="0" b="0"/>
            <wp:docPr id="47" name="Picture 9" descr="نحوه رفرنس دهی شکل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نحوه رفرنس دهی شکل در ورد"/>
                    <pic:cNvPicPr>
                      <a:picLocks noChangeAspect="1" noChangeArrowheads="1"/>
                    </pic:cNvPicPr>
                  </pic:nvPicPr>
                  <pic:blipFill>
                    <a:blip r:embed="rId82">
                      <a:extLst>
                        <a:ext uri="{28A0092B-C50C-407E-A947-70E740481C1C}">
                          <a14:useLocalDpi xmlns:a14="http://schemas.microsoft.com/office/drawing/2010/main" val="0"/>
                        </a:ext>
                      </a:extLst>
                    </a:blip>
                    <a:srcRect b="27847"/>
                    <a:stretch>
                      <a:fillRect/>
                    </a:stretch>
                  </pic:blipFill>
                  <pic:spPr bwMode="auto">
                    <a:xfrm>
                      <a:off x="0" y="0"/>
                      <a:ext cx="5715000" cy="1089660"/>
                    </a:xfrm>
                    <a:prstGeom prst="rect">
                      <a:avLst/>
                    </a:prstGeom>
                    <a:noFill/>
                    <a:ln>
                      <a:noFill/>
                    </a:ln>
                  </pic:spPr>
                </pic:pic>
              </a:graphicData>
            </a:graphic>
          </wp:inline>
        </w:drawing>
      </w:r>
    </w:p>
    <w:p w14:paraId="43A417E3" w14:textId="77777777" w:rsidR="00450DD1" w:rsidRPr="002F0326" w:rsidRDefault="00450DD1" w:rsidP="002F0326">
      <w:pPr>
        <w:rPr>
          <w:b/>
          <w:bCs/>
        </w:rPr>
      </w:pPr>
      <w:r w:rsidRPr="002F0326">
        <w:rPr>
          <w:b/>
          <w:bCs/>
          <w:rtl/>
        </w:rPr>
        <w:t>پشتیبان گیری و بازیابی رفرنس ها در نرم افزار ورد</w:t>
      </w:r>
    </w:p>
    <w:p w14:paraId="0935333D" w14:textId="77777777" w:rsidR="00450DD1" w:rsidRPr="002F0326" w:rsidRDefault="00450DD1" w:rsidP="002F0326">
      <w:pPr>
        <w:rPr>
          <w:sz w:val="28"/>
        </w:rPr>
      </w:pPr>
      <w:r w:rsidRPr="002F0326">
        <w:rPr>
          <w:sz w:val="28"/>
          <w:rtl/>
        </w:rPr>
        <w:t>ممکن است در حال نوشتن مقالات گوناگونی در یک زمینه خاص باشید و به همین دلیل نمی خواهید درگیر وارد کردن منابع تکراری در هر سند به صورت جداگانه باشید. خوشبختانه در ورد برای این موارد هم راه چاره ای پیش بینی شده است. هر زمان که منبع جدیدی را وارد می کنید ورد ان را در لیستی به نام</w:t>
      </w:r>
      <w:r w:rsidRPr="002F0326">
        <w:rPr>
          <w:sz w:val="28"/>
        </w:rPr>
        <w:t xml:space="preserve"> Master source list </w:t>
      </w:r>
      <w:r w:rsidRPr="002F0326">
        <w:rPr>
          <w:sz w:val="28"/>
          <w:rtl/>
        </w:rPr>
        <w:t>ذخیره می کند. برای هر سند جدید شما می توانید به بازیابی منابع قدیمی از طریق این لیست بپردازید و ان ها را در سند جدید خود وارد کنید. برای این کار طبق مراحل زیر پیش بروید</w:t>
      </w:r>
      <w:r w:rsidRPr="002F0326">
        <w:rPr>
          <w:sz w:val="28"/>
        </w:rPr>
        <w:t>:</w:t>
      </w:r>
    </w:p>
    <w:p w14:paraId="58FB617B" w14:textId="77777777" w:rsidR="00450DD1" w:rsidRPr="002F0326" w:rsidRDefault="00450DD1" w:rsidP="002F0326">
      <w:pPr>
        <w:rPr>
          <w:sz w:val="28"/>
        </w:rPr>
      </w:pPr>
      <w:r w:rsidRPr="002F0326">
        <w:rPr>
          <w:sz w:val="28"/>
          <w:rtl/>
        </w:rPr>
        <w:t>۱</w:t>
      </w:r>
      <w:r w:rsidRPr="002F0326">
        <w:rPr>
          <w:sz w:val="28"/>
        </w:rPr>
        <w:t xml:space="preserve">- </w:t>
      </w:r>
      <w:r w:rsidRPr="002F0326">
        <w:rPr>
          <w:sz w:val="28"/>
          <w:rtl/>
        </w:rPr>
        <w:t>در تب</w:t>
      </w:r>
      <w:r w:rsidRPr="002F0326">
        <w:rPr>
          <w:sz w:val="28"/>
        </w:rPr>
        <w:t xml:space="preserve"> References </w:t>
      </w:r>
      <w:r w:rsidRPr="002F0326">
        <w:rPr>
          <w:sz w:val="28"/>
          <w:rtl/>
        </w:rPr>
        <w:t>روی دکمه</w:t>
      </w:r>
      <w:r w:rsidRPr="002F0326">
        <w:rPr>
          <w:sz w:val="28"/>
        </w:rPr>
        <w:t xml:space="preserve"> Manage Sources </w:t>
      </w:r>
      <w:r w:rsidRPr="002F0326">
        <w:rPr>
          <w:sz w:val="28"/>
          <w:rtl/>
        </w:rPr>
        <w:t>کلیک کنید</w:t>
      </w:r>
      <w:r w:rsidRPr="002F0326">
        <w:rPr>
          <w:sz w:val="28"/>
        </w:rPr>
        <w:t>.</w:t>
      </w:r>
    </w:p>
    <w:p w14:paraId="3ED79FF9" w14:textId="77777777" w:rsidR="00450DD1" w:rsidRPr="00450DD1" w:rsidRDefault="00450DD1" w:rsidP="00450DD1">
      <w:pPr>
        <w:pStyle w:val="NormalWeb"/>
        <w:shd w:val="clear" w:color="auto" w:fill="FFFFFF"/>
        <w:spacing w:before="75" w:after="75" w:line="495" w:lineRule="atLeast"/>
        <w:jc w:val="center"/>
        <w:textAlignment w:val="baseline"/>
        <w:rPr>
          <w:rFonts w:ascii="IRANSans" w:hAnsi="IRANSans" w:cs="B Nazanin"/>
          <w:noProof/>
          <w:color w:val="424242"/>
          <w:sz w:val="24"/>
          <w:szCs w:val="24"/>
          <w:rtl/>
        </w:rPr>
      </w:pPr>
    </w:p>
    <w:p w14:paraId="7120E9B2" w14:textId="4120BEFA" w:rsidR="00450DD1" w:rsidRPr="00450DD1" w:rsidRDefault="0018466F" w:rsidP="00450DD1">
      <w:pPr>
        <w:pStyle w:val="NormalWeb"/>
        <w:shd w:val="clear" w:color="auto" w:fill="FFFFFF"/>
        <w:spacing w:before="75" w:after="75" w:line="495" w:lineRule="atLeast"/>
        <w:jc w:val="center"/>
        <w:textAlignment w:val="baseline"/>
        <w:rPr>
          <w:rFonts w:ascii="IRANSans" w:hAnsi="IRANSans" w:cs="B Nazanin"/>
          <w:color w:val="424242"/>
          <w:sz w:val="24"/>
          <w:szCs w:val="24"/>
        </w:rPr>
      </w:pPr>
      <w:r>
        <w:rPr>
          <w:rFonts w:ascii="IRANSans" w:hAnsi="IRANSans" w:cs="B Nazanin"/>
          <w:noProof/>
          <w:color w:val="424242"/>
          <w:sz w:val="24"/>
          <w:szCs w:val="24"/>
        </w:rPr>
        <w:lastRenderedPageBreak/>
        <w:drawing>
          <wp:inline distT="0" distB="0" distL="0" distR="0" wp14:anchorId="4461A514" wp14:editId="73A5F7CF">
            <wp:extent cx="3924300" cy="1653540"/>
            <wp:effectExtent l="0" t="0" r="0" b="0"/>
            <wp:docPr id="48" name="Picture 7" descr="درج رفرنس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درج رفرنس در ورد"/>
                    <pic:cNvPicPr>
                      <a:picLocks noChangeAspect="1" noChangeArrowheads="1"/>
                    </pic:cNvPicPr>
                  </pic:nvPicPr>
                  <pic:blipFill>
                    <a:blip r:embed="rId83">
                      <a:extLst>
                        <a:ext uri="{28A0092B-C50C-407E-A947-70E740481C1C}">
                          <a14:useLocalDpi xmlns:a14="http://schemas.microsoft.com/office/drawing/2010/main" val="0"/>
                        </a:ext>
                      </a:extLst>
                    </a:blip>
                    <a:srcRect b="22665"/>
                    <a:stretch>
                      <a:fillRect/>
                    </a:stretch>
                  </pic:blipFill>
                  <pic:spPr bwMode="auto">
                    <a:xfrm>
                      <a:off x="0" y="0"/>
                      <a:ext cx="3924300" cy="1653540"/>
                    </a:xfrm>
                    <a:prstGeom prst="rect">
                      <a:avLst/>
                    </a:prstGeom>
                    <a:noFill/>
                    <a:ln>
                      <a:noFill/>
                    </a:ln>
                  </pic:spPr>
                </pic:pic>
              </a:graphicData>
            </a:graphic>
          </wp:inline>
        </w:drawing>
      </w:r>
    </w:p>
    <w:p w14:paraId="16B2547E" w14:textId="77777777" w:rsidR="00450DD1" w:rsidRPr="00450DD1" w:rsidRDefault="00450DD1" w:rsidP="002F0326">
      <w:r w:rsidRPr="00450DD1">
        <w:rPr>
          <w:rtl/>
        </w:rPr>
        <w:t>۲</w:t>
      </w:r>
      <w:r w:rsidRPr="00450DD1">
        <w:t xml:space="preserve">- </w:t>
      </w:r>
      <w:r w:rsidRPr="00450DD1">
        <w:rPr>
          <w:rtl/>
        </w:rPr>
        <w:t>پنجره ای شامل همه منابعی که تا حالا استفاده نموده اید باز می شود. روی یکی از منابع در سمت چپ پنجره کلیک کرده و سپس دکمه</w:t>
      </w:r>
      <w:r w:rsidRPr="00450DD1">
        <w:t xml:space="preserve"> Copy </w:t>
      </w:r>
      <w:r w:rsidRPr="00450DD1">
        <w:rPr>
          <w:rtl/>
        </w:rPr>
        <w:t>را کلیک کنید. این کار را برای همه منابعی که نیاز دارید تکرار کرده و در نهایت</w:t>
      </w:r>
      <w:r w:rsidRPr="00450DD1">
        <w:t xml:space="preserve"> OK </w:t>
      </w:r>
      <w:r w:rsidRPr="00450DD1">
        <w:rPr>
          <w:rtl/>
        </w:rPr>
        <w:t>را انتخاب کنید</w:t>
      </w:r>
      <w:r w:rsidRPr="00450DD1">
        <w:t>.</w:t>
      </w:r>
    </w:p>
    <w:p w14:paraId="52601EF1"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4C8FF418" w14:textId="767ABD01" w:rsidR="00450DD1" w:rsidRPr="00450DD1" w:rsidRDefault="0018466F"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Pr>
          <w:rFonts w:ascii="IRANSans" w:hAnsi="IRANSans" w:cs="B Nazanin"/>
          <w:noProof/>
          <w:color w:val="424242"/>
          <w:sz w:val="24"/>
          <w:szCs w:val="24"/>
        </w:rPr>
        <w:drawing>
          <wp:inline distT="0" distB="0" distL="0" distR="0" wp14:anchorId="7106B92B" wp14:editId="052BA58D">
            <wp:extent cx="5715000" cy="2156460"/>
            <wp:effectExtent l="0" t="0" r="0" b="0"/>
            <wp:docPr id="49" name="Picture 3" descr="درج رفرنس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درج رفرنس در ورد"/>
                    <pic:cNvPicPr>
                      <a:picLocks noChangeAspect="1" noChangeArrowheads="1"/>
                    </pic:cNvPicPr>
                  </pic:nvPicPr>
                  <pic:blipFill>
                    <a:blip r:embed="rId84">
                      <a:extLst>
                        <a:ext uri="{28A0092B-C50C-407E-A947-70E740481C1C}">
                          <a14:useLocalDpi xmlns:a14="http://schemas.microsoft.com/office/drawing/2010/main" val="0"/>
                        </a:ext>
                      </a:extLst>
                    </a:blip>
                    <a:srcRect b="18117"/>
                    <a:stretch>
                      <a:fillRect/>
                    </a:stretch>
                  </pic:blipFill>
                  <pic:spPr bwMode="auto">
                    <a:xfrm>
                      <a:off x="0" y="0"/>
                      <a:ext cx="5715000" cy="2156460"/>
                    </a:xfrm>
                    <a:prstGeom prst="rect">
                      <a:avLst/>
                    </a:prstGeom>
                    <a:noFill/>
                    <a:ln>
                      <a:noFill/>
                    </a:ln>
                  </pic:spPr>
                </pic:pic>
              </a:graphicData>
            </a:graphic>
          </wp:inline>
        </w:drawing>
      </w:r>
    </w:p>
    <w:p w14:paraId="49940FD0" w14:textId="77777777" w:rsidR="00450DD1" w:rsidRPr="00450DD1" w:rsidRDefault="00450DD1" w:rsidP="002F0326">
      <w:r w:rsidRPr="00450DD1">
        <w:rPr>
          <w:rtl/>
        </w:rPr>
        <w:t>۳</w:t>
      </w:r>
      <w:r w:rsidRPr="00450DD1">
        <w:t xml:space="preserve">- </w:t>
      </w:r>
      <w:r w:rsidRPr="00450DD1">
        <w:rPr>
          <w:rtl/>
        </w:rPr>
        <w:t>اگر از تعداد زیادی منبع استفاده می کنید می توانید از طریق ابزاری در بالای این پنجره به جستجو میان آن ها بپردازید. این کار می تواند بر اساس عنوان، سال انتشار یا موارد دیگر انجام شود تا پیدا کردن منبع مورد نظر ساده تر شود</w:t>
      </w:r>
      <w:r w:rsidRPr="00450DD1">
        <w:t>.</w:t>
      </w:r>
    </w:p>
    <w:p w14:paraId="502F8942" w14:textId="77777777" w:rsidR="00450DD1" w:rsidRPr="00450DD1" w:rsidRDefault="00450DD1" w:rsidP="002F0326">
      <w:r w:rsidRPr="00450DD1">
        <w:rPr>
          <w:rtl/>
        </w:rPr>
        <w:t>اگر نیاز دارید که لیست منابع خود را به کامپیوتر دیگری انتقال دهید می توانید آن را به شکل یک فایل</w:t>
      </w:r>
      <w:r w:rsidRPr="00450DD1">
        <w:t xml:space="preserve"> XML </w:t>
      </w:r>
      <w:r w:rsidRPr="00450DD1">
        <w:rPr>
          <w:rtl/>
        </w:rPr>
        <w:t>در مسیر زیر پیدا کنید</w:t>
      </w:r>
      <w:r w:rsidRPr="00450DD1">
        <w:t>:</w:t>
      </w:r>
    </w:p>
    <w:p w14:paraId="4AB19BFE" w14:textId="77777777" w:rsidR="00450DD1" w:rsidRPr="00450DD1" w:rsidRDefault="00450DD1" w:rsidP="002F0326">
      <w:r w:rsidRPr="00450DD1">
        <w:t>C:\Users\</w:t>
      </w:r>
      <w:r w:rsidRPr="00450DD1">
        <w:rPr>
          <w:rStyle w:val="Emphasis"/>
          <w:rFonts w:ascii="IRANSans" w:hAnsi="IRANSans"/>
          <w:color w:val="424242"/>
          <w:sz w:val="24"/>
          <w:szCs w:val="24"/>
          <w:bdr w:val="none" w:sz="0" w:space="0" w:color="auto" w:frame="1"/>
        </w:rPr>
        <w:t>username</w:t>
      </w:r>
      <w:r w:rsidRPr="00450DD1">
        <w:t>\AppData\Roaming\Microsoft\Bibliography</w:t>
      </w:r>
    </w:p>
    <w:p w14:paraId="1ABA3226" w14:textId="77777777" w:rsidR="00450DD1" w:rsidRPr="00450DD1" w:rsidRDefault="00450DD1" w:rsidP="002F0326">
      <w:r w:rsidRPr="00450DD1">
        <w:rPr>
          <w:rtl/>
        </w:rPr>
        <w:t>با کپی این فایل در کامپیوتر دیگری برنامه ورد را باز کرده و دکمه</w:t>
      </w:r>
      <w:r w:rsidRPr="00450DD1">
        <w:t xml:space="preserve"> Manage Sources </w:t>
      </w:r>
      <w:r w:rsidRPr="00450DD1">
        <w:rPr>
          <w:rtl/>
        </w:rPr>
        <w:t>را انتخاب کنید تا با جستجوی این فایل آن را وارد ورد کنید</w:t>
      </w:r>
      <w:r w:rsidRPr="00450DD1">
        <w:t>.</w:t>
      </w:r>
    </w:p>
    <w:p w14:paraId="74228B3B"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6C4455CF" w14:textId="0BE03AFB" w:rsidR="00450DD1" w:rsidRPr="00450DD1" w:rsidRDefault="0018466F" w:rsidP="00450DD1">
      <w:pPr>
        <w:pStyle w:val="NormalWeb"/>
        <w:shd w:val="clear" w:color="auto" w:fill="FFFFFF"/>
        <w:bidi/>
        <w:spacing w:before="75" w:after="75" w:line="495" w:lineRule="atLeast"/>
        <w:jc w:val="both"/>
        <w:textAlignment w:val="baseline"/>
        <w:rPr>
          <w:rFonts w:ascii="IRANSans" w:hAnsi="IRANSans" w:cs="B Nazanin"/>
          <w:color w:val="424242"/>
          <w:sz w:val="24"/>
          <w:szCs w:val="24"/>
        </w:rPr>
      </w:pPr>
      <w:r>
        <w:rPr>
          <w:rFonts w:ascii="IRANSans" w:hAnsi="IRANSans" w:cs="B Nazanin"/>
          <w:noProof/>
          <w:color w:val="424242"/>
          <w:sz w:val="24"/>
          <w:szCs w:val="24"/>
        </w:rPr>
        <w:drawing>
          <wp:inline distT="0" distB="0" distL="0" distR="0" wp14:anchorId="29FA9CB6" wp14:editId="75990EF8">
            <wp:extent cx="5715000" cy="2141220"/>
            <wp:effectExtent l="0" t="0" r="0" b="0"/>
            <wp:docPr id="50" name="Picture 2" descr="درج رفرنس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درج رفرنس در ورد"/>
                    <pic:cNvPicPr>
                      <a:picLocks noChangeAspect="1" noChangeArrowheads="1"/>
                    </pic:cNvPicPr>
                  </pic:nvPicPr>
                  <pic:blipFill>
                    <a:blip r:embed="rId85">
                      <a:extLst>
                        <a:ext uri="{28A0092B-C50C-407E-A947-70E740481C1C}">
                          <a14:useLocalDpi xmlns:a14="http://schemas.microsoft.com/office/drawing/2010/main" val="0"/>
                        </a:ext>
                      </a:extLst>
                    </a:blip>
                    <a:srcRect b="18478"/>
                    <a:stretch>
                      <a:fillRect/>
                    </a:stretch>
                  </pic:blipFill>
                  <pic:spPr bwMode="auto">
                    <a:xfrm>
                      <a:off x="0" y="0"/>
                      <a:ext cx="5715000" cy="2141220"/>
                    </a:xfrm>
                    <a:prstGeom prst="rect">
                      <a:avLst/>
                    </a:prstGeom>
                    <a:noFill/>
                    <a:ln>
                      <a:noFill/>
                    </a:ln>
                  </pic:spPr>
                </pic:pic>
              </a:graphicData>
            </a:graphic>
          </wp:inline>
        </w:drawing>
      </w:r>
    </w:p>
    <w:p w14:paraId="149CDE50" w14:textId="77777777" w:rsidR="00450DD1" w:rsidRPr="00450DD1" w:rsidRDefault="00450DD1" w:rsidP="002F0326">
      <w:r w:rsidRPr="00450DD1">
        <w:rPr>
          <w:rtl/>
        </w:rPr>
        <w:t>ضمنا با گزینه هایی که با کلیک بر روی دکمه</w:t>
      </w:r>
      <w:r w:rsidRPr="00450DD1">
        <w:t xml:space="preserve"> Manage Sources </w:t>
      </w:r>
      <w:r w:rsidRPr="00450DD1">
        <w:rPr>
          <w:rtl/>
        </w:rPr>
        <w:t>در اختیار شما قرار می گیرد می توانید به</w:t>
      </w:r>
      <w:r w:rsidRPr="00450DD1">
        <w:rPr>
          <w:rFonts w:ascii="Cambria" w:hAnsi="Cambria" w:cs="Cambria"/>
          <w:rtl/>
        </w:rPr>
        <w:t> </w:t>
      </w:r>
      <w:r w:rsidRPr="00450DD1">
        <w:rPr>
          <w:rStyle w:val="Strong"/>
          <w:rFonts w:ascii="IRANSans" w:hAnsi="IRANSans"/>
          <w:color w:val="424242"/>
          <w:sz w:val="24"/>
          <w:szCs w:val="24"/>
          <w:bdr w:val="none" w:sz="0" w:space="0" w:color="auto" w:frame="1"/>
          <w:rtl/>
        </w:rPr>
        <w:t>درج و حذف رفرنس در ورد</w:t>
      </w:r>
      <w:r w:rsidRPr="00450DD1">
        <w:rPr>
          <w:rFonts w:ascii="Cambria" w:hAnsi="Cambria" w:cs="Cambria"/>
          <w:rtl/>
        </w:rPr>
        <w:t> </w:t>
      </w:r>
      <w:r w:rsidRPr="00450DD1">
        <w:rPr>
          <w:rtl/>
        </w:rPr>
        <w:t>یا ویرایش آن ها بپردازید</w:t>
      </w:r>
      <w:r w:rsidRPr="00450DD1">
        <w:t>.</w:t>
      </w:r>
    </w:p>
    <w:p w14:paraId="61095D21" w14:textId="77777777" w:rsidR="00450DD1" w:rsidRDefault="00450DD1" w:rsidP="00450DD1">
      <w:pPr>
        <w:bidi w:val="0"/>
        <w:jc w:val="right"/>
        <w:rPr>
          <w:rFonts w:ascii="TimesNewRomanPSMT" w:cs="TimesNewRomanPSMT"/>
          <w:szCs w:val="26"/>
          <w:rtl/>
        </w:rPr>
      </w:pPr>
    </w:p>
    <w:p w14:paraId="3F46B26D" w14:textId="77777777" w:rsidR="00450DD1" w:rsidRPr="00D05702" w:rsidRDefault="00450DD1" w:rsidP="00450DD1">
      <w:pPr>
        <w:jc w:val="right"/>
        <w:rPr>
          <w:rtl/>
        </w:rPr>
        <w:sectPr w:rsidR="00450DD1" w:rsidRPr="00D05702" w:rsidSect="00A1797B">
          <w:headerReference w:type="default" r:id="rId86"/>
          <w:pgSz w:w="11906" w:h="16838" w:code="9"/>
          <w:pgMar w:top="1729" w:right="1729" w:bottom="1729" w:left="1440" w:header="720" w:footer="720" w:gutter="0"/>
          <w:cols w:space="720"/>
          <w:bidi/>
          <w:rtlGutter/>
          <w:docGrid w:linePitch="360"/>
        </w:sectPr>
      </w:pPr>
    </w:p>
    <w:p w14:paraId="1637C79B" w14:textId="77777777" w:rsidR="006D780F" w:rsidRPr="00A92AFB" w:rsidRDefault="006D780F" w:rsidP="002C1004">
      <w:pPr>
        <w:pStyle w:val="Heading1"/>
        <w:rPr>
          <w:rtl/>
          <w:lang w:bidi="ar-SA"/>
        </w:rPr>
      </w:pPr>
      <w:bookmarkStart w:id="175" w:name="_Toc115553032"/>
      <w:bookmarkStart w:id="176" w:name="_Toc118681177"/>
      <w:bookmarkStart w:id="177" w:name="_Toc28770850"/>
      <w:r w:rsidRPr="00A92AFB">
        <w:rPr>
          <w:rtl/>
          <w:lang w:bidi="ar-SA"/>
        </w:rPr>
        <w:lastRenderedPageBreak/>
        <w:t>پيوست‌ها</w:t>
      </w:r>
      <w:bookmarkEnd w:id="175"/>
      <w:bookmarkEnd w:id="176"/>
      <w:bookmarkEnd w:id="177"/>
    </w:p>
    <w:p w14:paraId="74F14E23" w14:textId="77777777" w:rsidR="006D780F" w:rsidRPr="00D05702" w:rsidRDefault="006D780F" w:rsidP="00DB7C7E">
      <w:pPr>
        <w:rPr>
          <w:rtl/>
        </w:rPr>
      </w:pPr>
      <w:r w:rsidRPr="00D05702">
        <w:rPr>
          <w:rtl/>
        </w:rPr>
        <w:t>موضوعات مرتبط با متن گزارش</w:t>
      </w:r>
      <w:r w:rsidR="00D647A7">
        <w:rPr>
          <w:rtl/>
        </w:rPr>
        <w:t xml:space="preserve"> پایان نامه</w:t>
      </w:r>
      <w:r w:rsidRPr="00D05702">
        <w:rPr>
          <w:rtl/>
        </w:rPr>
        <w:t xml:space="preserve"> </w:t>
      </w:r>
      <w:r w:rsidR="00EE4342">
        <w:rPr>
          <w:rtl/>
        </w:rPr>
        <w:t>ك</w:t>
      </w:r>
      <w:r w:rsidRPr="00D05702">
        <w:rPr>
          <w:rtl/>
        </w:rPr>
        <w:t>ه در ي</w:t>
      </w:r>
      <w:r w:rsidR="00EE4342">
        <w:rPr>
          <w:rtl/>
        </w:rPr>
        <w:t>ك</w:t>
      </w:r>
      <w:r w:rsidRPr="00D05702">
        <w:rPr>
          <w:rtl/>
        </w:rPr>
        <w:t>ی از گروه‌های زير قرار می‌گيرد، در بخش پيوست‌ها آورده شو</w:t>
      </w:r>
      <w:r w:rsidR="00F91477">
        <w:rPr>
          <w:rtl/>
        </w:rPr>
        <w:t>ن</w:t>
      </w:r>
      <w:r w:rsidRPr="00D05702">
        <w:rPr>
          <w:rtl/>
        </w:rPr>
        <w:t>د:</w:t>
      </w:r>
    </w:p>
    <w:p w14:paraId="684F83D5" w14:textId="77777777" w:rsidR="006D780F" w:rsidRPr="00D05702" w:rsidRDefault="006D780F" w:rsidP="00DB7C7E">
      <w:r w:rsidRPr="00D05702">
        <w:rPr>
          <w:rtl/>
        </w:rPr>
        <w:t>1- اثبات های رياضی يا عمليات رياضی طولانی‌.‌</w:t>
      </w:r>
    </w:p>
    <w:p w14:paraId="4D816A9B" w14:textId="77777777" w:rsidR="006D780F" w:rsidRPr="00D05702" w:rsidRDefault="006D780F" w:rsidP="008E42DA">
      <w:r w:rsidRPr="00D05702">
        <w:rPr>
          <w:rtl/>
        </w:rPr>
        <w:t>2- داده و اطلاعات نمونه (های</w:t>
      </w:r>
      <w:r w:rsidR="008E42DA">
        <w:rPr>
          <w:rtl/>
        </w:rPr>
        <w:t>)</w:t>
      </w:r>
      <w:r w:rsidRPr="00D05702">
        <w:rPr>
          <w:rtl/>
        </w:rPr>
        <w:t xml:space="preserve"> مورد مطالعه (</w:t>
      </w:r>
      <w:r w:rsidRPr="00D05702">
        <w:t>Case Study</w:t>
      </w:r>
      <w:r w:rsidRPr="00D05702">
        <w:rPr>
          <w:rtl/>
        </w:rPr>
        <w:t>) چنانچه طولانی باشد‌.‌</w:t>
      </w:r>
    </w:p>
    <w:p w14:paraId="78E3892F" w14:textId="77777777" w:rsidR="006D780F" w:rsidRPr="00D05702" w:rsidRDefault="006D780F" w:rsidP="00DB7C7E">
      <w:r w:rsidRPr="00D05702">
        <w:rPr>
          <w:rtl/>
        </w:rPr>
        <w:t xml:space="preserve">3- نتايج </w:t>
      </w:r>
      <w:r w:rsidR="00EE4342">
        <w:rPr>
          <w:rtl/>
        </w:rPr>
        <w:t>ك</w:t>
      </w:r>
      <w:r w:rsidRPr="00D05702">
        <w:rPr>
          <w:rtl/>
        </w:rPr>
        <w:t>ارهای ديگران چنانچه نياز به تفصيل باشد‌.‌</w:t>
      </w:r>
    </w:p>
    <w:p w14:paraId="4C12B7D9" w14:textId="77777777" w:rsidR="006D780F" w:rsidRDefault="006D780F" w:rsidP="00DB7C7E">
      <w:pPr>
        <w:rPr>
          <w:rtl/>
        </w:rPr>
      </w:pPr>
      <w:r w:rsidRPr="00D05702">
        <w:rPr>
          <w:rtl/>
        </w:rPr>
        <w:t>4- مجموعه تعاريف متغيرها و پارامترها، چنانچه طولانی بوده و در متن به انجام نرسيده باشد‌.‌</w:t>
      </w:r>
    </w:p>
    <w:p w14:paraId="0523EFB4" w14:textId="77777777" w:rsidR="00F91477" w:rsidRPr="00F91477" w:rsidRDefault="008E42DA" w:rsidP="00F91477">
      <w:pPr>
        <w:rPr>
          <w:rtl/>
        </w:rPr>
      </w:pPr>
      <w:bookmarkStart w:id="178" w:name="_Ref184296219"/>
      <w:r>
        <w:rPr>
          <w:rtl/>
        </w:rPr>
        <w:t xml:space="preserve">     </w:t>
      </w:r>
      <w:r w:rsidR="00F91477">
        <w:rPr>
          <w:rtl/>
        </w:rPr>
        <w:t xml:space="preserve">براي شماره‌گذاري روابط، جداول و اشكال موجود در پيوست‌ از ساختار متفاوتي نسبت به متن اصلي استفاده مي‌شود كه در زير به‌عنوان نمونه نمايش داده شده‌است. </w:t>
      </w:r>
    </w:p>
    <w:p w14:paraId="4EAF8722" w14:textId="77777777" w:rsidR="006D780F" w:rsidRDefault="002D5FA4" w:rsidP="002D5FA4">
      <w:pPr>
        <w:pStyle w:val="Equation"/>
        <w:rPr>
          <w:lang w:bidi="ar-SA"/>
        </w:rPr>
      </w:pPr>
      <w:r>
        <w:rPr>
          <w:rtl/>
          <w:lang w:bidi="ar-SA"/>
        </w:rPr>
        <w:t>(پ-</w:t>
      </w:r>
      <w:r>
        <w:rPr>
          <w:rtl/>
          <w:lang w:bidi="ar-SA"/>
        </w:rPr>
        <w:fldChar w:fldCharType="begin"/>
      </w:r>
      <w:r>
        <w:rPr>
          <w:rtl/>
          <w:lang w:bidi="ar-SA"/>
        </w:rPr>
        <w:instrText xml:space="preserve"> </w:instrText>
      </w:r>
      <w:r>
        <w:rPr>
          <w:lang w:bidi="ar-SA"/>
        </w:rPr>
        <w:instrText>SEQ</w:instrText>
      </w:r>
      <w:r>
        <w:rPr>
          <w:rtl/>
          <w:lang w:bidi="ar-SA"/>
        </w:rPr>
        <w:instrText xml:space="preserve"> </w:instrText>
      </w:r>
      <w:r>
        <w:rPr>
          <w:lang w:bidi="ar-SA"/>
        </w:rPr>
        <w:instrText>AppEquation \* ARABIC</w:instrText>
      </w:r>
      <w:r>
        <w:rPr>
          <w:rtl/>
          <w:lang w:bidi="ar-SA"/>
        </w:rPr>
        <w:instrText xml:space="preserve"> </w:instrText>
      </w:r>
      <w:r>
        <w:rPr>
          <w:rtl/>
          <w:lang w:bidi="ar-SA"/>
        </w:rPr>
        <w:fldChar w:fldCharType="separate"/>
      </w:r>
      <w:r w:rsidR="00613634">
        <w:rPr>
          <w:noProof/>
          <w:rtl/>
          <w:lang w:bidi="ar-SA"/>
        </w:rPr>
        <w:t>1</w:t>
      </w:r>
      <w:r>
        <w:rPr>
          <w:rtl/>
          <w:lang w:bidi="ar-SA"/>
        </w:rPr>
        <w:fldChar w:fldCharType="end"/>
      </w:r>
      <w:bookmarkEnd w:id="178"/>
      <w:r>
        <w:rPr>
          <w:rtl/>
          <w:lang w:bidi="ar-SA"/>
        </w:rPr>
        <w:t>)</w:t>
      </w:r>
      <w:r>
        <w:rPr>
          <w:rtl/>
          <w:lang w:bidi="ar-SA"/>
        </w:rPr>
        <w:tab/>
      </w:r>
      <w:r w:rsidRPr="00D05702">
        <w:rPr>
          <w:position w:val="-6"/>
          <w:lang w:bidi="ar-SA"/>
        </w:rPr>
        <w:object w:dxaOrig="760" w:dyaOrig="279" w14:anchorId="0E5AAFC9">
          <v:shape id="_x0000_i1040" type="#_x0000_t75" style="width:37.8pt;height:13.8pt" o:ole="">
            <v:imagedata r:id="rId87" o:title=""/>
          </v:shape>
          <o:OLEObject Type="Embed" ProgID="Equation.3" ShapeID="_x0000_i1040" DrawAspect="Content" ObjectID="_1820581647" r:id="rId88"/>
        </w:object>
      </w:r>
    </w:p>
    <w:p w14:paraId="3EE00CC7" w14:textId="77777777" w:rsidR="00510BB1" w:rsidRPr="00CA28C0" w:rsidRDefault="00510BB1" w:rsidP="008E42DA">
      <w:pPr>
        <w:pStyle w:val="TableTitle"/>
        <w:rPr>
          <w:rtl/>
          <w:lang w:bidi="ar-SA"/>
        </w:rPr>
      </w:pPr>
      <w:bookmarkStart w:id="179" w:name="_Ref167966363"/>
      <w:bookmarkStart w:id="180" w:name="_Toc170043305"/>
      <w:r w:rsidRPr="00D05702">
        <w:rPr>
          <w:rtl/>
          <w:lang w:bidi="ar-SA"/>
        </w:rPr>
        <w:t>جدول</w:t>
      </w:r>
      <w:bookmarkEnd w:id="179"/>
      <w:r w:rsidR="00FA4FF0">
        <w:rPr>
          <w:rtl/>
          <w:lang w:bidi="ar-SA"/>
        </w:rPr>
        <w:t xml:space="preserve"> پ-</w:t>
      </w:r>
      <w:r w:rsidR="00FA4FF0">
        <w:rPr>
          <w:rtl/>
          <w:lang w:bidi="ar-SA"/>
        </w:rPr>
        <w:fldChar w:fldCharType="begin"/>
      </w:r>
      <w:r w:rsidR="00FA4FF0">
        <w:rPr>
          <w:rtl/>
          <w:lang w:bidi="ar-SA"/>
        </w:rPr>
        <w:instrText xml:space="preserve"> </w:instrText>
      </w:r>
      <w:r w:rsidR="00FA4FF0">
        <w:rPr>
          <w:lang w:bidi="ar-SA"/>
        </w:rPr>
        <w:instrText>SEQ</w:instrText>
      </w:r>
      <w:r w:rsidR="00FA4FF0">
        <w:rPr>
          <w:rtl/>
          <w:lang w:bidi="ar-SA"/>
        </w:rPr>
        <w:instrText xml:space="preserve"> </w:instrText>
      </w:r>
      <w:r w:rsidR="00FA4FF0">
        <w:rPr>
          <w:lang w:bidi="ar-SA"/>
        </w:rPr>
        <w:instrText>App_Table_Title \* ARABIC</w:instrText>
      </w:r>
      <w:r w:rsidR="00FA4FF0">
        <w:rPr>
          <w:rtl/>
          <w:lang w:bidi="ar-SA"/>
        </w:rPr>
        <w:instrText xml:space="preserve"> </w:instrText>
      </w:r>
      <w:r w:rsidR="00FA4FF0">
        <w:rPr>
          <w:rtl/>
          <w:lang w:bidi="ar-SA"/>
        </w:rPr>
        <w:fldChar w:fldCharType="separate"/>
      </w:r>
      <w:r w:rsidR="00613634">
        <w:rPr>
          <w:noProof/>
          <w:rtl/>
          <w:lang w:bidi="ar-SA"/>
        </w:rPr>
        <w:t>1</w:t>
      </w:r>
      <w:r w:rsidR="00FA4FF0">
        <w:rPr>
          <w:rtl/>
          <w:lang w:bidi="ar-SA"/>
        </w:rPr>
        <w:fldChar w:fldCharType="end"/>
      </w:r>
      <w:r w:rsidR="00FA4FF0">
        <w:rPr>
          <w:rtl/>
          <w:lang w:bidi="ar-SA"/>
        </w:rPr>
        <w:t>:</w:t>
      </w:r>
      <w:r w:rsidRPr="00D05702">
        <w:rPr>
          <w:rtl/>
          <w:lang w:bidi="ar-SA"/>
        </w:rPr>
        <w:t xml:space="preserve"> </w:t>
      </w:r>
      <w:r>
        <w:rPr>
          <w:rtl/>
          <w:lang w:bidi="ar-SA"/>
        </w:rPr>
        <w:t>شرح كد</w:t>
      </w:r>
      <w:r w:rsidR="00B95E10">
        <w:rPr>
          <w:rtl/>
          <w:lang w:bidi="ar-SA"/>
        </w:rPr>
        <w:t xml:space="preserve"> </w:t>
      </w:r>
      <w:r>
        <w:rPr>
          <w:rtl/>
          <w:lang w:bidi="ar-SA"/>
        </w:rPr>
        <w:t>منبع بدنه اصلي</w:t>
      </w:r>
      <w:r w:rsidR="00FA4FF0">
        <w:rPr>
          <w:rtl/>
          <w:lang w:bidi="ar-SA"/>
        </w:rPr>
        <w:t xml:space="preserve"> يك كد راي</w:t>
      </w:r>
      <w:r w:rsidR="008E42DA">
        <w:rPr>
          <w:rtl/>
          <w:lang w:bidi="ar-SA"/>
        </w:rPr>
        <w:t>ا</w:t>
      </w:r>
      <w:r w:rsidR="00BD5006">
        <w:rPr>
          <w:rtl/>
          <w:lang w:bidi="ar-SA"/>
        </w:rPr>
        <w:t>نه</w:t>
      </w:r>
      <w:r w:rsidR="008E42DA">
        <w:rPr>
          <w:rtl/>
          <w:lang w:bidi="ar-SA"/>
        </w:rPr>
        <w:t>‌</w:t>
      </w:r>
      <w:r w:rsidR="00BD5006">
        <w:rPr>
          <w:rtl/>
          <w:lang w:bidi="ar-SA"/>
        </w:rPr>
        <w:t>ا</w:t>
      </w:r>
      <w:r w:rsidR="00FA4FF0">
        <w:rPr>
          <w:rtl/>
          <w:lang w:bidi="ar-SA"/>
        </w:rPr>
        <w:t xml:space="preserve">ي. </w:t>
      </w:r>
      <w:bookmarkEnd w:id="180"/>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85"/>
      </w:tblGrid>
      <w:tr w:rsidR="00510BB1" w:rsidRPr="001A31DB" w14:paraId="10F62FAC" w14:textId="77777777" w:rsidTr="001A31DB">
        <w:tc>
          <w:tcPr>
            <w:tcW w:w="8485" w:type="dxa"/>
          </w:tcPr>
          <w:p w14:paraId="3456F793" w14:textId="77777777" w:rsidR="00510BB1" w:rsidRPr="001A31DB" w:rsidRDefault="00510BB1" w:rsidP="00A0005A">
            <w:pPr>
              <w:pStyle w:val="Code"/>
              <w:rPr>
                <w:rFonts w:eastAsia="SimSun"/>
                <w:lang w:bidi="ar-SA"/>
              </w:rPr>
            </w:pPr>
            <w:r w:rsidRPr="001A31DB">
              <w:rPr>
                <w:rFonts w:eastAsia="SimSun"/>
                <w:lang w:bidi="ar-SA"/>
              </w:rPr>
              <w:t xml:space="preserve">01 </w:t>
            </w:r>
            <w:r w:rsidRPr="00676970">
              <w:rPr>
                <w:rStyle w:val="CodeBoldCharChar"/>
                <w:lang w:bidi="ar-SA"/>
              </w:rPr>
              <w:t>program</w:t>
            </w:r>
            <w:r w:rsidRPr="001A31DB">
              <w:rPr>
                <w:rFonts w:eastAsia="SimSun"/>
                <w:lang w:bidi="ar-SA"/>
              </w:rPr>
              <w:t xml:space="preserve"> </w:t>
            </w:r>
            <w:proofErr w:type="spellStart"/>
            <w:r w:rsidRPr="001A31DB">
              <w:rPr>
                <w:rFonts w:eastAsia="SimSun"/>
                <w:lang w:bidi="ar-SA"/>
              </w:rPr>
              <w:t>AeroPack</w:t>
            </w:r>
            <w:proofErr w:type="spellEnd"/>
            <w:r w:rsidRPr="001A31DB">
              <w:rPr>
                <w:rFonts w:eastAsia="SimSun"/>
                <w:lang w:bidi="ar-SA"/>
              </w:rPr>
              <w:t>;</w:t>
            </w:r>
          </w:p>
          <w:p w14:paraId="07648E9C" w14:textId="77777777" w:rsidR="00510BB1" w:rsidRPr="001A31DB" w:rsidRDefault="00510BB1" w:rsidP="00A0005A">
            <w:pPr>
              <w:pStyle w:val="Code"/>
              <w:rPr>
                <w:rFonts w:eastAsia="SimSun"/>
                <w:rtl/>
                <w:lang w:bidi="ar-SA"/>
              </w:rPr>
            </w:pPr>
            <w:r w:rsidRPr="001A31DB">
              <w:rPr>
                <w:rFonts w:eastAsia="SimSun"/>
                <w:lang w:bidi="ar-SA"/>
              </w:rPr>
              <w:t xml:space="preserve">02 </w:t>
            </w:r>
            <w:r w:rsidRPr="00676970">
              <w:rPr>
                <w:rStyle w:val="CodeBoldCharChar"/>
                <w:lang w:bidi="ar-SA"/>
              </w:rPr>
              <w:t>uses</w:t>
            </w:r>
          </w:p>
          <w:p w14:paraId="37BF9FBC" w14:textId="77777777" w:rsidR="00510BB1" w:rsidRPr="001A31DB" w:rsidRDefault="00510BB1" w:rsidP="00A0005A">
            <w:pPr>
              <w:pStyle w:val="Code"/>
              <w:rPr>
                <w:rFonts w:eastAsia="SimSun"/>
                <w:rtl/>
                <w:lang w:bidi="ar-SA"/>
              </w:rPr>
            </w:pPr>
            <w:r w:rsidRPr="001A31DB">
              <w:rPr>
                <w:rFonts w:eastAsia="SimSun"/>
                <w:lang w:bidi="ar-SA"/>
              </w:rPr>
              <w:t>03   Forms,</w:t>
            </w:r>
          </w:p>
          <w:p w14:paraId="4D5FB774" w14:textId="77777777" w:rsidR="00510BB1" w:rsidRPr="001A31DB" w:rsidRDefault="00510BB1" w:rsidP="00A0005A">
            <w:pPr>
              <w:pStyle w:val="Code"/>
              <w:rPr>
                <w:rFonts w:eastAsia="SimSun"/>
                <w:rtl/>
                <w:lang w:bidi="ar-SA"/>
              </w:rPr>
            </w:pPr>
            <w:r w:rsidRPr="001A31DB">
              <w:rPr>
                <w:rFonts w:eastAsia="SimSun"/>
                <w:lang w:bidi="ar-SA"/>
              </w:rPr>
              <w:t xml:space="preserve">04   Unit1 </w:t>
            </w:r>
            <w:r w:rsidRPr="00676970">
              <w:rPr>
                <w:rStyle w:val="CodeBoldCharChar"/>
                <w:lang w:bidi="ar-SA"/>
              </w:rPr>
              <w:t>in</w:t>
            </w:r>
            <w:r w:rsidRPr="001A31DB">
              <w:rPr>
                <w:rFonts w:eastAsia="SimSun"/>
                <w:lang w:bidi="ar-SA"/>
              </w:rPr>
              <w:t xml:space="preserve"> 'Unit1.pas' {Form1},</w:t>
            </w:r>
          </w:p>
          <w:p w14:paraId="6C0DB3E8" w14:textId="77777777" w:rsidR="00510BB1" w:rsidRPr="001A31DB" w:rsidRDefault="00510BB1" w:rsidP="00A0005A">
            <w:pPr>
              <w:pStyle w:val="Code"/>
              <w:rPr>
                <w:rFonts w:eastAsia="SimSun"/>
                <w:lang w:bidi="ar-SA"/>
              </w:rPr>
            </w:pPr>
            <w:r w:rsidRPr="001A31DB">
              <w:rPr>
                <w:rFonts w:eastAsia="SimSun"/>
                <w:lang w:bidi="ar-SA"/>
              </w:rPr>
              <w:t>05   Dialogs,</w:t>
            </w:r>
          </w:p>
          <w:p w14:paraId="64BBB228" w14:textId="77777777" w:rsidR="00510BB1" w:rsidRPr="001A31DB" w:rsidRDefault="00510BB1" w:rsidP="00A0005A">
            <w:pPr>
              <w:pStyle w:val="Code"/>
              <w:rPr>
                <w:rFonts w:eastAsia="SimSun"/>
                <w:rtl/>
                <w:lang w:bidi="ar-SA"/>
              </w:rPr>
            </w:pPr>
            <w:r w:rsidRPr="001A31DB">
              <w:rPr>
                <w:rFonts w:eastAsia="SimSun"/>
                <w:lang w:bidi="ar-SA"/>
              </w:rPr>
              <w:t xml:space="preserve">06   </w:t>
            </w:r>
            <w:proofErr w:type="spellStart"/>
            <w:r w:rsidRPr="001A31DB">
              <w:rPr>
                <w:rFonts w:eastAsia="SimSun"/>
                <w:lang w:bidi="ar-SA"/>
              </w:rPr>
              <w:t>Sysutils</w:t>
            </w:r>
            <w:proofErr w:type="spellEnd"/>
            <w:r w:rsidRPr="001A31DB">
              <w:rPr>
                <w:rFonts w:eastAsia="SimSun"/>
                <w:lang w:bidi="ar-SA"/>
              </w:rPr>
              <w:t>;</w:t>
            </w:r>
          </w:p>
          <w:p w14:paraId="0FAE9182" w14:textId="77777777" w:rsidR="00510BB1" w:rsidRPr="001A31DB" w:rsidRDefault="00510BB1" w:rsidP="00A0005A">
            <w:pPr>
              <w:pStyle w:val="Code"/>
              <w:rPr>
                <w:rFonts w:eastAsia="SimSun"/>
                <w:lang w:bidi="ar-SA"/>
              </w:rPr>
            </w:pPr>
            <w:r w:rsidRPr="001A31DB">
              <w:rPr>
                <w:rFonts w:eastAsia="SimSun"/>
                <w:lang w:bidi="ar-SA"/>
              </w:rPr>
              <w:t>07 {$R *.res}</w:t>
            </w:r>
          </w:p>
          <w:p w14:paraId="3710EE10" w14:textId="77777777" w:rsidR="00510BB1" w:rsidRPr="001A31DB" w:rsidRDefault="00510BB1" w:rsidP="00A0005A">
            <w:pPr>
              <w:pStyle w:val="Code"/>
              <w:rPr>
                <w:rFonts w:eastAsia="SimSun"/>
                <w:rtl/>
                <w:lang w:bidi="ar-SA"/>
              </w:rPr>
            </w:pPr>
            <w:r w:rsidRPr="001A31DB">
              <w:rPr>
                <w:rFonts w:eastAsia="SimSun"/>
                <w:lang w:bidi="ar-SA"/>
              </w:rPr>
              <w:t xml:space="preserve">08 </w:t>
            </w:r>
            <w:r w:rsidRPr="00676970">
              <w:rPr>
                <w:rStyle w:val="CodeBoldCharChar"/>
                <w:lang w:bidi="ar-SA"/>
              </w:rPr>
              <w:t>begin</w:t>
            </w:r>
          </w:p>
          <w:p w14:paraId="1F899A61" w14:textId="77777777" w:rsidR="00510BB1" w:rsidRPr="001A31DB" w:rsidRDefault="00510BB1" w:rsidP="00A0005A">
            <w:pPr>
              <w:pStyle w:val="Code"/>
              <w:rPr>
                <w:rFonts w:eastAsia="SimSun"/>
                <w:rtl/>
                <w:lang w:bidi="ar-SA"/>
              </w:rPr>
            </w:pPr>
            <w:r w:rsidRPr="001A31DB">
              <w:rPr>
                <w:rFonts w:eastAsia="SimSun"/>
                <w:lang w:bidi="ar-SA"/>
              </w:rPr>
              <w:t xml:space="preserve">09   </w:t>
            </w:r>
            <w:proofErr w:type="spellStart"/>
            <w:r w:rsidRPr="001A31DB">
              <w:rPr>
                <w:rFonts w:eastAsia="SimSun"/>
                <w:lang w:bidi="ar-SA"/>
              </w:rPr>
              <w:t>Application.Initialize</w:t>
            </w:r>
            <w:proofErr w:type="spellEnd"/>
            <w:r w:rsidRPr="001A31DB">
              <w:rPr>
                <w:rFonts w:eastAsia="SimSun"/>
                <w:lang w:bidi="ar-SA"/>
              </w:rPr>
              <w:t>;</w:t>
            </w:r>
          </w:p>
          <w:p w14:paraId="7CF44869" w14:textId="77777777" w:rsidR="00510BB1" w:rsidRPr="001A31DB" w:rsidRDefault="00510BB1" w:rsidP="00A0005A">
            <w:pPr>
              <w:pStyle w:val="Code"/>
              <w:rPr>
                <w:rFonts w:eastAsia="SimSun"/>
                <w:rtl/>
                <w:lang w:bidi="ar-SA"/>
              </w:rPr>
            </w:pPr>
            <w:r w:rsidRPr="001A31DB">
              <w:rPr>
                <w:rFonts w:eastAsia="SimSun"/>
                <w:lang w:bidi="ar-SA"/>
              </w:rPr>
              <w:t xml:space="preserve">10   </w:t>
            </w:r>
            <w:proofErr w:type="spellStart"/>
            <w:proofErr w:type="gramStart"/>
            <w:r w:rsidRPr="001A31DB">
              <w:rPr>
                <w:rFonts w:eastAsia="SimSun"/>
                <w:lang w:bidi="ar-SA"/>
              </w:rPr>
              <w:t>Application.Title</w:t>
            </w:r>
            <w:proofErr w:type="spellEnd"/>
            <w:r w:rsidRPr="001A31DB">
              <w:rPr>
                <w:rFonts w:eastAsia="SimSun"/>
                <w:lang w:bidi="ar-SA"/>
              </w:rPr>
              <w:t xml:space="preserve"> :</w:t>
            </w:r>
            <w:proofErr w:type="gramEnd"/>
            <w:r w:rsidRPr="001A31DB">
              <w:rPr>
                <w:rFonts w:eastAsia="SimSun"/>
                <w:lang w:bidi="ar-SA"/>
              </w:rPr>
              <w:t>= '</w:t>
            </w:r>
            <w:proofErr w:type="spellStart"/>
            <w:r w:rsidRPr="001A31DB">
              <w:rPr>
                <w:rFonts w:eastAsia="SimSun"/>
                <w:lang w:bidi="ar-SA"/>
              </w:rPr>
              <w:t>AeroPack</w:t>
            </w:r>
            <w:proofErr w:type="spellEnd"/>
            <w:r w:rsidRPr="001A31DB">
              <w:rPr>
                <w:rFonts w:eastAsia="SimSun"/>
                <w:lang w:bidi="ar-SA"/>
              </w:rPr>
              <w:t>';</w:t>
            </w:r>
          </w:p>
          <w:p w14:paraId="428AE7CB" w14:textId="77777777" w:rsidR="00510BB1" w:rsidRPr="001A31DB" w:rsidRDefault="00510BB1" w:rsidP="00A0005A">
            <w:pPr>
              <w:pStyle w:val="Code"/>
              <w:rPr>
                <w:rFonts w:eastAsia="SimSun"/>
                <w:rtl/>
                <w:lang w:bidi="ar-SA"/>
              </w:rPr>
            </w:pPr>
            <w:r w:rsidRPr="001A31DB">
              <w:rPr>
                <w:rFonts w:eastAsia="SimSun"/>
                <w:lang w:bidi="ar-SA"/>
              </w:rPr>
              <w:t xml:space="preserve">11   </w:t>
            </w:r>
            <w:proofErr w:type="spellStart"/>
            <w:r w:rsidRPr="001A31DB">
              <w:rPr>
                <w:rFonts w:eastAsia="SimSun"/>
                <w:lang w:bidi="ar-SA"/>
              </w:rPr>
              <w:t>Application.CreateForm</w:t>
            </w:r>
            <w:proofErr w:type="spellEnd"/>
            <w:r w:rsidRPr="001A31DB">
              <w:rPr>
                <w:rFonts w:eastAsia="SimSun"/>
                <w:lang w:bidi="ar-SA"/>
              </w:rPr>
              <w:t>(TForm1, Form1);</w:t>
            </w:r>
          </w:p>
          <w:p w14:paraId="65EB3621" w14:textId="77777777" w:rsidR="00510BB1" w:rsidRPr="001A31DB" w:rsidRDefault="00510BB1" w:rsidP="00A0005A">
            <w:pPr>
              <w:pStyle w:val="Code"/>
              <w:rPr>
                <w:rFonts w:eastAsia="SimSun"/>
                <w:rtl/>
                <w:lang w:bidi="ar-SA"/>
              </w:rPr>
            </w:pPr>
            <w:r w:rsidRPr="001A31DB">
              <w:rPr>
                <w:rFonts w:eastAsia="SimSun"/>
                <w:lang w:bidi="ar-SA"/>
              </w:rPr>
              <w:t xml:space="preserve">12   </w:t>
            </w:r>
            <w:r w:rsidRPr="00676970">
              <w:rPr>
                <w:rStyle w:val="CodeBoldCharChar"/>
                <w:lang w:bidi="ar-SA"/>
              </w:rPr>
              <w:t>if</w:t>
            </w:r>
            <w:r w:rsidRPr="001A31DB">
              <w:rPr>
                <w:rFonts w:eastAsia="SimSun"/>
                <w:lang w:bidi="ar-SA"/>
              </w:rPr>
              <w:t xml:space="preserve"> pos('/h</w:t>
            </w:r>
            <w:proofErr w:type="gramStart"/>
            <w:r w:rsidRPr="001A31DB">
              <w:rPr>
                <w:rFonts w:eastAsia="SimSun"/>
                <w:lang w:bidi="ar-SA"/>
              </w:rPr>
              <w:t>',Form1.Switches</w:t>
            </w:r>
            <w:proofErr w:type="gramEnd"/>
            <w:r w:rsidRPr="001A31DB">
              <w:rPr>
                <w:rFonts w:eastAsia="SimSun"/>
                <w:lang w:bidi="ar-SA"/>
              </w:rPr>
              <w:t xml:space="preserve">)&lt;&gt;0 </w:t>
            </w:r>
            <w:r w:rsidRPr="00676970">
              <w:rPr>
                <w:rStyle w:val="CodeBoldCharChar"/>
                <w:lang w:bidi="ar-SA"/>
              </w:rPr>
              <w:t>then</w:t>
            </w:r>
          </w:p>
          <w:p w14:paraId="0B887299" w14:textId="77777777" w:rsidR="00510BB1" w:rsidRPr="001A31DB" w:rsidRDefault="00510BB1" w:rsidP="00A0005A">
            <w:pPr>
              <w:pStyle w:val="Code"/>
              <w:rPr>
                <w:rFonts w:eastAsia="SimSun"/>
                <w:rtl/>
                <w:lang w:bidi="ar-SA"/>
              </w:rPr>
            </w:pPr>
            <w:r w:rsidRPr="001A31DB">
              <w:rPr>
                <w:rFonts w:eastAsia="SimSun"/>
                <w:lang w:bidi="ar-SA"/>
              </w:rPr>
              <w:t xml:space="preserve">13   </w:t>
            </w:r>
            <w:r w:rsidRPr="00676970">
              <w:rPr>
                <w:rStyle w:val="CodeBoldCharChar"/>
                <w:lang w:bidi="ar-SA"/>
              </w:rPr>
              <w:t>begin</w:t>
            </w:r>
          </w:p>
          <w:p w14:paraId="0CA10C8F" w14:textId="77777777" w:rsidR="00510BB1" w:rsidRPr="001A31DB" w:rsidRDefault="00510BB1" w:rsidP="00A0005A">
            <w:pPr>
              <w:pStyle w:val="Code"/>
              <w:rPr>
                <w:rFonts w:eastAsia="SimSun"/>
                <w:rtl/>
                <w:lang w:bidi="ar-SA"/>
              </w:rPr>
            </w:pPr>
            <w:r w:rsidRPr="001A31DB">
              <w:rPr>
                <w:rFonts w:eastAsia="SimSun"/>
                <w:lang w:bidi="ar-SA"/>
              </w:rPr>
              <w:t xml:space="preserve">14    </w:t>
            </w:r>
            <w:proofErr w:type="spellStart"/>
            <w:proofErr w:type="gramStart"/>
            <w:r w:rsidRPr="001A31DB">
              <w:rPr>
                <w:rFonts w:eastAsia="SimSun"/>
                <w:lang w:bidi="ar-SA"/>
              </w:rPr>
              <w:t>Application.ShowMainForm</w:t>
            </w:r>
            <w:proofErr w:type="spellEnd"/>
            <w:r w:rsidRPr="001A31DB">
              <w:rPr>
                <w:rFonts w:eastAsia="SimSun"/>
                <w:lang w:bidi="ar-SA"/>
              </w:rPr>
              <w:t>:=</w:t>
            </w:r>
            <w:proofErr w:type="gramEnd"/>
            <w:r w:rsidRPr="001A31DB">
              <w:rPr>
                <w:rFonts w:eastAsia="SimSun"/>
                <w:lang w:bidi="ar-SA"/>
              </w:rPr>
              <w:t>False;</w:t>
            </w:r>
          </w:p>
          <w:p w14:paraId="196B8D8A" w14:textId="77777777" w:rsidR="00510BB1" w:rsidRPr="001A31DB" w:rsidRDefault="00510BB1" w:rsidP="00A0005A">
            <w:pPr>
              <w:pStyle w:val="Code"/>
              <w:rPr>
                <w:rFonts w:eastAsia="SimSun"/>
                <w:rtl/>
                <w:lang w:bidi="ar-SA"/>
              </w:rPr>
            </w:pPr>
            <w:r w:rsidRPr="001A31DB">
              <w:rPr>
                <w:rFonts w:eastAsia="SimSun"/>
                <w:lang w:bidi="ar-SA"/>
              </w:rPr>
              <w:t xml:space="preserve">15    </w:t>
            </w:r>
            <w:proofErr w:type="gramStart"/>
            <w:r w:rsidRPr="001A31DB">
              <w:rPr>
                <w:rFonts w:eastAsia="SimSun"/>
                <w:lang w:bidi="ar-SA"/>
              </w:rPr>
              <w:t>Form1.Visible:=</w:t>
            </w:r>
            <w:proofErr w:type="gramEnd"/>
            <w:r w:rsidRPr="001A31DB">
              <w:rPr>
                <w:rFonts w:eastAsia="SimSun"/>
                <w:lang w:bidi="ar-SA"/>
              </w:rPr>
              <w:t>False;</w:t>
            </w:r>
          </w:p>
          <w:p w14:paraId="4E219477" w14:textId="77777777" w:rsidR="00510BB1" w:rsidRPr="001A31DB" w:rsidRDefault="00510BB1" w:rsidP="00A0005A">
            <w:pPr>
              <w:pStyle w:val="Code"/>
              <w:rPr>
                <w:rFonts w:eastAsia="SimSun"/>
                <w:rtl/>
                <w:lang w:bidi="ar-SA"/>
              </w:rPr>
            </w:pPr>
            <w:r w:rsidRPr="001A31DB">
              <w:rPr>
                <w:rFonts w:eastAsia="SimSun"/>
                <w:lang w:bidi="ar-SA"/>
              </w:rPr>
              <w:t xml:space="preserve">16   </w:t>
            </w:r>
            <w:proofErr w:type="gramStart"/>
            <w:r w:rsidRPr="00676970">
              <w:rPr>
                <w:rStyle w:val="CodeBoldCharChar"/>
                <w:lang w:bidi="ar-SA"/>
              </w:rPr>
              <w:t>end</w:t>
            </w:r>
            <w:proofErr w:type="gramEnd"/>
            <w:r w:rsidRPr="001A31DB">
              <w:rPr>
                <w:rFonts w:eastAsia="SimSun"/>
                <w:lang w:bidi="ar-SA"/>
              </w:rPr>
              <w:t>;</w:t>
            </w:r>
          </w:p>
          <w:p w14:paraId="79496EF2" w14:textId="77777777" w:rsidR="00510BB1" w:rsidRPr="001A31DB" w:rsidRDefault="00510BB1" w:rsidP="00A0005A">
            <w:pPr>
              <w:pStyle w:val="CodeComment"/>
              <w:rPr>
                <w:rFonts w:eastAsia="SimSun"/>
                <w:rtl/>
                <w:lang w:bidi="ar-SA"/>
              </w:rPr>
            </w:pPr>
            <w:r w:rsidRPr="001A31DB">
              <w:rPr>
                <w:rFonts w:eastAsia="SimSun"/>
                <w:rtl/>
                <w:lang w:bidi="ar-SA"/>
              </w:rPr>
              <w:t xml:space="preserve">در صورتيكه سوئيچ </w:t>
            </w:r>
            <w:r w:rsidRPr="001A31DB">
              <w:rPr>
                <w:rFonts w:eastAsia="SimSun"/>
                <w:lang w:bidi="ar-SA"/>
              </w:rPr>
              <w:t>/h</w:t>
            </w:r>
            <w:r w:rsidRPr="001A31DB">
              <w:rPr>
                <w:rFonts w:eastAsia="SimSun"/>
                <w:rtl/>
                <w:lang w:bidi="ar-SA"/>
              </w:rPr>
              <w:t xml:space="preserve"> در رشته سوئيچ موجود باشد، متغير </w:t>
            </w:r>
            <w:proofErr w:type="spellStart"/>
            <w:r w:rsidRPr="001A31DB">
              <w:rPr>
                <w:rFonts w:eastAsia="SimSun"/>
                <w:lang w:bidi="ar-SA"/>
              </w:rPr>
              <w:t>ShowMainForm</w:t>
            </w:r>
            <w:proofErr w:type="spellEnd"/>
            <w:r w:rsidRPr="001A31DB">
              <w:rPr>
                <w:rFonts w:eastAsia="SimSun"/>
                <w:rtl/>
                <w:lang w:bidi="ar-SA"/>
              </w:rPr>
              <w:t xml:space="preserve"> و خصوصيت </w:t>
            </w:r>
            <w:r w:rsidRPr="001A31DB">
              <w:rPr>
                <w:rFonts w:eastAsia="SimSun"/>
                <w:lang w:bidi="ar-SA"/>
              </w:rPr>
              <w:t>Visible</w:t>
            </w:r>
            <w:r w:rsidRPr="001A31DB">
              <w:rPr>
                <w:rFonts w:eastAsia="SimSun"/>
                <w:rtl/>
                <w:lang w:bidi="ar-SA"/>
              </w:rPr>
              <w:t xml:space="preserve"> فرم اصلي را برابر با </w:t>
            </w:r>
            <w:r w:rsidRPr="001A31DB">
              <w:rPr>
                <w:rFonts w:eastAsia="SimSun"/>
                <w:lang w:bidi="ar-SA"/>
              </w:rPr>
              <w:t>False</w:t>
            </w:r>
            <w:r w:rsidRPr="001A31DB">
              <w:rPr>
                <w:rFonts w:eastAsia="SimSun"/>
                <w:rtl/>
                <w:lang w:bidi="ar-SA"/>
              </w:rPr>
              <w:t xml:space="preserve"> قرار مي‌دهد. نتيجه اين كار عدم نمايش فرم اصلي خواهد بود.</w:t>
            </w:r>
          </w:p>
          <w:p w14:paraId="11323254" w14:textId="77777777" w:rsidR="00510BB1" w:rsidRPr="001A31DB" w:rsidRDefault="00510BB1" w:rsidP="00A0005A">
            <w:pPr>
              <w:pStyle w:val="Code"/>
              <w:rPr>
                <w:rFonts w:eastAsia="SimSun"/>
                <w:lang w:bidi="ar-SA"/>
              </w:rPr>
            </w:pPr>
            <w:r w:rsidRPr="001A31DB">
              <w:rPr>
                <w:rFonts w:eastAsia="SimSun"/>
                <w:lang w:bidi="ar-SA"/>
              </w:rPr>
              <w:t xml:space="preserve">17   </w:t>
            </w:r>
            <w:proofErr w:type="spellStart"/>
            <w:r w:rsidRPr="001A31DB">
              <w:rPr>
                <w:rFonts w:eastAsia="SimSun"/>
                <w:lang w:bidi="ar-SA"/>
              </w:rPr>
              <w:t>Application.Run</w:t>
            </w:r>
            <w:proofErr w:type="spellEnd"/>
            <w:r w:rsidRPr="001A31DB">
              <w:rPr>
                <w:rFonts w:eastAsia="SimSun"/>
                <w:lang w:bidi="ar-SA"/>
              </w:rPr>
              <w:t>;</w:t>
            </w:r>
          </w:p>
          <w:p w14:paraId="4DC17018" w14:textId="77777777" w:rsidR="00510BB1" w:rsidRPr="001A31DB" w:rsidRDefault="00510BB1" w:rsidP="00A0005A">
            <w:pPr>
              <w:pStyle w:val="Code"/>
              <w:rPr>
                <w:rFonts w:eastAsia="SimSun"/>
                <w:lang w:bidi="ar-SA"/>
              </w:rPr>
            </w:pPr>
            <w:r w:rsidRPr="001A31DB">
              <w:rPr>
                <w:rFonts w:eastAsia="SimSun"/>
                <w:lang w:bidi="ar-SA"/>
              </w:rPr>
              <w:t xml:space="preserve">18 </w:t>
            </w:r>
            <w:proofErr w:type="gramStart"/>
            <w:r w:rsidRPr="00676970">
              <w:rPr>
                <w:rStyle w:val="CodeBoldCharChar"/>
                <w:lang w:bidi="ar-SA"/>
              </w:rPr>
              <w:t>end</w:t>
            </w:r>
            <w:proofErr w:type="gramEnd"/>
            <w:r w:rsidRPr="001A31DB">
              <w:rPr>
                <w:rFonts w:eastAsia="SimSun"/>
                <w:lang w:bidi="ar-SA"/>
              </w:rPr>
              <w:t>.</w:t>
            </w:r>
          </w:p>
        </w:tc>
      </w:tr>
    </w:tbl>
    <w:p w14:paraId="4F8FA2FD" w14:textId="77777777" w:rsidR="00A90497" w:rsidRDefault="00A90497" w:rsidP="00AE6F89">
      <w:pPr>
        <w:pStyle w:val="PicTitle"/>
        <w:jc w:val="both"/>
        <w:rPr>
          <w:rtl/>
          <w:lang w:bidi="ar-SA"/>
        </w:rPr>
        <w:sectPr w:rsidR="00A90497" w:rsidSect="00A1797B">
          <w:headerReference w:type="even" r:id="rId89"/>
          <w:headerReference w:type="default" r:id="rId90"/>
          <w:pgSz w:w="11906" w:h="16838" w:code="9"/>
          <w:pgMar w:top="1729" w:right="1729" w:bottom="1729" w:left="1440" w:header="720" w:footer="720" w:gutter="0"/>
          <w:cols w:space="720"/>
          <w:bidi/>
          <w:rtlGutter/>
          <w:docGrid w:linePitch="360"/>
        </w:sectPr>
      </w:pPr>
    </w:p>
    <w:p w14:paraId="546CA504" w14:textId="77777777" w:rsidR="00862A85" w:rsidRDefault="00862A85" w:rsidP="00862A85">
      <w:pPr>
        <w:pStyle w:val="Style1"/>
        <w:jc w:val="center"/>
        <w:rPr>
          <w:b/>
          <w:bCs w:val="0"/>
          <w:sz w:val="38"/>
          <w:szCs w:val="38"/>
          <w:rtl/>
        </w:rPr>
      </w:pPr>
    </w:p>
    <w:p w14:paraId="670373E0" w14:textId="77777777" w:rsidR="00564C33" w:rsidRPr="00A92AFB" w:rsidRDefault="00564C33" w:rsidP="00340D3E">
      <w:pPr>
        <w:pStyle w:val="Heading1"/>
        <w:bidi w:val="0"/>
        <w:rPr>
          <w:sz w:val="34"/>
          <w:szCs w:val="34"/>
          <w:lang w:bidi="ar-SA"/>
        </w:rPr>
      </w:pPr>
      <w:bookmarkStart w:id="181" w:name="_Toc28770851"/>
      <w:r w:rsidRPr="00A92AFB">
        <w:rPr>
          <w:lang w:bidi="ar-SA"/>
        </w:rPr>
        <w:t>Abstract</w:t>
      </w:r>
      <w:bookmarkEnd w:id="181"/>
    </w:p>
    <w:p w14:paraId="0A814806" w14:textId="77777777" w:rsidR="00075789" w:rsidRDefault="00395B2C" w:rsidP="00564C33">
      <w:pPr>
        <w:pStyle w:val="Style1"/>
        <w:rPr>
          <w:rtl/>
        </w:rPr>
      </w:pPr>
      <w:r>
        <w:t xml:space="preserve">           </w:t>
      </w:r>
    </w:p>
    <w:p w14:paraId="1CB4B405" w14:textId="77777777" w:rsidR="00862A85" w:rsidRPr="00862A85" w:rsidRDefault="00862A85" w:rsidP="00862A85"/>
    <w:p w14:paraId="5B6AF33D" w14:textId="77777777" w:rsidR="005C57B3" w:rsidRDefault="00075789" w:rsidP="00BE30B3">
      <w:pPr>
        <w:pStyle w:val="Style1"/>
      </w:pPr>
      <w:r>
        <w:t xml:space="preserve">             </w:t>
      </w:r>
      <w:r w:rsidR="003132FA">
        <w:t>T</w:t>
      </w:r>
      <w:r w:rsidR="00564C33">
        <w:t xml:space="preserve">his page </w:t>
      </w:r>
      <w:r w:rsidR="00BE30B3">
        <w:t xml:space="preserve">is </w:t>
      </w:r>
      <w:r w:rsidR="00564C33">
        <w:t>accurate translation from Persian</w:t>
      </w:r>
      <w:r w:rsidR="00BE30B3">
        <w:t xml:space="preserve"> abstract</w:t>
      </w:r>
      <w:r w:rsidR="00564C33">
        <w:t xml:space="preserve"> into English</w:t>
      </w:r>
      <w:r w:rsidR="00821A29">
        <w:t>.</w:t>
      </w:r>
    </w:p>
    <w:p w14:paraId="310259AE" w14:textId="77777777" w:rsidR="00564C33" w:rsidRDefault="00564C33" w:rsidP="00BE30B3">
      <w:pPr>
        <w:pStyle w:val="Style1"/>
        <w:rPr>
          <w:kern w:val="32"/>
          <w:sz w:val="38"/>
          <w:szCs w:val="40"/>
        </w:rPr>
      </w:pPr>
      <w:r>
        <w:t xml:space="preserve"> </w:t>
      </w:r>
    </w:p>
    <w:p w14:paraId="42373EFA" w14:textId="77777777" w:rsidR="00821AE4" w:rsidRPr="00564C33" w:rsidRDefault="00821AE4" w:rsidP="00564C33">
      <w:pPr>
        <w:pStyle w:val="Style1"/>
      </w:pPr>
    </w:p>
    <w:p w14:paraId="5C77E3B2" w14:textId="77777777" w:rsidR="00564C33" w:rsidRDefault="00564C33" w:rsidP="009C3026">
      <w:pPr>
        <w:pStyle w:val="Style1"/>
      </w:pPr>
      <w:r w:rsidRPr="00395B2C">
        <w:rPr>
          <w:b/>
          <w:bCs w:val="0"/>
        </w:rPr>
        <w:t>Key Words</w:t>
      </w:r>
      <w:r w:rsidRPr="00D2100B">
        <w:rPr>
          <w:b/>
          <w:bCs w:val="0"/>
          <w:sz w:val="28"/>
          <w:szCs w:val="34"/>
        </w:rPr>
        <w:t>:</w:t>
      </w:r>
      <w:r w:rsidRPr="00D2100B">
        <w:rPr>
          <w:sz w:val="28"/>
          <w:szCs w:val="34"/>
        </w:rPr>
        <w:t xml:space="preserve"> </w:t>
      </w:r>
      <w:r w:rsidR="003132FA">
        <w:t xml:space="preserve">Write a </w:t>
      </w:r>
      <w:r w:rsidR="009C3026">
        <w:rPr>
          <w:i/>
          <w:iCs/>
        </w:rPr>
        <w:t>3</w:t>
      </w:r>
      <w:r w:rsidR="003132FA">
        <w:t xml:space="preserve"> to </w:t>
      </w:r>
      <w:r w:rsidR="009C3026">
        <w:rPr>
          <w:i/>
          <w:iCs/>
        </w:rPr>
        <w:t>5</w:t>
      </w:r>
      <w:r w:rsidR="009C3026">
        <w:t xml:space="preserve"> </w:t>
      </w:r>
      <w:proofErr w:type="spellStart"/>
      <w:r w:rsidR="009C3026">
        <w:t>Key</w:t>
      </w:r>
      <w:r w:rsidR="003132FA">
        <w:t>W</w:t>
      </w:r>
      <w:r w:rsidRPr="00564C33">
        <w:t>ords</w:t>
      </w:r>
      <w:proofErr w:type="spellEnd"/>
      <w:r w:rsidRPr="00564C33">
        <w:t xml:space="preserve"> is essential</w:t>
      </w:r>
      <w:r w:rsidR="00821A29">
        <w:t>.</w:t>
      </w:r>
    </w:p>
    <w:p w14:paraId="7E670C8F" w14:textId="77777777" w:rsidR="007F5ED4" w:rsidRDefault="007F5ED4" w:rsidP="007F5ED4"/>
    <w:p w14:paraId="5259D58A" w14:textId="77777777" w:rsidR="00AF2D97" w:rsidRDefault="00AF2D97" w:rsidP="007F5ED4">
      <w:pPr>
        <w:rPr>
          <w:rtl/>
        </w:rPr>
      </w:pPr>
    </w:p>
    <w:p w14:paraId="5B61F841" w14:textId="77777777" w:rsidR="005C57B3" w:rsidRPr="007F5ED4" w:rsidRDefault="005C57B3" w:rsidP="007F5ED4">
      <w:pPr>
        <w:rPr>
          <w:rtl/>
        </w:rPr>
      </w:pPr>
    </w:p>
    <w:p w14:paraId="587DCFBF" w14:textId="77777777" w:rsidR="00D647A7" w:rsidRPr="00D647A7" w:rsidRDefault="00D647A7" w:rsidP="00D647A7"/>
    <w:p w14:paraId="6D97AF12" w14:textId="77777777" w:rsidR="00832B29" w:rsidRDefault="00832B29" w:rsidP="00D647A7">
      <w:pPr>
        <w:sectPr w:rsidR="00832B29" w:rsidSect="00A1797B">
          <w:headerReference w:type="default" r:id="rId91"/>
          <w:footerReference w:type="default" r:id="rId92"/>
          <w:pgSz w:w="11906" w:h="16838" w:code="9"/>
          <w:pgMar w:top="1729" w:right="1729" w:bottom="1729" w:left="1440" w:header="720" w:footer="720" w:gutter="0"/>
          <w:cols w:space="720"/>
          <w:bidi/>
          <w:rtlGutter/>
          <w:docGrid w:linePitch="360"/>
        </w:sectPr>
      </w:pPr>
    </w:p>
    <w:p w14:paraId="6F2439D3" w14:textId="430CCBCA" w:rsidR="003A1D06" w:rsidRDefault="0018466F" w:rsidP="003A1D06">
      <w:pPr>
        <w:pStyle w:val="Title16"/>
        <w:rPr>
          <w:rtl/>
        </w:rPr>
      </w:pPr>
      <w:r>
        <w:rPr>
          <w:noProof/>
        </w:rPr>
        <w:lastRenderedPageBreak/>
        <w:drawing>
          <wp:inline distT="0" distB="0" distL="0" distR="0" wp14:anchorId="4816784D" wp14:editId="2B64548F">
            <wp:extent cx="1280160" cy="13030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280160" cy="1303020"/>
                    </a:xfrm>
                    <a:prstGeom prst="rect">
                      <a:avLst/>
                    </a:prstGeom>
                    <a:noFill/>
                    <a:ln>
                      <a:noFill/>
                    </a:ln>
                  </pic:spPr>
                </pic:pic>
              </a:graphicData>
            </a:graphic>
          </wp:inline>
        </w:drawing>
      </w:r>
    </w:p>
    <w:p w14:paraId="5BCB5042" w14:textId="77777777" w:rsidR="003A1D06" w:rsidRPr="00A92AFB" w:rsidRDefault="003F3FAE" w:rsidP="00220E39">
      <w:pPr>
        <w:pStyle w:val="Title16"/>
        <w:bidi w:val="0"/>
        <w:rPr>
          <w:sz w:val="22"/>
          <w:szCs w:val="22"/>
        </w:rPr>
      </w:pPr>
      <w:proofErr w:type="spellStart"/>
      <w:r w:rsidRPr="009C3026">
        <w:rPr>
          <w:sz w:val="32"/>
        </w:rPr>
        <w:t>Amirkabi</w:t>
      </w:r>
      <w:r w:rsidR="00E71A91" w:rsidRPr="009C3026">
        <w:rPr>
          <w:sz w:val="32"/>
        </w:rPr>
        <w:t>r</w:t>
      </w:r>
      <w:proofErr w:type="spellEnd"/>
      <w:r w:rsidR="00BC48CD" w:rsidRPr="009C3026">
        <w:rPr>
          <w:sz w:val="32"/>
        </w:rPr>
        <w:t xml:space="preserve"> University of T</w:t>
      </w:r>
      <w:r w:rsidR="003A1D06" w:rsidRPr="009C3026">
        <w:rPr>
          <w:sz w:val="32"/>
        </w:rPr>
        <w:t>ec</w:t>
      </w:r>
      <w:r w:rsidRPr="009C3026">
        <w:rPr>
          <w:sz w:val="32"/>
        </w:rPr>
        <w:t>h</w:t>
      </w:r>
      <w:r w:rsidR="003A1D06" w:rsidRPr="009C3026">
        <w:rPr>
          <w:sz w:val="32"/>
        </w:rPr>
        <w:t>nology</w:t>
      </w:r>
      <w:r w:rsidR="007F5ED4" w:rsidRPr="00502783">
        <w:rPr>
          <w:sz w:val="38"/>
          <w:szCs w:val="38"/>
        </w:rPr>
        <w:br/>
      </w:r>
      <w:r w:rsidR="007F5ED4" w:rsidRPr="00A92AFB">
        <w:rPr>
          <w:szCs w:val="30"/>
        </w:rPr>
        <w:t>(</w:t>
      </w:r>
      <w:r w:rsidR="00220E39" w:rsidRPr="00A92AFB">
        <w:t>Tehran Polytechnic</w:t>
      </w:r>
      <w:r w:rsidR="007F5ED4" w:rsidRPr="00A92AFB">
        <w:rPr>
          <w:szCs w:val="30"/>
        </w:rPr>
        <w:t>)</w:t>
      </w:r>
    </w:p>
    <w:p w14:paraId="21D2D084" w14:textId="77777777" w:rsidR="007F5ED4" w:rsidRPr="00A92AFB" w:rsidRDefault="007F5ED4" w:rsidP="007F5ED4">
      <w:pPr>
        <w:pStyle w:val="Title16"/>
        <w:bidi w:val="0"/>
        <w:rPr>
          <w:sz w:val="22"/>
          <w:szCs w:val="24"/>
          <w:rtl/>
        </w:rPr>
      </w:pPr>
    </w:p>
    <w:p w14:paraId="2F9617F1" w14:textId="77777777" w:rsidR="003A1D06" w:rsidRPr="00A92AFB" w:rsidRDefault="00BC48CD" w:rsidP="00BC48CD">
      <w:pPr>
        <w:pStyle w:val="Title16"/>
      </w:pPr>
      <w:r w:rsidRPr="00A92AFB">
        <w:t>… Department</w:t>
      </w:r>
      <w:r w:rsidR="007B0AFB" w:rsidRPr="00A92AFB">
        <w:t xml:space="preserve"> …</w:t>
      </w:r>
    </w:p>
    <w:p w14:paraId="2C215709" w14:textId="77777777" w:rsidR="003A1D06" w:rsidRDefault="003A1D06" w:rsidP="003A1D06">
      <w:pPr>
        <w:pStyle w:val="Title16"/>
        <w:rPr>
          <w:rtl/>
        </w:rPr>
      </w:pPr>
    </w:p>
    <w:p w14:paraId="1614CFFC" w14:textId="77777777" w:rsidR="003A1D06" w:rsidRPr="00A92AFB" w:rsidRDefault="00863CF7" w:rsidP="00CA7BFD">
      <w:pPr>
        <w:pStyle w:val="Title16"/>
        <w:bidi w:val="0"/>
      </w:pPr>
      <w:r w:rsidRPr="00A92AFB">
        <w:t>M</w:t>
      </w:r>
      <w:r w:rsidR="00CA7BFD" w:rsidRPr="00A92AFB">
        <w:t>Sc</w:t>
      </w:r>
      <w:r w:rsidR="003A1D06" w:rsidRPr="00A92AFB">
        <w:t xml:space="preserve"> </w:t>
      </w:r>
      <w:r w:rsidR="005C4D23" w:rsidRPr="00A92AFB">
        <w:t>or</w:t>
      </w:r>
      <w:r w:rsidR="003A1D06" w:rsidRPr="00A92AFB">
        <w:t xml:space="preserve"> </w:t>
      </w:r>
      <w:r w:rsidRPr="00A92AFB">
        <w:t>PhD</w:t>
      </w:r>
      <w:r w:rsidR="003A1D06" w:rsidRPr="00A92AFB">
        <w:t xml:space="preserve"> Thesis</w:t>
      </w:r>
    </w:p>
    <w:p w14:paraId="377BB69D" w14:textId="77777777" w:rsidR="003A1D06" w:rsidRDefault="003A1D06" w:rsidP="003A1D06">
      <w:pPr>
        <w:pStyle w:val="Title16"/>
        <w:rPr>
          <w:rtl/>
        </w:rPr>
      </w:pPr>
    </w:p>
    <w:p w14:paraId="20196421" w14:textId="77777777" w:rsidR="007F5ED4" w:rsidRDefault="007F5ED4" w:rsidP="003A1D06">
      <w:pPr>
        <w:pStyle w:val="Title16"/>
      </w:pPr>
    </w:p>
    <w:p w14:paraId="0922F738" w14:textId="77777777" w:rsidR="007B0AFB" w:rsidRPr="002C2107" w:rsidRDefault="007B0AFB" w:rsidP="003A1D06">
      <w:pPr>
        <w:pStyle w:val="Title16"/>
        <w:rPr>
          <w:rtl/>
        </w:rPr>
      </w:pPr>
    </w:p>
    <w:p w14:paraId="1D72DFC9" w14:textId="77777777" w:rsidR="003A1D06" w:rsidRPr="00A92AFB" w:rsidRDefault="003A1D06" w:rsidP="003A1D06">
      <w:pPr>
        <w:pStyle w:val="Title24"/>
        <w:bidi w:val="0"/>
        <w:rPr>
          <w:sz w:val="38"/>
          <w:szCs w:val="38"/>
          <w:rtl/>
        </w:rPr>
      </w:pPr>
      <w:r w:rsidRPr="00A92AFB">
        <w:rPr>
          <w:sz w:val="38"/>
          <w:szCs w:val="38"/>
        </w:rPr>
        <w:t>Title of Thesis</w:t>
      </w:r>
    </w:p>
    <w:p w14:paraId="5AFFDD96" w14:textId="77777777" w:rsidR="003A1D06" w:rsidRDefault="003A1D06" w:rsidP="003A1D06">
      <w:pPr>
        <w:pStyle w:val="Title18"/>
        <w:jc w:val="both"/>
        <w:rPr>
          <w:rtl/>
        </w:rPr>
      </w:pPr>
    </w:p>
    <w:p w14:paraId="24E4ACD8" w14:textId="77777777" w:rsidR="00063D19" w:rsidRDefault="00063D19" w:rsidP="003A1D06">
      <w:pPr>
        <w:pStyle w:val="Title18"/>
        <w:jc w:val="both"/>
        <w:rPr>
          <w:rtl/>
        </w:rPr>
      </w:pPr>
    </w:p>
    <w:p w14:paraId="73C79CC7" w14:textId="77777777" w:rsidR="003A1D06" w:rsidRPr="00A92AFB" w:rsidRDefault="003A1D06" w:rsidP="003A1D06">
      <w:pPr>
        <w:pStyle w:val="Title16"/>
        <w:bidi w:val="0"/>
        <w:rPr>
          <w:szCs w:val="30"/>
          <w:rtl/>
        </w:rPr>
      </w:pPr>
      <w:r w:rsidRPr="00A92AFB">
        <w:rPr>
          <w:szCs w:val="30"/>
        </w:rPr>
        <w:t>By</w:t>
      </w:r>
    </w:p>
    <w:p w14:paraId="4BD674FB" w14:textId="77777777" w:rsidR="003A1D06" w:rsidRPr="00A92AFB" w:rsidRDefault="003A1D06" w:rsidP="003A1D06">
      <w:pPr>
        <w:pStyle w:val="Title18"/>
        <w:rPr>
          <w:szCs w:val="34"/>
          <w:rtl/>
        </w:rPr>
      </w:pPr>
      <w:r w:rsidRPr="00A92AFB">
        <w:rPr>
          <w:szCs w:val="34"/>
        </w:rPr>
        <w:t>Name</w:t>
      </w:r>
    </w:p>
    <w:p w14:paraId="7D52903B" w14:textId="77777777" w:rsidR="003A1D06" w:rsidRDefault="003A1D06" w:rsidP="003A1D06">
      <w:pPr>
        <w:pStyle w:val="Title18"/>
        <w:rPr>
          <w:rtl/>
        </w:rPr>
      </w:pPr>
    </w:p>
    <w:p w14:paraId="63741979" w14:textId="77777777" w:rsidR="003A1D06" w:rsidRPr="00A92AFB" w:rsidRDefault="003A1D06" w:rsidP="003A1D06">
      <w:pPr>
        <w:pStyle w:val="Title16"/>
        <w:rPr>
          <w:szCs w:val="30"/>
          <w:rtl/>
        </w:rPr>
      </w:pPr>
      <w:r w:rsidRPr="00A92AFB">
        <w:rPr>
          <w:szCs w:val="30"/>
        </w:rPr>
        <w:t>Supervisor</w:t>
      </w:r>
    </w:p>
    <w:p w14:paraId="7802227A" w14:textId="77777777" w:rsidR="003A1D06" w:rsidRPr="00A92AFB" w:rsidRDefault="007F5ED4" w:rsidP="007F5ED4">
      <w:pPr>
        <w:pStyle w:val="Title18"/>
        <w:bidi w:val="0"/>
        <w:rPr>
          <w:sz w:val="32"/>
          <w:szCs w:val="32"/>
        </w:rPr>
      </w:pPr>
      <w:r w:rsidRPr="00A92AFB">
        <w:rPr>
          <w:szCs w:val="34"/>
        </w:rPr>
        <w:t>Dr.</w:t>
      </w:r>
    </w:p>
    <w:p w14:paraId="04F19544" w14:textId="77777777" w:rsidR="003A1D06" w:rsidRDefault="003A1D06" w:rsidP="003A1D06">
      <w:pPr>
        <w:pStyle w:val="Title16"/>
        <w:rPr>
          <w:rtl/>
        </w:rPr>
      </w:pPr>
    </w:p>
    <w:p w14:paraId="42F7F764" w14:textId="77777777" w:rsidR="003A1D06" w:rsidRPr="00A92AFB" w:rsidRDefault="003A1D06" w:rsidP="003A1D06">
      <w:pPr>
        <w:pStyle w:val="Title16"/>
        <w:rPr>
          <w:szCs w:val="30"/>
          <w:rtl/>
        </w:rPr>
      </w:pPr>
      <w:r w:rsidRPr="00A92AFB">
        <w:rPr>
          <w:szCs w:val="30"/>
        </w:rPr>
        <w:t>Advisor</w:t>
      </w:r>
    </w:p>
    <w:p w14:paraId="3DDA9F2E" w14:textId="77777777" w:rsidR="003A1D06" w:rsidRPr="00502783" w:rsidRDefault="007F5ED4" w:rsidP="007F5ED4">
      <w:pPr>
        <w:pStyle w:val="Title18"/>
        <w:bidi w:val="0"/>
        <w:rPr>
          <w:sz w:val="36"/>
          <w:rtl/>
        </w:rPr>
      </w:pPr>
      <w:r w:rsidRPr="00A92AFB">
        <w:rPr>
          <w:szCs w:val="34"/>
        </w:rPr>
        <w:t>Dr</w:t>
      </w:r>
      <w:r w:rsidRPr="00502783">
        <w:rPr>
          <w:sz w:val="36"/>
        </w:rPr>
        <w:t>.</w:t>
      </w:r>
    </w:p>
    <w:p w14:paraId="0719781D" w14:textId="77777777" w:rsidR="00863CF7" w:rsidRDefault="00863CF7" w:rsidP="00863CF7">
      <w:pPr>
        <w:pStyle w:val="Title16"/>
        <w:bidi w:val="0"/>
        <w:jc w:val="both"/>
        <w:rPr>
          <w:sz w:val="28"/>
          <w:szCs w:val="28"/>
        </w:rPr>
      </w:pPr>
    </w:p>
    <w:p w14:paraId="7721A030" w14:textId="77777777" w:rsidR="00863CF7" w:rsidRDefault="00863CF7" w:rsidP="00863CF7">
      <w:pPr>
        <w:pStyle w:val="Title16"/>
        <w:bidi w:val="0"/>
        <w:rPr>
          <w:sz w:val="28"/>
          <w:szCs w:val="28"/>
        </w:rPr>
      </w:pPr>
    </w:p>
    <w:p w14:paraId="600B3F5B" w14:textId="77777777" w:rsidR="00863CF7" w:rsidRDefault="00863CF7" w:rsidP="00863CF7">
      <w:pPr>
        <w:pStyle w:val="Title16"/>
        <w:bidi w:val="0"/>
        <w:rPr>
          <w:sz w:val="28"/>
          <w:szCs w:val="28"/>
        </w:rPr>
      </w:pPr>
    </w:p>
    <w:p w14:paraId="2A8A71E2" w14:textId="77777777" w:rsidR="00063D19" w:rsidRDefault="00063D19" w:rsidP="00063D19">
      <w:pPr>
        <w:pStyle w:val="Title16"/>
        <w:bidi w:val="0"/>
        <w:rPr>
          <w:sz w:val="28"/>
          <w:szCs w:val="28"/>
        </w:rPr>
      </w:pPr>
    </w:p>
    <w:p w14:paraId="1C3FAD31" w14:textId="77777777" w:rsidR="00D647A7" w:rsidRPr="00502783" w:rsidRDefault="003A1D06" w:rsidP="00681F07">
      <w:pPr>
        <w:pStyle w:val="Title16"/>
        <w:bidi w:val="0"/>
        <w:rPr>
          <w:szCs w:val="30"/>
        </w:rPr>
      </w:pPr>
      <w:r>
        <w:rPr>
          <w:sz w:val="28"/>
          <w:szCs w:val="28"/>
          <w:rtl/>
        </w:rPr>
        <w:br/>
      </w:r>
      <w:r w:rsidR="007F5ED4" w:rsidRPr="00A92AFB">
        <w:rPr>
          <w:sz w:val="26"/>
          <w:szCs w:val="26"/>
        </w:rPr>
        <w:t>Month</w:t>
      </w:r>
      <w:r w:rsidR="00063D19" w:rsidRPr="00A92AFB">
        <w:rPr>
          <w:sz w:val="26"/>
          <w:szCs w:val="26"/>
        </w:rPr>
        <w:t xml:space="preserve"> &amp; Year</w:t>
      </w:r>
    </w:p>
    <w:sectPr w:rsidR="00D647A7" w:rsidRPr="00502783" w:rsidSect="00A1797B">
      <w:headerReference w:type="default" r:id="rId94"/>
      <w:footerReference w:type="default" r:id="rId95"/>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68A01" w14:textId="77777777" w:rsidR="00F30C95" w:rsidRDefault="00F30C95" w:rsidP="00DB7C7E">
      <w:r>
        <w:separator/>
      </w:r>
    </w:p>
  </w:endnote>
  <w:endnote w:type="continuationSeparator" w:id="0">
    <w:p w14:paraId="032BD5B3" w14:textId="77777777" w:rsidR="00F30C95" w:rsidRDefault="00F30C95"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Roya">
    <w:altName w:val="Arial"/>
    <w:charset w:val="B2"/>
    <w:family w:val="auto"/>
    <w:pitch w:val="variable"/>
    <w:sig w:usb0="80002003" w:usb1="80002042" w:usb2="00000008" w:usb3="00000000" w:csb0="00000040" w:csb1="00000000"/>
  </w:font>
  <w:font w:name="B Roya">
    <w:altName w:val="Arial"/>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IRANSansFaNum Medium">
    <w:altName w:val="Arial"/>
    <w:charset w:val="00"/>
    <w:family w:val="swiss"/>
    <w:pitch w:val="variable"/>
    <w:sig w:usb0="80002003" w:usb1="00000000" w:usb2="00000008" w:usb3="00000000" w:csb0="00000041" w:csb1="00000000"/>
  </w:font>
  <w:font w:name="Wingdings 2">
    <w:panose1 w:val="05020102010507070707"/>
    <w:charset w:val="02"/>
    <w:family w:val="roman"/>
    <w:pitch w:val="variable"/>
    <w:sig w:usb0="00000000" w:usb1="10000000" w:usb2="00000000" w:usb3="00000000" w:csb0="80000000" w:csb1="00000000"/>
  </w:font>
  <w:font w:name="BNazaninBold">
    <w:altName w:val="Times New Roman"/>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IRANSans">
    <w:altName w:val="Arial"/>
    <w:charset w:val="00"/>
    <w:family w:val="swiss"/>
    <w:pitch w:val="variable"/>
    <w:sig w:usb0="80002003" w:usb1="0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F4BE0" w14:textId="77777777" w:rsidR="00FF02F7" w:rsidRDefault="00FF02F7"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53BE8067" w14:textId="77777777" w:rsidR="00FF02F7" w:rsidRDefault="00FF02F7"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E2302" w14:textId="77777777" w:rsidR="00FF02F7" w:rsidRDefault="00FF02F7">
    <w:pPr>
      <w:pStyle w:val="Footer"/>
      <w:jc w:val="center"/>
    </w:pPr>
    <w:r>
      <w:fldChar w:fldCharType="begin"/>
    </w:r>
    <w:r>
      <w:instrText xml:space="preserve"> PAGE   \* MERGEFORMAT </w:instrText>
    </w:r>
    <w:r>
      <w:fldChar w:fldCharType="separate"/>
    </w:r>
    <w:r w:rsidR="00613634">
      <w:rPr>
        <w:noProof/>
        <w:rtl/>
      </w:rPr>
      <w:t>47</w:t>
    </w:r>
    <w:r>
      <w:fldChar w:fldCharType="end"/>
    </w:r>
  </w:p>
  <w:p w14:paraId="7581CC41" w14:textId="77777777" w:rsidR="00FF02F7" w:rsidRDefault="00FF02F7"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87FFB" w14:textId="77777777" w:rsidR="00FF02F7" w:rsidRDefault="00FF02F7"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36A66" w14:textId="77777777" w:rsidR="00FF02F7" w:rsidRDefault="00FF02F7"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FF9CF" w14:textId="77777777" w:rsidR="00F30C95" w:rsidRDefault="00F30C95" w:rsidP="00DB7C7E">
      <w:pPr>
        <w:bidi w:val="0"/>
      </w:pPr>
      <w:r>
        <w:separator/>
      </w:r>
    </w:p>
  </w:footnote>
  <w:footnote w:type="continuationSeparator" w:id="0">
    <w:p w14:paraId="1A1A6EB6" w14:textId="77777777" w:rsidR="00F30C95" w:rsidRDefault="00F30C95" w:rsidP="00DB7C7E">
      <w:r>
        <w:continuationSeparator/>
      </w:r>
    </w:p>
  </w:footnote>
  <w:footnote w:id="1">
    <w:p w14:paraId="4119315C" w14:textId="77777777" w:rsidR="00FF02F7" w:rsidRDefault="00FF02F7" w:rsidP="0061464E">
      <w:pPr>
        <w:pStyle w:val="Footer"/>
        <w:rPr>
          <w:lang w:bidi="fa-IR"/>
        </w:rPr>
      </w:pPr>
      <w:r>
        <w:rPr>
          <w:rStyle w:val="FootnoteReference"/>
        </w:rPr>
        <w:footnoteRef/>
      </w:r>
      <w:r>
        <w:rPr>
          <w:rtl/>
        </w:rPr>
        <w:t xml:space="preserve"> </w:t>
      </w:r>
      <w:r>
        <w:rPr>
          <w:rFonts w:hint="cs"/>
          <w:rtl/>
        </w:rPr>
        <w:t xml:space="preserve">شروع </w:t>
      </w:r>
      <w:r>
        <w:rPr>
          <w:rFonts w:hint="cs"/>
          <w:rtl/>
          <w:lang w:bidi="fa-IR"/>
        </w:rPr>
        <w:t>مقدمه نبايد چنان طولاني باشد كه هدف اصلي را تحت‌ تاثير قرار دهد.</w:t>
      </w:r>
    </w:p>
  </w:footnote>
  <w:footnote w:id="2">
    <w:p w14:paraId="7E877F3E" w14:textId="77777777" w:rsidR="00FF02F7" w:rsidRDefault="00FF02F7" w:rsidP="000A6122">
      <w:pPr>
        <w:pStyle w:val="FootnoteText"/>
        <w:bidi w:val="0"/>
        <w:rPr>
          <w:lang w:bidi="fa-IR"/>
        </w:rPr>
      </w:pPr>
      <w:r>
        <w:rPr>
          <w:rStyle w:val="FootnoteReference"/>
        </w:rPr>
        <w:footnoteRef/>
      </w:r>
      <w:r>
        <w:rPr>
          <w:rtl/>
        </w:rPr>
        <w:t xml:space="preserve"> </w:t>
      </w:r>
      <w:r>
        <w:rPr>
          <w:lang w:bidi="fa-IR"/>
        </w:rPr>
        <w:t>Abbreviation</w:t>
      </w:r>
    </w:p>
  </w:footnote>
  <w:footnote w:id="3">
    <w:p w14:paraId="2F297226" w14:textId="77777777" w:rsidR="00FF02F7" w:rsidRDefault="00FF02F7" w:rsidP="00D65FA9">
      <w:pPr>
        <w:pStyle w:val="FootnoteText"/>
        <w:bidi w:val="0"/>
        <w:rPr>
          <w:lang w:bidi="fa-IR"/>
        </w:rPr>
      </w:pPr>
      <w:r>
        <w:rPr>
          <w:rStyle w:val="FootnoteReference"/>
        </w:rPr>
        <w:footnoteRef/>
      </w:r>
      <w:r>
        <w:rPr>
          <w:rtl/>
        </w:rPr>
        <w:t xml:space="preserve"> </w:t>
      </w:r>
      <w:r>
        <w:rPr>
          <w:lang w:bidi="fa-IR"/>
        </w:rPr>
        <w:t>Global Positioning System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C705" w14:textId="77777777" w:rsidR="00FF02F7" w:rsidRDefault="00FF02F7" w:rsidP="00DB7C7E"/>
  <w:p w14:paraId="2BEABD78" w14:textId="77777777" w:rsidR="00FF02F7" w:rsidRDefault="00FF02F7" w:rsidP="00DB7C7E"/>
  <w:p w14:paraId="67737657" w14:textId="77777777" w:rsidR="00FF02F7" w:rsidRDefault="00FF02F7" w:rsidP="00DB7C7E"/>
  <w:p w14:paraId="538FC7F6" w14:textId="77777777" w:rsidR="00FF02F7" w:rsidRDefault="00FF02F7" w:rsidP="00DB7C7E"/>
  <w:p w14:paraId="4DF718D6" w14:textId="77777777" w:rsidR="00FF02F7" w:rsidRDefault="00FF02F7" w:rsidP="00DB7C7E"/>
  <w:p w14:paraId="1B8095DF" w14:textId="77777777" w:rsidR="00FF02F7" w:rsidRDefault="00FF02F7"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ACCF" w14:textId="77777777" w:rsidR="00FF02F7" w:rsidRDefault="00FF02F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FF02F7" w:rsidRPr="001A31DB" w14:paraId="189D436B" w14:textId="77777777" w:rsidTr="001A31DB">
      <w:tc>
        <w:tcPr>
          <w:tcW w:w="7866" w:type="dxa"/>
          <w:vAlign w:val="center"/>
        </w:tcPr>
        <w:p w14:paraId="1BC53FD8" w14:textId="77777777" w:rsidR="00FF02F7" w:rsidRPr="00E74E46" w:rsidRDefault="00FF02F7" w:rsidP="00531588">
          <w:pPr>
            <w:pStyle w:val="HeaderRight"/>
            <w:rPr>
              <w:sz w:val="24"/>
              <w:szCs w:val="24"/>
              <w:rtl/>
              <w:lang w:val="en-US" w:eastAsia="en-US" w:bidi="fa-IR"/>
            </w:rPr>
          </w:pPr>
          <w:r w:rsidRPr="00E74E46">
            <w:rPr>
              <w:rFonts w:hint="cs"/>
              <w:rtl/>
              <w:lang w:val="en-US" w:eastAsia="en-US" w:bidi="fa-IR"/>
            </w:rPr>
            <w:t>فصل دوم: مشخصات یک پایان نامه و گزارش علمی</w:t>
          </w:r>
        </w:p>
      </w:tc>
      <w:tc>
        <w:tcPr>
          <w:tcW w:w="900" w:type="dxa"/>
          <w:vAlign w:val="center"/>
        </w:tcPr>
        <w:p w14:paraId="792EEF3F" w14:textId="77777777" w:rsidR="00FF02F7" w:rsidRPr="00E74E46" w:rsidRDefault="00FF02F7" w:rsidP="007945A9">
          <w:pPr>
            <w:pStyle w:val="HeaderLeft"/>
            <w:rPr>
              <w:rFonts w:cs="B Nazanin"/>
              <w:sz w:val="24"/>
              <w:szCs w:val="24"/>
              <w:rtl/>
              <w:lang w:val="en-US" w:eastAsia="en-US" w:bidi="fa-IR"/>
            </w:rPr>
          </w:pPr>
        </w:p>
      </w:tc>
    </w:tr>
  </w:tbl>
  <w:p w14:paraId="64301957" w14:textId="77777777" w:rsidR="00FF02F7" w:rsidRPr="003330DF" w:rsidRDefault="00FF02F7"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48A02" w14:textId="77777777" w:rsidR="00FF02F7" w:rsidRDefault="00FF02F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4B8622EA" w14:textId="77777777" w:rsidTr="001A31DB">
      <w:tc>
        <w:tcPr>
          <w:tcW w:w="7866" w:type="dxa"/>
          <w:vAlign w:val="center"/>
        </w:tcPr>
        <w:p w14:paraId="006F3490"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فصل سوم: نگارش صحيح</w:t>
          </w:r>
        </w:p>
      </w:tc>
      <w:tc>
        <w:tcPr>
          <w:tcW w:w="900" w:type="dxa"/>
          <w:vAlign w:val="center"/>
        </w:tcPr>
        <w:p w14:paraId="454036E1" w14:textId="77777777" w:rsidR="00FF02F7" w:rsidRPr="00E74E46" w:rsidRDefault="00FF02F7" w:rsidP="007945A9">
          <w:pPr>
            <w:pStyle w:val="HeaderLeft"/>
            <w:rPr>
              <w:rFonts w:cs="B Nazanin"/>
              <w:sz w:val="24"/>
              <w:szCs w:val="24"/>
              <w:rtl/>
              <w:lang w:val="en-US" w:eastAsia="en-US" w:bidi="fa-IR"/>
            </w:rPr>
          </w:pPr>
        </w:p>
      </w:tc>
    </w:tr>
  </w:tbl>
  <w:p w14:paraId="73F653C1" w14:textId="77777777" w:rsidR="00FF02F7" w:rsidRPr="003330DF" w:rsidRDefault="00FF02F7"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82093" w14:textId="77777777" w:rsidR="00FF02F7" w:rsidRDefault="00FF02F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4231608F" w14:textId="77777777" w:rsidTr="001A31DB">
      <w:tc>
        <w:tcPr>
          <w:tcW w:w="7866" w:type="dxa"/>
          <w:vAlign w:val="center"/>
        </w:tcPr>
        <w:p w14:paraId="7AF6540E" w14:textId="77777777" w:rsidR="00FF02F7" w:rsidRPr="00E74E46" w:rsidRDefault="00FF02F7" w:rsidP="00DA7299">
          <w:pPr>
            <w:pStyle w:val="HeaderRight"/>
            <w:rPr>
              <w:sz w:val="24"/>
              <w:szCs w:val="24"/>
              <w:rtl/>
              <w:lang w:val="en-US" w:eastAsia="en-US" w:bidi="fa-IR"/>
            </w:rPr>
          </w:pPr>
          <w:r w:rsidRPr="00E74E46">
            <w:rPr>
              <w:rFonts w:hint="cs"/>
              <w:rtl/>
              <w:lang w:val="en-US" w:eastAsia="en-US" w:bidi="fa-IR"/>
            </w:rPr>
            <w:t>فصل چهارم: سبك ها و قلم ها</w:t>
          </w:r>
        </w:p>
      </w:tc>
      <w:tc>
        <w:tcPr>
          <w:tcW w:w="900" w:type="dxa"/>
          <w:vAlign w:val="center"/>
        </w:tcPr>
        <w:p w14:paraId="5703A72D" w14:textId="77777777" w:rsidR="00FF02F7" w:rsidRPr="00E74E46" w:rsidRDefault="00FF02F7" w:rsidP="007945A9">
          <w:pPr>
            <w:pStyle w:val="HeaderLeft"/>
            <w:rPr>
              <w:rFonts w:cs="B Nazanin"/>
              <w:sz w:val="24"/>
              <w:szCs w:val="24"/>
              <w:rtl/>
              <w:lang w:val="en-US" w:eastAsia="en-US" w:bidi="fa-IR"/>
            </w:rPr>
          </w:pPr>
        </w:p>
      </w:tc>
    </w:tr>
  </w:tbl>
  <w:p w14:paraId="7B522769" w14:textId="77777777" w:rsidR="00FF02F7" w:rsidRPr="003330DF" w:rsidRDefault="00FF02F7" w:rsidP="003330DF">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BDB19" w14:textId="77777777" w:rsidR="00FF02F7" w:rsidRDefault="00FF02F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4C3C24AF" w14:textId="77777777" w:rsidTr="001A31DB">
      <w:tc>
        <w:tcPr>
          <w:tcW w:w="7866" w:type="dxa"/>
          <w:vAlign w:val="center"/>
        </w:tcPr>
        <w:p w14:paraId="20E12168" w14:textId="77777777" w:rsidR="00FF02F7" w:rsidRPr="00E74E46" w:rsidRDefault="00FF02F7" w:rsidP="00BE30B3">
          <w:pPr>
            <w:pStyle w:val="HeaderRight"/>
            <w:rPr>
              <w:sz w:val="24"/>
              <w:szCs w:val="24"/>
              <w:rtl/>
              <w:lang w:val="en-US" w:eastAsia="en-US" w:bidi="fa-IR"/>
            </w:rPr>
          </w:pPr>
          <w:r w:rsidRPr="00E74E46">
            <w:rPr>
              <w:rFonts w:hint="cs"/>
              <w:rtl/>
              <w:lang w:val="en-US" w:eastAsia="en-US" w:bidi="fa-IR"/>
            </w:rPr>
            <w:t>فصل پنجم: بررسي ساختار پایان نامه</w:t>
          </w:r>
        </w:p>
      </w:tc>
      <w:tc>
        <w:tcPr>
          <w:tcW w:w="900" w:type="dxa"/>
          <w:vAlign w:val="center"/>
        </w:tcPr>
        <w:p w14:paraId="77CB45A8" w14:textId="77777777" w:rsidR="00FF02F7" w:rsidRPr="00E74E46" w:rsidRDefault="00FF02F7" w:rsidP="007945A9">
          <w:pPr>
            <w:pStyle w:val="HeaderLeft"/>
            <w:rPr>
              <w:rFonts w:cs="B Nazanin"/>
              <w:sz w:val="24"/>
              <w:szCs w:val="24"/>
              <w:rtl/>
              <w:lang w:val="en-US" w:eastAsia="en-US" w:bidi="fa-IR"/>
            </w:rPr>
          </w:pPr>
        </w:p>
      </w:tc>
    </w:tr>
  </w:tbl>
  <w:p w14:paraId="3A5821B8" w14:textId="77777777" w:rsidR="00FF02F7" w:rsidRPr="003330DF" w:rsidRDefault="00FF02F7" w:rsidP="003330DF">
    <w:pPr>
      <w:pStyle w:val="Header"/>
      <w:rPr>
        <w:szCs w:val="20"/>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35168" w14:textId="77777777" w:rsidR="00FF02F7" w:rsidRDefault="00FF02F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FF02F7" w:rsidRPr="001A31DB" w14:paraId="539A6D3F" w14:textId="77777777" w:rsidTr="001A31DB">
      <w:tc>
        <w:tcPr>
          <w:tcW w:w="7866" w:type="dxa"/>
          <w:vAlign w:val="center"/>
        </w:tcPr>
        <w:p w14:paraId="52670142"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فصل ششم: جمع‌بندي و نتيجه‌گيري</w:t>
          </w:r>
        </w:p>
      </w:tc>
      <w:tc>
        <w:tcPr>
          <w:tcW w:w="900" w:type="dxa"/>
          <w:vAlign w:val="center"/>
        </w:tcPr>
        <w:p w14:paraId="54A83231" w14:textId="77777777" w:rsidR="00FF02F7" w:rsidRPr="00E74E46" w:rsidRDefault="00FF02F7" w:rsidP="007945A9">
          <w:pPr>
            <w:pStyle w:val="HeaderLeft"/>
            <w:rPr>
              <w:rFonts w:cs="B Nazanin"/>
              <w:sz w:val="24"/>
              <w:szCs w:val="24"/>
              <w:rtl/>
              <w:lang w:val="en-US" w:eastAsia="en-US" w:bidi="fa-IR"/>
            </w:rPr>
          </w:pPr>
        </w:p>
      </w:tc>
    </w:tr>
  </w:tbl>
  <w:p w14:paraId="665DF5DB" w14:textId="77777777" w:rsidR="00FF02F7" w:rsidRPr="007945A9" w:rsidRDefault="00FF02F7" w:rsidP="007945A9">
    <w:pPr>
      <w:pStyle w:val="Header"/>
      <w:rPr>
        <w:szCs w:val="20"/>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2C574" w14:textId="77777777" w:rsidR="00FF02F7" w:rsidRDefault="00FF02F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089B9F90" w14:textId="77777777" w:rsidTr="001A31DB">
      <w:tc>
        <w:tcPr>
          <w:tcW w:w="7866" w:type="dxa"/>
          <w:vAlign w:val="center"/>
        </w:tcPr>
        <w:p w14:paraId="385DCF4E"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منابع و مراجع</w:t>
          </w:r>
        </w:p>
      </w:tc>
      <w:tc>
        <w:tcPr>
          <w:tcW w:w="900" w:type="dxa"/>
          <w:vAlign w:val="center"/>
        </w:tcPr>
        <w:p w14:paraId="01E6A6DA" w14:textId="77777777" w:rsidR="00FF02F7" w:rsidRPr="00E74E46" w:rsidRDefault="00FF02F7" w:rsidP="007945A9">
          <w:pPr>
            <w:pStyle w:val="HeaderLeft"/>
            <w:rPr>
              <w:rFonts w:cs="B Nazanin"/>
              <w:sz w:val="24"/>
              <w:szCs w:val="24"/>
              <w:rtl/>
              <w:lang w:val="en-US" w:eastAsia="en-US" w:bidi="fa-IR"/>
            </w:rPr>
          </w:pPr>
        </w:p>
      </w:tc>
    </w:tr>
  </w:tbl>
  <w:p w14:paraId="55450ACA" w14:textId="77777777" w:rsidR="00FF02F7" w:rsidRPr="007945A9" w:rsidRDefault="00FF02F7" w:rsidP="007945A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43C3" w14:textId="77777777" w:rsidR="00FF02F7" w:rsidRDefault="00FF02F7" w:rsidP="00DB7C7E"/>
  <w:p w14:paraId="7E195CCA" w14:textId="77777777" w:rsidR="00FF02F7" w:rsidRDefault="00FF02F7" w:rsidP="00DB7C7E"/>
  <w:p w14:paraId="2E09A021" w14:textId="77777777" w:rsidR="00FF02F7" w:rsidRDefault="00FF02F7" w:rsidP="00DB7C7E"/>
  <w:p w14:paraId="4250D772" w14:textId="77777777" w:rsidR="00FF02F7" w:rsidRDefault="00FF02F7" w:rsidP="00DB7C7E"/>
  <w:p w14:paraId="326618DE" w14:textId="77777777" w:rsidR="00FF02F7" w:rsidRDefault="00FF02F7" w:rsidP="00DB7C7E"/>
  <w:p w14:paraId="11D4B812" w14:textId="77777777" w:rsidR="00FF02F7" w:rsidRDefault="00FF02F7" w:rsidP="00DB7C7E"/>
  <w:p w14:paraId="28A63F97" w14:textId="77777777" w:rsidR="00FF02F7" w:rsidRDefault="00FF02F7" w:rsidP="00DB7C7E"/>
  <w:p w14:paraId="0CE24E6A" w14:textId="77777777" w:rsidR="00FF02F7" w:rsidRDefault="00FF02F7" w:rsidP="00DB7C7E"/>
  <w:p w14:paraId="60E6E1B7" w14:textId="77777777" w:rsidR="00FF02F7" w:rsidRDefault="00FF02F7" w:rsidP="00DB7C7E"/>
  <w:p w14:paraId="146E25F0" w14:textId="77777777" w:rsidR="00FF02F7" w:rsidRDefault="00FF02F7" w:rsidP="00DB7C7E"/>
  <w:p w14:paraId="60B236B6" w14:textId="77777777" w:rsidR="00FF02F7" w:rsidRDefault="00FF02F7" w:rsidP="00DB7C7E"/>
  <w:p w14:paraId="2FE9CBBF" w14:textId="77777777" w:rsidR="00FF02F7" w:rsidRDefault="00FF02F7" w:rsidP="00DB7C7E"/>
  <w:p w14:paraId="373A19E1" w14:textId="77777777" w:rsidR="00FF02F7" w:rsidRDefault="00FF02F7" w:rsidP="00DB7C7E"/>
  <w:p w14:paraId="4AFFAF1E" w14:textId="77777777" w:rsidR="00FF02F7" w:rsidRDefault="00FF02F7" w:rsidP="00DB7C7E"/>
  <w:p w14:paraId="4DEDFEB2" w14:textId="77777777" w:rsidR="00FF02F7" w:rsidRDefault="00FF02F7" w:rsidP="00DB7C7E"/>
  <w:p w14:paraId="3E50C29D" w14:textId="77777777" w:rsidR="00FF02F7" w:rsidRDefault="00FF02F7" w:rsidP="00DB7C7E"/>
  <w:p w14:paraId="3B46D39B" w14:textId="77777777" w:rsidR="00FF02F7" w:rsidRDefault="00FF02F7" w:rsidP="00DB7C7E"/>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A75C" w14:textId="77777777" w:rsidR="00FF02F7" w:rsidRDefault="00FF02F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7C31BC74" w14:textId="77777777" w:rsidTr="001A31DB">
      <w:tc>
        <w:tcPr>
          <w:tcW w:w="7866" w:type="dxa"/>
          <w:vAlign w:val="center"/>
        </w:tcPr>
        <w:p w14:paraId="00441E50"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پیوست</w:t>
          </w:r>
          <w:r w:rsidRPr="00E74E46">
            <w:rPr>
              <w:rFonts w:hint="cs"/>
              <w:sz w:val="22"/>
              <w:rtl/>
              <w:lang w:val="en-US" w:eastAsia="en-US" w:bidi="fa-IR"/>
            </w:rPr>
            <w:t xml:space="preserve"> ها</w:t>
          </w:r>
        </w:p>
      </w:tc>
      <w:tc>
        <w:tcPr>
          <w:tcW w:w="900" w:type="dxa"/>
          <w:vAlign w:val="center"/>
        </w:tcPr>
        <w:p w14:paraId="504B84C8" w14:textId="77777777" w:rsidR="00FF02F7" w:rsidRPr="00E74E46" w:rsidRDefault="00FF02F7" w:rsidP="007945A9">
          <w:pPr>
            <w:pStyle w:val="HeaderLeft"/>
            <w:rPr>
              <w:rFonts w:cs="B Nazanin"/>
              <w:sz w:val="24"/>
              <w:szCs w:val="24"/>
              <w:rtl/>
              <w:lang w:val="en-US" w:eastAsia="en-US" w:bidi="fa-IR"/>
            </w:rPr>
          </w:pPr>
        </w:p>
      </w:tc>
    </w:tr>
  </w:tbl>
  <w:p w14:paraId="1B17A787" w14:textId="77777777" w:rsidR="00FF02F7" w:rsidRPr="007945A9" w:rsidRDefault="00FF02F7" w:rsidP="007945A9">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3C3EB" w14:textId="77777777" w:rsidR="00FF02F7" w:rsidRDefault="00FF02F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FF02F7" w:rsidRPr="001A31DB" w14:paraId="4E5407C5" w14:textId="77777777" w:rsidTr="001A31DB">
      <w:tc>
        <w:tcPr>
          <w:tcW w:w="7866" w:type="dxa"/>
          <w:vAlign w:val="center"/>
        </w:tcPr>
        <w:p w14:paraId="043FE105" w14:textId="77777777" w:rsidR="00FF02F7" w:rsidRPr="00E74E46" w:rsidRDefault="00FF02F7" w:rsidP="00347D04">
          <w:pPr>
            <w:pStyle w:val="HeaderRight"/>
            <w:jc w:val="right"/>
            <w:rPr>
              <w:b/>
              <w:bCs/>
              <w:sz w:val="24"/>
              <w:szCs w:val="24"/>
              <w:rtl/>
              <w:lang w:val="en-US" w:eastAsia="en-US" w:bidi="fa-IR"/>
            </w:rPr>
          </w:pPr>
          <w:r w:rsidRPr="00E74E46">
            <w:rPr>
              <w:b/>
              <w:bCs/>
              <w:sz w:val="24"/>
              <w:szCs w:val="26"/>
              <w:lang w:val="en-US" w:eastAsia="en-US" w:bidi="fa-IR"/>
            </w:rPr>
            <w:t>Abstract</w:t>
          </w:r>
        </w:p>
      </w:tc>
      <w:tc>
        <w:tcPr>
          <w:tcW w:w="900" w:type="dxa"/>
          <w:vAlign w:val="center"/>
        </w:tcPr>
        <w:p w14:paraId="21A83DB5" w14:textId="77777777" w:rsidR="00FF02F7" w:rsidRPr="00E74E46" w:rsidRDefault="00FF02F7" w:rsidP="007945A9">
          <w:pPr>
            <w:pStyle w:val="HeaderLeft"/>
            <w:rPr>
              <w:rFonts w:cs="B Nazanin"/>
              <w:sz w:val="24"/>
              <w:szCs w:val="24"/>
              <w:rtl/>
              <w:lang w:val="en-US" w:eastAsia="en-US" w:bidi="fa-IR"/>
            </w:rPr>
          </w:pPr>
        </w:p>
      </w:tc>
    </w:tr>
  </w:tbl>
  <w:p w14:paraId="08BAE131" w14:textId="77777777" w:rsidR="00FF02F7" w:rsidRPr="007945A9" w:rsidRDefault="00FF02F7" w:rsidP="007945A9">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60B39" w14:textId="77777777" w:rsidR="00FF02F7" w:rsidRDefault="00FF02F7" w:rsidP="007945A9">
    <w:pPr>
      <w:pStyle w:val="Header"/>
      <w:rPr>
        <w:rtl/>
      </w:rPr>
    </w:pPr>
  </w:p>
  <w:p w14:paraId="281931CC" w14:textId="77777777" w:rsidR="00FF02F7" w:rsidRPr="007945A9" w:rsidRDefault="00FF02F7"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0FE12" w14:textId="2CE7BFE9" w:rsidR="00FF02F7" w:rsidRDefault="0018466F">
    <w:pPr>
      <w:pStyle w:val="Header"/>
    </w:pPr>
    <w:r>
      <w:rPr>
        <w:noProof/>
      </w:rPr>
      <mc:AlternateContent>
        <mc:Choice Requires="wps">
          <w:drawing>
            <wp:anchor distT="0" distB="0" distL="114300" distR="114300" simplePos="0" relativeHeight="251657728" behindDoc="0" locked="0" layoutInCell="1" allowOverlap="1" wp14:anchorId="0DE263BE" wp14:editId="768023BB">
              <wp:simplePos x="0" y="0"/>
              <wp:positionH relativeFrom="column">
                <wp:posOffset>-572770</wp:posOffset>
              </wp:positionH>
              <wp:positionV relativeFrom="paragraph">
                <wp:posOffset>-401955</wp:posOffset>
              </wp:positionV>
              <wp:extent cx="6786245" cy="1145540"/>
              <wp:effectExtent l="27305" t="19685" r="25400" b="2540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53882" dir="13500000" algn="ctr" rotWithShape="0">
                                <a:srgbClr val="808080">
                                  <a:alpha val="50000"/>
                                </a:srgbClr>
                              </a:outerShdw>
                            </a:effectLst>
                          </a14:hiddenEffects>
                        </a:ext>
                      </a:extLst>
                    </wps:spPr>
                    <wps:txbx>
                      <w:txbxContent>
                        <w:tbl>
                          <w:tblPr>
                            <w:bidiVisual/>
                            <w:tblW w:w="5000" w:type="pct"/>
                            <w:jc w:val="center"/>
                            <w:tblLook w:val="01E0" w:firstRow="1" w:lastRow="1" w:firstColumn="1" w:lastColumn="1" w:noHBand="0" w:noVBand="0"/>
                          </w:tblPr>
                          <w:tblGrid>
                            <w:gridCol w:w="2640"/>
                            <w:gridCol w:w="5354"/>
                            <w:gridCol w:w="2184"/>
                          </w:tblGrid>
                          <w:tr w:rsidR="00FF02F7" w:rsidRPr="00326DCA" w14:paraId="7E8A3C6A" w14:textId="77777777" w:rsidTr="0041773B">
                            <w:trPr>
                              <w:trHeight w:hRule="exact" w:val="510"/>
                              <w:jc w:val="center"/>
                            </w:trPr>
                            <w:tc>
                              <w:tcPr>
                                <w:tcW w:w="1297" w:type="pct"/>
                                <w:vMerge w:val="restart"/>
                                <w:shd w:val="clear" w:color="auto" w:fill="auto"/>
                              </w:tcPr>
                              <w:p w14:paraId="5D642D34" w14:textId="065D6DF3" w:rsidR="00FF02F7" w:rsidRPr="00326DCA" w:rsidRDefault="0018466F" w:rsidP="00156568">
                                <w:pPr>
                                  <w:jc w:val="left"/>
                                  <w:rPr>
                                    <w:rFonts w:cs="Roya"/>
                                    <w:b/>
                                    <w:bCs/>
                                    <w:rtl/>
                                  </w:rPr>
                                </w:pPr>
                                <w:r>
                                  <w:rPr>
                                    <w:noProof/>
                                  </w:rPr>
                                  <w:drawing>
                                    <wp:inline distT="0" distB="0" distL="0" distR="0" wp14:anchorId="3F810F6A" wp14:editId="79BDEDEC">
                                      <wp:extent cx="7239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tc>
                            <w:tc>
                              <w:tcPr>
                                <w:tcW w:w="2630" w:type="pct"/>
                                <w:vAlign w:val="center"/>
                              </w:tcPr>
                              <w:p w14:paraId="6726FFFA" w14:textId="77777777" w:rsidR="00FF02F7" w:rsidRPr="00C70175" w:rsidRDefault="00FF02F7" w:rsidP="0041773B">
                                <w:pPr>
                                  <w:jc w:val="center"/>
                                  <w:rPr>
                                    <w:rFonts w:cs="B Roya"/>
                                    <w:b/>
                                    <w:bCs/>
                                    <w:rtl/>
                                  </w:rPr>
                                </w:pPr>
                                <w:r w:rsidRPr="00C70175">
                                  <w:rPr>
                                    <w:rFonts w:cs="B Roya" w:hint="cs"/>
                                    <w:b/>
                                    <w:bCs/>
                                    <w:rtl/>
                                  </w:rPr>
                                  <w:t>به نام خدا</w:t>
                                </w:r>
                              </w:p>
                            </w:tc>
                            <w:tc>
                              <w:tcPr>
                                <w:tcW w:w="1073" w:type="pct"/>
                                <w:vAlign w:val="center"/>
                              </w:tcPr>
                              <w:p w14:paraId="5E36FCB9" w14:textId="77777777" w:rsidR="00FF02F7" w:rsidRPr="00C70175" w:rsidRDefault="00FF02F7" w:rsidP="005649C2">
                                <w:pPr>
                                  <w:jc w:val="center"/>
                                  <w:rPr>
                                    <w:rFonts w:cs="B Roya"/>
                                    <w:b/>
                                    <w:bCs/>
                                    <w:rtl/>
                                  </w:rPr>
                                </w:pPr>
                              </w:p>
                            </w:tc>
                          </w:tr>
                          <w:tr w:rsidR="00FF02F7" w:rsidRPr="00326DCA" w14:paraId="0BEC1813" w14:textId="77777777" w:rsidTr="0041773B">
                            <w:trPr>
                              <w:trHeight w:hRule="exact" w:val="510"/>
                              <w:jc w:val="center"/>
                            </w:trPr>
                            <w:tc>
                              <w:tcPr>
                                <w:tcW w:w="1297" w:type="pct"/>
                                <w:vMerge/>
                                <w:shd w:val="clear" w:color="auto" w:fill="auto"/>
                                <w:vAlign w:val="center"/>
                              </w:tcPr>
                              <w:p w14:paraId="183CAE57" w14:textId="77777777" w:rsidR="00FF02F7" w:rsidRPr="00326DCA" w:rsidRDefault="00FF02F7" w:rsidP="005649C2">
                                <w:pPr>
                                  <w:jc w:val="center"/>
                                  <w:rPr>
                                    <w:rFonts w:cs="Roya"/>
                                    <w:b/>
                                    <w:bCs/>
                                    <w:rtl/>
                                  </w:rPr>
                                </w:pPr>
                              </w:p>
                            </w:tc>
                            <w:tc>
                              <w:tcPr>
                                <w:tcW w:w="2630" w:type="pct"/>
                                <w:vMerge w:val="restart"/>
                                <w:vAlign w:val="center"/>
                              </w:tcPr>
                              <w:p w14:paraId="6AF8EE95" w14:textId="77777777" w:rsidR="00FF02F7" w:rsidRPr="00C70175" w:rsidRDefault="00FF02F7" w:rsidP="0041773B">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6AE5C60F" w14:textId="77777777" w:rsidR="00FF02F7" w:rsidRPr="00C70175" w:rsidRDefault="00FF02F7" w:rsidP="005649C2">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FF02F7" w:rsidRPr="00326DCA" w14:paraId="21438AB7" w14:textId="77777777" w:rsidTr="00156568">
                            <w:trPr>
                              <w:trHeight w:hRule="exact" w:val="510"/>
                              <w:jc w:val="center"/>
                            </w:trPr>
                            <w:tc>
                              <w:tcPr>
                                <w:tcW w:w="1297" w:type="pct"/>
                                <w:vMerge/>
                                <w:shd w:val="clear" w:color="auto" w:fill="auto"/>
                                <w:vAlign w:val="center"/>
                              </w:tcPr>
                              <w:p w14:paraId="7B6456A8" w14:textId="77777777" w:rsidR="00FF02F7" w:rsidRPr="00326DCA" w:rsidRDefault="00FF02F7" w:rsidP="00156568">
                                <w:pPr>
                                  <w:jc w:val="center"/>
                                  <w:rPr>
                                    <w:rFonts w:cs="Roya"/>
                                    <w:b/>
                                    <w:bCs/>
                                    <w:rtl/>
                                  </w:rPr>
                                </w:pPr>
                              </w:p>
                            </w:tc>
                            <w:tc>
                              <w:tcPr>
                                <w:tcW w:w="2630" w:type="pct"/>
                                <w:vMerge/>
                                <w:vAlign w:val="center"/>
                              </w:tcPr>
                              <w:p w14:paraId="535D6F5B" w14:textId="77777777" w:rsidR="00FF02F7" w:rsidRPr="00326DCA" w:rsidRDefault="00FF02F7" w:rsidP="005649C2">
                                <w:pPr>
                                  <w:jc w:val="center"/>
                                  <w:rPr>
                                    <w:rFonts w:cs="Roya"/>
                                    <w:b/>
                                    <w:bCs/>
                                    <w:rtl/>
                                  </w:rPr>
                                </w:pPr>
                              </w:p>
                            </w:tc>
                            <w:tc>
                              <w:tcPr>
                                <w:tcW w:w="1073" w:type="pct"/>
                              </w:tcPr>
                              <w:p w14:paraId="4285C781" w14:textId="77777777" w:rsidR="00FF02F7" w:rsidRPr="00326DCA" w:rsidRDefault="00FF02F7" w:rsidP="00156568">
                                <w:pPr>
                                  <w:jc w:val="left"/>
                                  <w:rPr>
                                    <w:rFonts w:cs="Roya"/>
                                    <w:b/>
                                    <w:bCs/>
                                    <w:rtl/>
                                    <w:lang w:bidi="fa-IR"/>
                                  </w:rPr>
                                </w:pPr>
                              </w:p>
                            </w:tc>
                          </w:tr>
                        </w:tbl>
                        <w:p w14:paraId="372D42B5" w14:textId="77777777" w:rsidR="00FF02F7" w:rsidRPr="000D31C8" w:rsidRDefault="00FF02F7" w:rsidP="00156568">
                          <w:pPr>
                            <w:ind w:left="2160" w:firstLine="720"/>
                            <w:jc w:val="center"/>
                            <w:rPr>
                              <w:sz w:val="2"/>
                              <w:szCs w:val="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E263BE" id="AutoShape 3" o:spid="_x0000_s1026" style="position:absolute;left:0;text-align:left;margin-left:-45.1pt;margin-top:-31.65pt;width:534.35pt;height:90.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" strokeweight="3pt">
              <v:stroke linestyle="thinThin"/>
              <v:shadow opacity=".5" offset="-3pt,-3pt"/>
              <v:textbox>
                <w:txbxContent>
                  <w:tbl>
                    <w:tblPr>
                      <w:bidiVisual/>
                      <w:tblW w:w="5000" w:type="pct"/>
                      <w:jc w:val="center"/>
                      <w:tblLook w:val="01E0" w:firstRow="1" w:lastRow="1" w:firstColumn="1" w:lastColumn="1" w:noHBand="0" w:noVBand="0"/>
                    </w:tblPr>
                    <w:tblGrid>
                      <w:gridCol w:w="2640"/>
                      <w:gridCol w:w="5354"/>
                      <w:gridCol w:w="2184"/>
                    </w:tblGrid>
                    <w:tr w:rsidR="00FF02F7" w:rsidRPr="00326DCA" w14:paraId="7E8A3C6A" w14:textId="77777777" w:rsidTr="0041773B">
                      <w:trPr>
                        <w:trHeight w:hRule="exact" w:val="510"/>
                        <w:jc w:val="center"/>
                      </w:trPr>
                      <w:tc>
                        <w:tcPr>
                          <w:tcW w:w="1297" w:type="pct"/>
                          <w:vMerge w:val="restart"/>
                          <w:shd w:val="clear" w:color="auto" w:fill="auto"/>
                        </w:tcPr>
                        <w:p w14:paraId="5D642D34" w14:textId="065D6DF3" w:rsidR="00FF02F7" w:rsidRPr="00326DCA" w:rsidRDefault="0018466F" w:rsidP="00156568">
                          <w:pPr>
                            <w:jc w:val="left"/>
                            <w:rPr>
                              <w:rFonts w:cs="Roya"/>
                              <w:b/>
                              <w:bCs/>
                              <w:rtl/>
                            </w:rPr>
                          </w:pPr>
                          <w:r>
                            <w:rPr>
                              <w:noProof/>
                            </w:rPr>
                            <w:drawing>
                              <wp:inline distT="0" distB="0" distL="0" distR="0" wp14:anchorId="3F810F6A" wp14:editId="79BDEDEC">
                                <wp:extent cx="7239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tc>
                      <w:tc>
                        <w:tcPr>
                          <w:tcW w:w="2630" w:type="pct"/>
                          <w:vAlign w:val="center"/>
                        </w:tcPr>
                        <w:p w14:paraId="6726FFFA" w14:textId="77777777" w:rsidR="00FF02F7" w:rsidRPr="00C70175" w:rsidRDefault="00FF02F7" w:rsidP="0041773B">
                          <w:pPr>
                            <w:jc w:val="center"/>
                            <w:rPr>
                              <w:rFonts w:cs="B Roya"/>
                              <w:b/>
                              <w:bCs/>
                              <w:rtl/>
                            </w:rPr>
                          </w:pPr>
                          <w:r w:rsidRPr="00C70175">
                            <w:rPr>
                              <w:rFonts w:cs="B Roya" w:hint="cs"/>
                              <w:b/>
                              <w:bCs/>
                              <w:rtl/>
                            </w:rPr>
                            <w:t>به نام خدا</w:t>
                          </w:r>
                        </w:p>
                      </w:tc>
                      <w:tc>
                        <w:tcPr>
                          <w:tcW w:w="1073" w:type="pct"/>
                          <w:vAlign w:val="center"/>
                        </w:tcPr>
                        <w:p w14:paraId="5E36FCB9" w14:textId="77777777" w:rsidR="00FF02F7" w:rsidRPr="00C70175" w:rsidRDefault="00FF02F7" w:rsidP="005649C2">
                          <w:pPr>
                            <w:jc w:val="center"/>
                            <w:rPr>
                              <w:rFonts w:cs="B Roya"/>
                              <w:b/>
                              <w:bCs/>
                              <w:rtl/>
                            </w:rPr>
                          </w:pPr>
                        </w:p>
                      </w:tc>
                    </w:tr>
                    <w:tr w:rsidR="00FF02F7" w:rsidRPr="00326DCA" w14:paraId="0BEC1813" w14:textId="77777777" w:rsidTr="0041773B">
                      <w:trPr>
                        <w:trHeight w:hRule="exact" w:val="510"/>
                        <w:jc w:val="center"/>
                      </w:trPr>
                      <w:tc>
                        <w:tcPr>
                          <w:tcW w:w="1297" w:type="pct"/>
                          <w:vMerge/>
                          <w:shd w:val="clear" w:color="auto" w:fill="auto"/>
                          <w:vAlign w:val="center"/>
                        </w:tcPr>
                        <w:p w14:paraId="183CAE57" w14:textId="77777777" w:rsidR="00FF02F7" w:rsidRPr="00326DCA" w:rsidRDefault="00FF02F7" w:rsidP="005649C2">
                          <w:pPr>
                            <w:jc w:val="center"/>
                            <w:rPr>
                              <w:rFonts w:cs="Roya"/>
                              <w:b/>
                              <w:bCs/>
                              <w:rtl/>
                            </w:rPr>
                          </w:pPr>
                        </w:p>
                      </w:tc>
                      <w:tc>
                        <w:tcPr>
                          <w:tcW w:w="2630" w:type="pct"/>
                          <w:vMerge w:val="restart"/>
                          <w:vAlign w:val="center"/>
                        </w:tcPr>
                        <w:p w14:paraId="6AF8EE95" w14:textId="77777777" w:rsidR="00FF02F7" w:rsidRPr="00C70175" w:rsidRDefault="00FF02F7" w:rsidP="0041773B">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6AE5C60F" w14:textId="77777777" w:rsidR="00FF02F7" w:rsidRPr="00C70175" w:rsidRDefault="00FF02F7" w:rsidP="005649C2">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FF02F7" w:rsidRPr="00326DCA" w14:paraId="21438AB7" w14:textId="77777777" w:rsidTr="00156568">
                      <w:trPr>
                        <w:trHeight w:hRule="exact" w:val="510"/>
                        <w:jc w:val="center"/>
                      </w:trPr>
                      <w:tc>
                        <w:tcPr>
                          <w:tcW w:w="1297" w:type="pct"/>
                          <w:vMerge/>
                          <w:shd w:val="clear" w:color="auto" w:fill="auto"/>
                          <w:vAlign w:val="center"/>
                        </w:tcPr>
                        <w:p w14:paraId="7B6456A8" w14:textId="77777777" w:rsidR="00FF02F7" w:rsidRPr="00326DCA" w:rsidRDefault="00FF02F7" w:rsidP="00156568">
                          <w:pPr>
                            <w:jc w:val="center"/>
                            <w:rPr>
                              <w:rFonts w:cs="Roya"/>
                              <w:b/>
                              <w:bCs/>
                              <w:rtl/>
                            </w:rPr>
                          </w:pPr>
                        </w:p>
                      </w:tc>
                      <w:tc>
                        <w:tcPr>
                          <w:tcW w:w="2630" w:type="pct"/>
                          <w:vMerge/>
                          <w:vAlign w:val="center"/>
                        </w:tcPr>
                        <w:p w14:paraId="535D6F5B" w14:textId="77777777" w:rsidR="00FF02F7" w:rsidRPr="00326DCA" w:rsidRDefault="00FF02F7" w:rsidP="005649C2">
                          <w:pPr>
                            <w:jc w:val="center"/>
                            <w:rPr>
                              <w:rFonts w:cs="Roya"/>
                              <w:b/>
                              <w:bCs/>
                              <w:rtl/>
                            </w:rPr>
                          </w:pPr>
                        </w:p>
                      </w:tc>
                      <w:tc>
                        <w:tcPr>
                          <w:tcW w:w="1073" w:type="pct"/>
                        </w:tcPr>
                        <w:p w14:paraId="4285C781" w14:textId="77777777" w:rsidR="00FF02F7" w:rsidRPr="00326DCA" w:rsidRDefault="00FF02F7" w:rsidP="00156568">
                          <w:pPr>
                            <w:jc w:val="left"/>
                            <w:rPr>
                              <w:rFonts w:cs="Roya"/>
                              <w:b/>
                              <w:bCs/>
                              <w:rtl/>
                              <w:lang w:bidi="fa-IR"/>
                            </w:rPr>
                          </w:pPr>
                        </w:p>
                      </w:tc>
                    </w:tr>
                  </w:tbl>
                  <w:p w14:paraId="372D42B5" w14:textId="77777777" w:rsidR="00FF02F7" w:rsidRPr="000D31C8" w:rsidRDefault="00FF02F7" w:rsidP="00156568">
                    <w:pPr>
                      <w:ind w:left="2160" w:firstLine="720"/>
                      <w:jc w:val="center"/>
                      <w:rPr>
                        <w:sz w:val="2"/>
                        <w:szCs w:val="2"/>
                      </w:rPr>
                    </w:pPr>
                  </w:p>
                </w:txbxContent>
              </v:textbox>
            </v:round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3F6B3" w14:textId="77777777" w:rsidR="00FF02F7" w:rsidRDefault="00FF02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6816E" w14:textId="77777777" w:rsidR="00FF02F7" w:rsidRDefault="00FF02F7"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56CD6840" w14:textId="77777777" w:rsidTr="001A31DB">
      <w:tc>
        <w:tcPr>
          <w:tcW w:w="7866" w:type="dxa"/>
          <w:vAlign w:val="center"/>
        </w:tcPr>
        <w:p w14:paraId="5D7031D3" w14:textId="77777777" w:rsidR="00FF02F7" w:rsidRPr="00E74E46" w:rsidRDefault="00FF02F7"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43455D4" w14:textId="77777777" w:rsidR="00FF02F7" w:rsidRPr="00E74E46" w:rsidRDefault="00FF02F7" w:rsidP="006D726C">
          <w:pPr>
            <w:pStyle w:val="HeaderLeft"/>
            <w:rPr>
              <w:rFonts w:cs="B Nazanin"/>
              <w:sz w:val="24"/>
              <w:szCs w:val="24"/>
              <w:rtl/>
              <w:lang w:val="en-US" w:eastAsia="en-US" w:bidi="fa-IR"/>
            </w:rPr>
          </w:pPr>
        </w:p>
      </w:tc>
    </w:tr>
  </w:tbl>
  <w:p w14:paraId="21254EF8" w14:textId="77777777" w:rsidR="00FF02F7" w:rsidRPr="006D30F6" w:rsidRDefault="00FF02F7" w:rsidP="00DB7C7E">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5040E"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1DE0810F" w14:textId="77777777" w:rsidTr="001A31DB">
      <w:tc>
        <w:tcPr>
          <w:tcW w:w="7866" w:type="dxa"/>
          <w:vAlign w:val="center"/>
        </w:tcPr>
        <w:p w14:paraId="07795878" w14:textId="77777777" w:rsidR="00FF02F7" w:rsidRPr="00E74E46" w:rsidRDefault="00FF02F7"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55439CBA" w14:textId="77777777" w:rsidR="00FF02F7" w:rsidRPr="00E74E46" w:rsidRDefault="00FF02F7" w:rsidP="007945A9">
          <w:pPr>
            <w:pStyle w:val="HeaderLeft"/>
            <w:rPr>
              <w:rFonts w:cs="B Nazanin"/>
              <w:sz w:val="24"/>
              <w:szCs w:val="24"/>
              <w:rtl/>
              <w:lang w:val="en-US" w:eastAsia="en-US" w:bidi="fa-IR"/>
            </w:rPr>
          </w:pPr>
        </w:p>
      </w:tc>
    </w:tr>
  </w:tbl>
  <w:p w14:paraId="48C3EF18" w14:textId="77777777" w:rsidR="00FF02F7" w:rsidRPr="00D14D92" w:rsidRDefault="00FF02F7"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3D978"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2D98387F" w14:textId="77777777" w:rsidTr="001A31DB">
      <w:tc>
        <w:tcPr>
          <w:tcW w:w="7866" w:type="dxa"/>
          <w:vAlign w:val="center"/>
        </w:tcPr>
        <w:p w14:paraId="14CAC795"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فهرست اشكال</w:t>
          </w:r>
        </w:p>
      </w:tc>
      <w:tc>
        <w:tcPr>
          <w:tcW w:w="900" w:type="dxa"/>
          <w:vAlign w:val="center"/>
        </w:tcPr>
        <w:p w14:paraId="425763B0" w14:textId="77777777" w:rsidR="00FF02F7" w:rsidRPr="00E74E46" w:rsidRDefault="00FF02F7" w:rsidP="007945A9">
          <w:pPr>
            <w:pStyle w:val="HeaderLeft"/>
            <w:rPr>
              <w:rFonts w:cs="B Nazanin"/>
              <w:sz w:val="24"/>
              <w:szCs w:val="24"/>
              <w:rtl/>
              <w:lang w:val="en-US" w:eastAsia="en-US" w:bidi="fa-IR"/>
            </w:rPr>
          </w:pPr>
        </w:p>
      </w:tc>
    </w:tr>
  </w:tbl>
  <w:p w14:paraId="43BC26A5" w14:textId="77777777" w:rsidR="00FF02F7" w:rsidRPr="00D14D92" w:rsidRDefault="00FF02F7"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AEC5E"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38138B55" w14:textId="77777777" w:rsidTr="001A31DB">
      <w:tc>
        <w:tcPr>
          <w:tcW w:w="7866" w:type="dxa"/>
          <w:vAlign w:val="center"/>
        </w:tcPr>
        <w:p w14:paraId="644AD92B"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فهرست جداول</w:t>
          </w:r>
        </w:p>
      </w:tc>
      <w:tc>
        <w:tcPr>
          <w:tcW w:w="900" w:type="dxa"/>
          <w:vAlign w:val="center"/>
        </w:tcPr>
        <w:p w14:paraId="267A2CC0" w14:textId="77777777" w:rsidR="00FF02F7" w:rsidRPr="00E74E46" w:rsidRDefault="00FF02F7" w:rsidP="007945A9">
          <w:pPr>
            <w:pStyle w:val="HeaderLeft"/>
            <w:rPr>
              <w:rFonts w:cs="B Nazanin"/>
              <w:sz w:val="24"/>
              <w:szCs w:val="24"/>
              <w:rtl/>
              <w:lang w:val="en-US" w:eastAsia="en-US" w:bidi="fa-IR"/>
            </w:rPr>
          </w:pPr>
        </w:p>
      </w:tc>
    </w:tr>
  </w:tbl>
  <w:p w14:paraId="60D4FD97" w14:textId="77777777" w:rsidR="00FF02F7" w:rsidRPr="00D14D92" w:rsidRDefault="00FF02F7" w:rsidP="00D14D92">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418D"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69040879" w14:textId="77777777" w:rsidTr="001A31DB">
      <w:tc>
        <w:tcPr>
          <w:tcW w:w="7866" w:type="dxa"/>
          <w:vAlign w:val="center"/>
        </w:tcPr>
        <w:p w14:paraId="13F986E8"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فهرست علائم</w:t>
          </w:r>
        </w:p>
      </w:tc>
      <w:tc>
        <w:tcPr>
          <w:tcW w:w="900" w:type="dxa"/>
          <w:vAlign w:val="center"/>
        </w:tcPr>
        <w:p w14:paraId="66B92D19" w14:textId="77777777" w:rsidR="00FF02F7" w:rsidRPr="00E74E46" w:rsidRDefault="00FF02F7" w:rsidP="007945A9">
          <w:pPr>
            <w:pStyle w:val="HeaderLeft"/>
            <w:rPr>
              <w:rFonts w:cs="B Nazanin"/>
              <w:sz w:val="24"/>
              <w:szCs w:val="24"/>
              <w:rtl/>
              <w:lang w:val="en-US" w:eastAsia="en-US" w:bidi="fa-IR"/>
            </w:rPr>
          </w:pPr>
        </w:p>
      </w:tc>
    </w:tr>
  </w:tbl>
  <w:p w14:paraId="5AC5F57A" w14:textId="77777777" w:rsidR="00FF02F7" w:rsidRPr="00D14D92" w:rsidRDefault="00FF02F7" w:rsidP="00D14D92">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FA23E"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070DC0AE" w14:textId="77777777" w:rsidTr="001A31DB">
      <w:tc>
        <w:tcPr>
          <w:tcW w:w="7866" w:type="dxa"/>
          <w:vAlign w:val="center"/>
        </w:tcPr>
        <w:p w14:paraId="117FFE84"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7653C732" w14:textId="77777777" w:rsidR="00FF02F7" w:rsidRPr="00E74E46" w:rsidRDefault="00FF02F7" w:rsidP="007945A9">
          <w:pPr>
            <w:pStyle w:val="HeaderLeft"/>
            <w:rPr>
              <w:rFonts w:cs="B Nazanin"/>
              <w:sz w:val="24"/>
              <w:szCs w:val="24"/>
              <w:rtl/>
              <w:lang w:val="en-US" w:eastAsia="en-US" w:bidi="fa-IR"/>
            </w:rPr>
          </w:pPr>
        </w:p>
      </w:tc>
    </w:tr>
  </w:tbl>
  <w:p w14:paraId="35A57BE6" w14:textId="77777777" w:rsidR="00FF02F7" w:rsidRPr="00D14D92" w:rsidRDefault="00FF02F7" w:rsidP="00D14D92">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4pt;height:11.4pt" o:bullet="t">
        <v:imagedata r:id="rId1" o:title="mso9C03"/>
      </v:shape>
    </w:pict>
  </w:numPicBullet>
  <w:abstractNum w:abstractNumId="0" w15:restartNumberingAfterBreak="0">
    <w:nsid w:val="0E87087B"/>
    <w:multiLevelType w:val="multilevel"/>
    <w:tmpl w:val="44387566"/>
    <w:numStyleLink w:val="Num"/>
  </w:abstractNum>
  <w:abstractNum w:abstractNumId="1" w15:restartNumberingAfterBreak="0">
    <w:nsid w:val="0F6E0EFA"/>
    <w:multiLevelType w:val="multilevel"/>
    <w:tmpl w:val="76F620B0"/>
    <w:lvl w:ilvl="0">
      <w:start w:val="2"/>
      <w:numFmt w:val="decimal"/>
      <w:lvlText w:val="%1"/>
      <w:lvlJc w:val="left"/>
      <w:pPr>
        <w:ind w:left="405" w:hanging="40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abstractNum w:abstractNumId="2" w15:restartNumberingAfterBreak="0">
    <w:nsid w:val="17693E6D"/>
    <w:multiLevelType w:val="multilevel"/>
    <w:tmpl w:val="14A69D32"/>
    <w:lvl w:ilvl="0">
      <w:start w:val="2"/>
      <w:numFmt w:val="decimal"/>
      <w:lvlText w:val="%1-"/>
      <w:lvlJc w:val="left"/>
      <w:pPr>
        <w:ind w:left="555" w:hanging="555"/>
      </w:pPr>
      <w:rPr>
        <w:rFonts w:hint="default"/>
      </w:rPr>
    </w:lvl>
    <w:lvl w:ilvl="1">
      <w:start w:val="1"/>
      <w:numFmt w:val="decimal"/>
      <w:pStyle w:val="Heading2"/>
      <w:lvlText w:val="%1-%2-"/>
      <w:lvlJc w:val="left"/>
      <w:pPr>
        <w:ind w:left="861"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3" w15:restartNumberingAfterBreak="0">
    <w:nsid w:val="19835E55"/>
    <w:multiLevelType w:val="multilevel"/>
    <w:tmpl w:val="2DFA3F7A"/>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lvlText w:val="%1-%2-%3-"/>
      <w:lvlJc w:val="left"/>
      <w:pPr>
        <w:ind w:left="1080" w:hanging="108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1BC17AAF"/>
    <w:multiLevelType w:val="hybridMultilevel"/>
    <w:tmpl w:val="D25EE5E2"/>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6" w15:restartNumberingAfterBreak="0">
    <w:nsid w:val="1EE03476"/>
    <w:multiLevelType w:val="hybridMultilevel"/>
    <w:tmpl w:val="BEA2E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0222B"/>
    <w:multiLevelType w:val="hybridMultilevel"/>
    <w:tmpl w:val="0AAEF878"/>
    <w:lvl w:ilvl="0" w:tplc="04090001">
      <w:start w:val="1"/>
      <w:numFmt w:val="bullet"/>
      <w:lvlText w:val=""/>
      <w:lvlJc w:val="left"/>
      <w:pPr>
        <w:ind w:left="733" w:hanging="360"/>
      </w:pPr>
      <w:rPr>
        <w:rFonts w:ascii="Symbol" w:hAnsi="Symbol" w:hint="default"/>
      </w:rPr>
    </w:lvl>
    <w:lvl w:ilvl="1" w:tplc="04090003" w:tentative="1">
      <w:start w:val="1"/>
      <w:numFmt w:val="bullet"/>
      <w:lvlText w:val="o"/>
      <w:lvlJc w:val="left"/>
      <w:pPr>
        <w:ind w:left="1453" w:hanging="360"/>
      </w:pPr>
      <w:rPr>
        <w:rFonts w:ascii="Courier New" w:hAnsi="Courier New" w:cs="Courier New" w:hint="default"/>
      </w:rPr>
    </w:lvl>
    <w:lvl w:ilvl="2" w:tplc="04090005" w:tentative="1">
      <w:start w:val="1"/>
      <w:numFmt w:val="bullet"/>
      <w:lvlText w:val=""/>
      <w:lvlJc w:val="left"/>
      <w:pPr>
        <w:ind w:left="2173" w:hanging="360"/>
      </w:pPr>
      <w:rPr>
        <w:rFonts w:ascii="Wingdings" w:hAnsi="Wingdings" w:hint="default"/>
      </w:rPr>
    </w:lvl>
    <w:lvl w:ilvl="3" w:tplc="04090001" w:tentative="1">
      <w:start w:val="1"/>
      <w:numFmt w:val="bullet"/>
      <w:lvlText w:val=""/>
      <w:lvlJc w:val="left"/>
      <w:pPr>
        <w:ind w:left="2893" w:hanging="360"/>
      </w:pPr>
      <w:rPr>
        <w:rFonts w:ascii="Symbol" w:hAnsi="Symbol" w:hint="default"/>
      </w:rPr>
    </w:lvl>
    <w:lvl w:ilvl="4" w:tplc="04090003" w:tentative="1">
      <w:start w:val="1"/>
      <w:numFmt w:val="bullet"/>
      <w:lvlText w:val="o"/>
      <w:lvlJc w:val="left"/>
      <w:pPr>
        <w:ind w:left="3613" w:hanging="360"/>
      </w:pPr>
      <w:rPr>
        <w:rFonts w:ascii="Courier New" w:hAnsi="Courier New" w:cs="Courier New" w:hint="default"/>
      </w:rPr>
    </w:lvl>
    <w:lvl w:ilvl="5" w:tplc="04090005" w:tentative="1">
      <w:start w:val="1"/>
      <w:numFmt w:val="bullet"/>
      <w:lvlText w:val=""/>
      <w:lvlJc w:val="left"/>
      <w:pPr>
        <w:ind w:left="4333" w:hanging="360"/>
      </w:pPr>
      <w:rPr>
        <w:rFonts w:ascii="Wingdings" w:hAnsi="Wingdings" w:hint="default"/>
      </w:rPr>
    </w:lvl>
    <w:lvl w:ilvl="6" w:tplc="04090001" w:tentative="1">
      <w:start w:val="1"/>
      <w:numFmt w:val="bullet"/>
      <w:lvlText w:val=""/>
      <w:lvlJc w:val="left"/>
      <w:pPr>
        <w:ind w:left="5053" w:hanging="360"/>
      </w:pPr>
      <w:rPr>
        <w:rFonts w:ascii="Symbol" w:hAnsi="Symbol" w:hint="default"/>
      </w:rPr>
    </w:lvl>
    <w:lvl w:ilvl="7" w:tplc="04090003" w:tentative="1">
      <w:start w:val="1"/>
      <w:numFmt w:val="bullet"/>
      <w:lvlText w:val="o"/>
      <w:lvlJc w:val="left"/>
      <w:pPr>
        <w:ind w:left="5773" w:hanging="360"/>
      </w:pPr>
      <w:rPr>
        <w:rFonts w:ascii="Courier New" w:hAnsi="Courier New" w:cs="Courier New" w:hint="default"/>
      </w:rPr>
    </w:lvl>
    <w:lvl w:ilvl="8" w:tplc="04090005" w:tentative="1">
      <w:start w:val="1"/>
      <w:numFmt w:val="bullet"/>
      <w:lvlText w:val=""/>
      <w:lvlJc w:val="left"/>
      <w:pPr>
        <w:ind w:left="6493" w:hanging="360"/>
      </w:pPr>
      <w:rPr>
        <w:rFonts w:ascii="Wingdings" w:hAnsi="Wingdings" w:hint="default"/>
      </w:rPr>
    </w:lvl>
  </w:abstractNum>
  <w:abstractNum w:abstractNumId="8" w15:restartNumberingAfterBreak="0">
    <w:nsid w:val="233866AB"/>
    <w:multiLevelType w:val="multilevel"/>
    <w:tmpl w:val="1728C6EA"/>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2384F79"/>
    <w:multiLevelType w:val="multilevel"/>
    <w:tmpl w:val="1AF69DB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2B2103E"/>
    <w:multiLevelType w:val="multilevel"/>
    <w:tmpl w:val="8BFA76E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789" w:hanging="108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F2F35E7"/>
    <w:multiLevelType w:val="multilevel"/>
    <w:tmpl w:val="EDFA2518"/>
    <w:lvl w:ilvl="0">
      <w:start w:val="5"/>
      <w:numFmt w:val="decimal"/>
      <w:lvlText w:val="%1-"/>
      <w:lvlJc w:val="left"/>
      <w:pPr>
        <w:ind w:left="795" w:hanging="795"/>
      </w:pPr>
      <w:rPr>
        <w:rFonts w:hint="default"/>
        <w:sz w:val="28"/>
      </w:rPr>
    </w:lvl>
    <w:lvl w:ilvl="1">
      <w:start w:val="9"/>
      <w:numFmt w:val="decimal"/>
      <w:lvlText w:val="%1-%2-"/>
      <w:lvlJc w:val="left"/>
      <w:pPr>
        <w:ind w:left="1155" w:hanging="795"/>
      </w:pPr>
      <w:rPr>
        <w:rFonts w:hint="default"/>
        <w:sz w:val="28"/>
      </w:rPr>
    </w:lvl>
    <w:lvl w:ilvl="2">
      <w:start w:val="1"/>
      <w:numFmt w:val="decimal"/>
      <w:lvlText w:val="%1-%2-%3-"/>
      <w:lvlJc w:val="left"/>
      <w:pPr>
        <w:ind w:left="1800" w:hanging="1080"/>
      </w:pPr>
      <w:rPr>
        <w:rFonts w:hint="default"/>
        <w:sz w:val="32"/>
        <w:szCs w:val="32"/>
      </w:rPr>
    </w:lvl>
    <w:lvl w:ilvl="3">
      <w:start w:val="1"/>
      <w:numFmt w:val="decimal"/>
      <w:lvlText w:val="%1-%2-%3-%4."/>
      <w:lvlJc w:val="left"/>
      <w:pPr>
        <w:ind w:left="2520" w:hanging="144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600" w:hanging="1800"/>
      </w:pPr>
      <w:rPr>
        <w:rFonts w:hint="default"/>
        <w:sz w:val="28"/>
      </w:rPr>
    </w:lvl>
    <w:lvl w:ilvl="6">
      <w:start w:val="1"/>
      <w:numFmt w:val="decimal"/>
      <w:lvlText w:val="%1-%2-%3-%4.%5.%6.%7."/>
      <w:lvlJc w:val="left"/>
      <w:pPr>
        <w:ind w:left="4320" w:hanging="216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400" w:hanging="2520"/>
      </w:pPr>
      <w:rPr>
        <w:rFonts w:hint="default"/>
        <w:sz w:val="28"/>
      </w:rPr>
    </w:lvl>
  </w:abstractNum>
  <w:abstractNum w:abstractNumId="13" w15:restartNumberingAfterBreak="0">
    <w:nsid w:val="40647DA7"/>
    <w:multiLevelType w:val="hybridMultilevel"/>
    <w:tmpl w:val="A58C6A5E"/>
    <w:lvl w:ilvl="0" w:tplc="0409000B">
      <w:start w:val="1"/>
      <w:numFmt w:val="bullet"/>
      <w:lvlText w:val=""/>
      <w:lvlJc w:val="left"/>
      <w:pPr>
        <w:ind w:left="719" w:hanging="360"/>
      </w:pPr>
      <w:rPr>
        <w:rFonts w:ascii="Wingdings" w:hAnsi="Wingdings"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7781986"/>
    <w:multiLevelType w:val="multilevel"/>
    <w:tmpl w:val="0FEE7300"/>
    <w:lvl w:ilvl="0">
      <w:start w:val="4"/>
      <w:numFmt w:val="decimal"/>
      <w:lvlText w:val="%1-"/>
      <w:lvlJc w:val="left"/>
      <w:pPr>
        <w:ind w:left="825" w:hanging="825"/>
      </w:pPr>
      <w:rPr>
        <w:rFonts w:hint="default"/>
      </w:rPr>
    </w:lvl>
    <w:lvl w:ilvl="1">
      <w:start w:val="3"/>
      <w:numFmt w:val="decimal"/>
      <w:lvlText w:val="%1-%2-"/>
      <w:lvlJc w:val="left"/>
      <w:pPr>
        <w:ind w:left="1365" w:hanging="825"/>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5" w15:restartNumberingAfterBreak="0">
    <w:nsid w:val="4C4004CE"/>
    <w:multiLevelType w:val="multilevel"/>
    <w:tmpl w:val="230E4164"/>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sz w:val="22"/>
        <w:szCs w:val="32"/>
      </w:rPr>
    </w:lvl>
    <w:lvl w:ilvl="2">
      <w:start w:val="1"/>
      <w:numFmt w:val="decimal"/>
      <w:lvlText w:val="%1-%2-%3-"/>
      <w:lvlJc w:val="left"/>
      <w:pPr>
        <w:ind w:left="1080" w:hanging="1080"/>
      </w:pPr>
      <w:rPr>
        <w:rFonts w:hint="default"/>
        <w:sz w:val="20"/>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C826B39"/>
    <w:multiLevelType w:val="multilevel"/>
    <w:tmpl w:val="A80A115A"/>
    <w:lvl w:ilvl="0">
      <w:start w:val="5"/>
      <w:numFmt w:val="decimal"/>
      <w:lvlText w:val="%1-"/>
      <w:lvlJc w:val="left"/>
      <w:pPr>
        <w:ind w:left="900" w:hanging="900"/>
      </w:pPr>
      <w:rPr>
        <w:rFonts w:hint="default"/>
      </w:rPr>
    </w:lvl>
    <w:lvl w:ilvl="1">
      <w:start w:val="8"/>
      <w:numFmt w:val="decimal"/>
      <w:lvlText w:val="%1-%2-"/>
      <w:lvlJc w:val="left"/>
      <w:pPr>
        <w:ind w:left="1260" w:hanging="900"/>
      </w:pPr>
      <w:rPr>
        <w:rFonts w:hint="default"/>
      </w:rPr>
    </w:lvl>
    <w:lvl w:ilvl="2">
      <w:start w:val="1"/>
      <w:numFmt w:val="decimal"/>
      <w:lvlText w:val="%1-%2-%3-"/>
      <w:lvlJc w:val="left"/>
      <w:pPr>
        <w:ind w:left="1800" w:hanging="1080"/>
      </w:pPr>
      <w:rPr>
        <w:rFonts w:hint="default"/>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7"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4F6F05"/>
    <w:multiLevelType w:val="hybridMultilevel"/>
    <w:tmpl w:val="B434E6D8"/>
    <w:lvl w:ilvl="0" w:tplc="0409000D">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2A33C7"/>
    <w:multiLevelType w:val="hybridMultilevel"/>
    <w:tmpl w:val="2F28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9A5BA1"/>
    <w:multiLevelType w:val="hybridMultilevel"/>
    <w:tmpl w:val="C97E89FA"/>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2"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CB43C06"/>
    <w:multiLevelType w:val="hybridMultilevel"/>
    <w:tmpl w:val="45C64D76"/>
    <w:lvl w:ilvl="0" w:tplc="66902AB8">
      <w:start w:val="1"/>
      <w:numFmt w:val="decimal"/>
      <w:lvlText w:val="%1."/>
      <w:lvlJc w:val="left"/>
      <w:pPr>
        <w:ind w:left="1146" w:hanging="360"/>
      </w:pPr>
      <w:rPr>
        <w:rFonts w:hint="default"/>
        <w:color w:val="auto"/>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4" w15:restartNumberingAfterBreak="0">
    <w:nsid w:val="606F44F5"/>
    <w:multiLevelType w:val="multilevel"/>
    <w:tmpl w:val="3AAAFF9C"/>
    <w:lvl w:ilvl="0">
      <w:start w:val="4"/>
      <w:numFmt w:val="decimal"/>
      <w:lvlText w:val="%1-"/>
      <w:lvlJc w:val="left"/>
      <w:pPr>
        <w:ind w:left="570" w:hanging="57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25" w15:restartNumberingAfterBreak="0">
    <w:nsid w:val="63515A2F"/>
    <w:multiLevelType w:val="multilevel"/>
    <w:tmpl w:val="20C69D00"/>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sz w:val="24"/>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684F59EE"/>
    <w:multiLevelType w:val="multilevel"/>
    <w:tmpl w:val="77268C74"/>
    <w:lvl w:ilvl="0">
      <w:start w:val="4"/>
      <w:numFmt w:val="decimal"/>
      <w:lvlText w:val="%1-"/>
      <w:lvlJc w:val="left"/>
      <w:pPr>
        <w:ind w:left="570" w:hanging="57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27" w15:restartNumberingAfterBreak="0">
    <w:nsid w:val="69E71ADA"/>
    <w:multiLevelType w:val="hybridMultilevel"/>
    <w:tmpl w:val="CCC4F1EA"/>
    <w:lvl w:ilvl="0" w:tplc="CB005B30">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28"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6B4D3991"/>
    <w:multiLevelType w:val="hybridMultilevel"/>
    <w:tmpl w:val="47F865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015245"/>
    <w:multiLevelType w:val="multilevel"/>
    <w:tmpl w:val="01EAEC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18"/>
        </w:tabs>
        <w:ind w:left="718" w:hanging="576"/>
      </w:pPr>
      <w:rPr>
        <w:rFonts w:hint="default"/>
      </w:rPr>
    </w:lvl>
    <w:lvl w:ilvl="2">
      <w:start w:val="1"/>
      <w:numFmt w:val="decimal"/>
      <w:lvlText w:val="%1‌.%2‌.%3‌"/>
      <w:lvlJc w:val="left"/>
      <w:pPr>
        <w:tabs>
          <w:tab w:val="num" w:pos="862"/>
        </w:tabs>
        <w:ind w:left="862"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74E12751"/>
    <w:multiLevelType w:val="multilevel"/>
    <w:tmpl w:val="44387566"/>
    <w:numStyleLink w:val="Num"/>
  </w:abstractNum>
  <w:abstractNum w:abstractNumId="32" w15:restartNumberingAfterBreak="0">
    <w:nsid w:val="765442C4"/>
    <w:multiLevelType w:val="multilevel"/>
    <w:tmpl w:val="A54E4252"/>
    <w:lvl w:ilvl="0">
      <w:start w:val="4"/>
      <w:numFmt w:val="decimal"/>
      <w:lvlText w:val="%1-"/>
      <w:lvlJc w:val="left"/>
      <w:pPr>
        <w:ind w:left="945" w:hanging="945"/>
      </w:pPr>
      <w:rPr>
        <w:rFonts w:hint="default"/>
      </w:rPr>
    </w:lvl>
    <w:lvl w:ilvl="1">
      <w:start w:val="3"/>
      <w:numFmt w:val="decimal"/>
      <w:lvlText w:val="%1-%2-"/>
      <w:lvlJc w:val="left"/>
      <w:pPr>
        <w:ind w:left="945" w:hanging="945"/>
      </w:pPr>
      <w:rPr>
        <w:rFonts w:hint="default"/>
      </w:rPr>
    </w:lvl>
    <w:lvl w:ilvl="2">
      <w:start w:val="2"/>
      <w:numFmt w:val="decimal"/>
      <w:lvlText w:val="%1-%2-%3-"/>
      <w:lvlJc w:val="left"/>
      <w:pPr>
        <w:ind w:left="1080" w:hanging="1080"/>
      </w:pPr>
      <w:rPr>
        <w:rFonts w:hint="default"/>
        <w:sz w:val="20"/>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abstractNumId w:val="4"/>
  </w:num>
  <w:num w:numId="2">
    <w:abstractNumId w:val="30"/>
  </w:num>
  <w:num w:numId="3">
    <w:abstractNumId w:val="22"/>
  </w:num>
  <w:num w:numId="4">
    <w:abstractNumId w:val="19"/>
  </w:num>
  <w:num w:numId="5">
    <w:abstractNumId w:val="17"/>
  </w:num>
  <w:num w:numId="6">
    <w:abstractNumId w:val="31"/>
  </w:num>
  <w:num w:numId="7">
    <w:abstractNumId w:val="0"/>
  </w:num>
  <w:num w:numId="8">
    <w:abstractNumId w:val="21"/>
  </w:num>
  <w:num w:numId="9">
    <w:abstractNumId w:val="28"/>
  </w:num>
  <w:num w:numId="10">
    <w:abstractNumId w:val="11"/>
  </w:num>
  <w:num w:numId="11">
    <w:abstractNumId w:val="25"/>
  </w:num>
  <w:num w:numId="12">
    <w:abstractNumId w:val="32"/>
  </w:num>
  <w:num w:numId="13">
    <w:abstractNumId w:val="15"/>
  </w:num>
  <w:num w:numId="14">
    <w:abstractNumId w:val="8"/>
  </w:num>
  <w:num w:numId="15">
    <w:abstractNumId w:val="16"/>
  </w:num>
  <w:num w:numId="16">
    <w:abstractNumId w:val="30"/>
  </w:num>
  <w:num w:numId="17">
    <w:abstractNumId w:val="30"/>
  </w:num>
  <w:num w:numId="18">
    <w:abstractNumId w:val="14"/>
  </w:num>
  <w:num w:numId="19">
    <w:abstractNumId w:val="30"/>
  </w:num>
  <w:num w:numId="20">
    <w:abstractNumId w:val="30"/>
  </w:num>
  <w:num w:numId="21">
    <w:abstractNumId w:val="9"/>
  </w:num>
  <w:num w:numId="22">
    <w:abstractNumId w:val="30"/>
  </w:num>
  <w:num w:numId="23">
    <w:abstractNumId w:val="10"/>
  </w:num>
  <w:num w:numId="24">
    <w:abstractNumId w:val="30"/>
  </w:num>
  <w:num w:numId="25">
    <w:abstractNumId w:val="30"/>
  </w:num>
  <w:num w:numId="26">
    <w:abstractNumId w:val="12"/>
  </w:num>
  <w:num w:numId="27">
    <w:abstractNumId w:val="20"/>
  </w:num>
  <w:num w:numId="28">
    <w:abstractNumId w:val="18"/>
  </w:num>
  <w:num w:numId="29">
    <w:abstractNumId w:val="5"/>
  </w:num>
  <w:num w:numId="30">
    <w:abstractNumId w:val="33"/>
  </w:num>
  <w:num w:numId="31">
    <w:abstractNumId w:val="27"/>
  </w:num>
  <w:num w:numId="32">
    <w:abstractNumId w:val="13"/>
  </w:num>
  <w:num w:numId="33">
    <w:abstractNumId w:val="29"/>
  </w:num>
  <w:num w:numId="34">
    <w:abstractNumId w:val="23"/>
  </w:num>
  <w:num w:numId="35">
    <w:abstractNumId w:val="1"/>
  </w:num>
  <w:num w:numId="36">
    <w:abstractNumId w:val="2"/>
  </w:num>
  <w:num w:numId="37">
    <w:abstractNumId w:val="3"/>
  </w:num>
  <w:num w:numId="38">
    <w:abstractNumId w:val="26"/>
  </w:num>
  <w:num w:numId="39">
    <w:abstractNumId w:val="24"/>
  </w:num>
  <w:num w:numId="40">
    <w:abstractNumId w:val="6"/>
  </w:num>
  <w:num w:numId="41">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0F"/>
    <w:rsid w:val="00003239"/>
    <w:rsid w:val="0000407D"/>
    <w:rsid w:val="000048BE"/>
    <w:rsid w:val="00007CFF"/>
    <w:rsid w:val="00013E97"/>
    <w:rsid w:val="000163FD"/>
    <w:rsid w:val="00020E83"/>
    <w:rsid w:val="000236AF"/>
    <w:rsid w:val="000243C9"/>
    <w:rsid w:val="00025702"/>
    <w:rsid w:val="0002625F"/>
    <w:rsid w:val="0003266F"/>
    <w:rsid w:val="000433FC"/>
    <w:rsid w:val="0004342A"/>
    <w:rsid w:val="00045BF2"/>
    <w:rsid w:val="00050FDA"/>
    <w:rsid w:val="00052CEC"/>
    <w:rsid w:val="00057C57"/>
    <w:rsid w:val="0006009F"/>
    <w:rsid w:val="00061C62"/>
    <w:rsid w:val="00063D19"/>
    <w:rsid w:val="0006421B"/>
    <w:rsid w:val="00064739"/>
    <w:rsid w:val="00064F8E"/>
    <w:rsid w:val="000656CD"/>
    <w:rsid w:val="000674C7"/>
    <w:rsid w:val="00075789"/>
    <w:rsid w:val="00077E45"/>
    <w:rsid w:val="000834E5"/>
    <w:rsid w:val="000841F3"/>
    <w:rsid w:val="00085873"/>
    <w:rsid w:val="00086B6E"/>
    <w:rsid w:val="000878FA"/>
    <w:rsid w:val="000920EA"/>
    <w:rsid w:val="00095B57"/>
    <w:rsid w:val="000973B8"/>
    <w:rsid w:val="000A04A2"/>
    <w:rsid w:val="000A6122"/>
    <w:rsid w:val="000A6281"/>
    <w:rsid w:val="000A6D0F"/>
    <w:rsid w:val="000B473F"/>
    <w:rsid w:val="000B552A"/>
    <w:rsid w:val="000B78D5"/>
    <w:rsid w:val="000C0C5D"/>
    <w:rsid w:val="000C25CE"/>
    <w:rsid w:val="000C4931"/>
    <w:rsid w:val="000C5C18"/>
    <w:rsid w:val="000C63AD"/>
    <w:rsid w:val="000C657A"/>
    <w:rsid w:val="000D2569"/>
    <w:rsid w:val="000D2652"/>
    <w:rsid w:val="000D62F1"/>
    <w:rsid w:val="000D6B0C"/>
    <w:rsid w:val="000D7698"/>
    <w:rsid w:val="000D7B86"/>
    <w:rsid w:val="000D7CDD"/>
    <w:rsid w:val="000E01EF"/>
    <w:rsid w:val="000E2435"/>
    <w:rsid w:val="000E26FD"/>
    <w:rsid w:val="000E3862"/>
    <w:rsid w:val="000E453D"/>
    <w:rsid w:val="000E4C73"/>
    <w:rsid w:val="000E5BB7"/>
    <w:rsid w:val="000E5C3C"/>
    <w:rsid w:val="000F0421"/>
    <w:rsid w:val="000F2522"/>
    <w:rsid w:val="000F5A3D"/>
    <w:rsid w:val="0010076E"/>
    <w:rsid w:val="0010193F"/>
    <w:rsid w:val="001029F9"/>
    <w:rsid w:val="00103A3A"/>
    <w:rsid w:val="001072FA"/>
    <w:rsid w:val="00112899"/>
    <w:rsid w:val="00117BFD"/>
    <w:rsid w:val="00122AB8"/>
    <w:rsid w:val="00123145"/>
    <w:rsid w:val="001234E1"/>
    <w:rsid w:val="0012447A"/>
    <w:rsid w:val="001273ED"/>
    <w:rsid w:val="00127DE1"/>
    <w:rsid w:val="00127DFC"/>
    <w:rsid w:val="00130EEB"/>
    <w:rsid w:val="00134936"/>
    <w:rsid w:val="001358D4"/>
    <w:rsid w:val="00140D3A"/>
    <w:rsid w:val="00141689"/>
    <w:rsid w:val="001434EC"/>
    <w:rsid w:val="00144893"/>
    <w:rsid w:val="001459E5"/>
    <w:rsid w:val="00146B8F"/>
    <w:rsid w:val="00146D35"/>
    <w:rsid w:val="00147141"/>
    <w:rsid w:val="00147529"/>
    <w:rsid w:val="00147C9E"/>
    <w:rsid w:val="00150DFD"/>
    <w:rsid w:val="001519D6"/>
    <w:rsid w:val="00154E12"/>
    <w:rsid w:val="001555E1"/>
    <w:rsid w:val="00156568"/>
    <w:rsid w:val="0015685A"/>
    <w:rsid w:val="0015709B"/>
    <w:rsid w:val="001606A7"/>
    <w:rsid w:val="0016223D"/>
    <w:rsid w:val="00162B18"/>
    <w:rsid w:val="0016378B"/>
    <w:rsid w:val="0016408A"/>
    <w:rsid w:val="00165028"/>
    <w:rsid w:val="00165E99"/>
    <w:rsid w:val="001665E4"/>
    <w:rsid w:val="00167A32"/>
    <w:rsid w:val="00172605"/>
    <w:rsid w:val="00175792"/>
    <w:rsid w:val="00177753"/>
    <w:rsid w:val="00177AFD"/>
    <w:rsid w:val="0018138A"/>
    <w:rsid w:val="00181532"/>
    <w:rsid w:val="00182D21"/>
    <w:rsid w:val="00183207"/>
    <w:rsid w:val="00183AED"/>
    <w:rsid w:val="0018466F"/>
    <w:rsid w:val="001847B5"/>
    <w:rsid w:val="0018486F"/>
    <w:rsid w:val="001851FC"/>
    <w:rsid w:val="00185B51"/>
    <w:rsid w:val="00190CE7"/>
    <w:rsid w:val="00192385"/>
    <w:rsid w:val="00193236"/>
    <w:rsid w:val="001947AC"/>
    <w:rsid w:val="00195ECC"/>
    <w:rsid w:val="001961F9"/>
    <w:rsid w:val="00197CF2"/>
    <w:rsid w:val="00197DF4"/>
    <w:rsid w:val="001A28F4"/>
    <w:rsid w:val="001A2CDE"/>
    <w:rsid w:val="001A31DB"/>
    <w:rsid w:val="001A4AA8"/>
    <w:rsid w:val="001A5504"/>
    <w:rsid w:val="001A63F0"/>
    <w:rsid w:val="001A6F11"/>
    <w:rsid w:val="001A7BD0"/>
    <w:rsid w:val="001B32CD"/>
    <w:rsid w:val="001B39D1"/>
    <w:rsid w:val="001B5911"/>
    <w:rsid w:val="001B5986"/>
    <w:rsid w:val="001B7155"/>
    <w:rsid w:val="001C0F19"/>
    <w:rsid w:val="001C21B3"/>
    <w:rsid w:val="001C224A"/>
    <w:rsid w:val="001C2563"/>
    <w:rsid w:val="001C42E1"/>
    <w:rsid w:val="001D0A47"/>
    <w:rsid w:val="001D13EF"/>
    <w:rsid w:val="001D144C"/>
    <w:rsid w:val="001D3168"/>
    <w:rsid w:val="001D4300"/>
    <w:rsid w:val="001D54A6"/>
    <w:rsid w:val="001D7EEB"/>
    <w:rsid w:val="001E0881"/>
    <w:rsid w:val="001E0D1B"/>
    <w:rsid w:val="001E0F1F"/>
    <w:rsid w:val="001E43BC"/>
    <w:rsid w:val="001E5C27"/>
    <w:rsid w:val="001E61CF"/>
    <w:rsid w:val="001E7A4C"/>
    <w:rsid w:val="001F0903"/>
    <w:rsid w:val="001F224A"/>
    <w:rsid w:val="001F4268"/>
    <w:rsid w:val="001F6444"/>
    <w:rsid w:val="00200C16"/>
    <w:rsid w:val="00202BFE"/>
    <w:rsid w:val="002034F4"/>
    <w:rsid w:val="0020373B"/>
    <w:rsid w:val="00207B3A"/>
    <w:rsid w:val="00211144"/>
    <w:rsid w:val="00211565"/>
    <w:rsid w:val="00214979"/>
    <w:rsid w:val="00215AB2"/>
    <w:rsid w:val="00216675"/>
    <w:rsid w:val="00216C6F"/>
    <w:rsid w:val="00216E9A"/>
    <w:rsid w:val="00220BE6"/>
    <w:rsid w:val="00220E39"/>
    <w:rsid w:val="002219F2"/>
    <w:rsid w:val="002223D5"/>
    <w:rsid w:val="00224C9B"/>
    <w:rsid w:val="00227773"/>
    <w:rsid w:val="00233B6F"/>
    <w:rsid w:val="00235782"/>
    <w:rsid w:val="00235D33"/>
    <w:rsid w:val="00236CE4"/>
    <w:rsid w:val="00236F3F"/>
    <w:rsid w:val="00240505"/>
    <w:rsid w:val="00240E05"/>
    <w:rsid w:val="00242365"/>
    <w:rsid w:val="00242A8F"/>
    <w:rsid w:val="00244BE1"/>
    <w:rsid w:val="00245649"/>
    <w:rsid w:val="0025153B"/>
    <w:rsid w:val="00261DE1"/>
    <w:rsid w:val="00262BB6"/>
    <w:rsid w:val="00263C24"/>
    <w:rsid w:val="00264144"/>
    <w:rsid w:val="00264CC4"/>
    <w:rsid w:val="00264D22"/>
    <w:rsid w:val="00265B4A"/>
    <w:rsid w:val="00267AB1"/>
    <w:rsid w:val="00270B28"/>
    <w:rsid w:val="0027331A"/>
    <w:rsid w:val="00275FDB"/>
    <w:rsid w:val="00276021"/>
    <w:rsid w:val="00277A7F"/>
    <w:rsid w:val="00280A52"/>
    <w:rsid w:val="00280ABB"/>
    <w:rsid w:val="002812AF"/>
    <w:rsid w:val="0028274D"/>
    <w:rsid w:val="00283F96"/>
    <w:rsid w:val="00284558"/>
    <w:rsid w:val="00285BA5"/>
    <w:rsid w:val="00285F40"/>
    <w:rsid w:val="00287656"/>
    <w:rsid w:val="00295EAB"/>
    <w:rsid w:val="002965D7"/>
    <w:rsid w:val="002A6F76"/>
    <w:rsid w:val="002A7295"/>
    <w:rsid w:val="002B0C5A"/>
    <w:rsid w:val="002B0F7F"/>
    <w:rsid w:val="002B4102"/>
    <w:rsid w:val="002C0CE1"/>
    <w:rsid w:val="002C1004"/>
    <w:rsid w:val="002C2107"/>
    <w:rsid w:val="002C21D3"/>
    <w:rsid w:val="002C33F5"/>
    <w:rsid w:val="002C4C80"/>
    <w:rsid w:val="002C6284"/>
    <w:rsid w:val="002C674D"/>
    <w:rsid w:val="002C7D28"/>
    <w:rsid w:val="002D1132"/>
    <w:rsid w:val="002D24D0"/>
    <w:rsid w:val="002D317C"/>
    <w:rsid w:val="002D556D"/>
    <w:rsid w:val="002D5FA4"/>
    <w:rsid w:val="002D6FD4"/>
    <w:rsid w:val="002E1E46"/>
    <w:rsid w:val="002E2CAD"/>
    <w:rsid w:val="002E4E6E"/>
    <w:rsid w:val="002E7C40"/>
    <w:rsid w:val="002F02DE"/>
    <w:rsid w:val="002F0326"/>
    <w:rsid w:val="002F10A7"/>
    <w:rsid w:val="002F1C29"/>
    <w:rsid w:val="002F2849"/>
    <w:rsid w:val="002F339A"/>
    <w:rsid w:val="002F3A2E"/>
    <w:rsid w:val="002F3A95"/>
    <w:rsid w:val="002F5D77"/>
    <w:rsid w:val="0030133F"/>
    <w:rsid w:val="00303F20"/>
    <w:rsid w:val="003047D1"/>
    <w:rsid w:val="00305B73"/>
    <w:rsid w:val="00306146"/>
    <w:rsid w:val="00311502"/>
    <w:rsid w:val="00311B99"/>
    <w:rsid w:val="00312FF0"/>
    <w:rsid w:val="003131D4"/>
    <w:rsid w:val="003132FA"/>
    <w:rsid w:val="00314899"/>
    <w:rsid w:val="0031493F"/>
    <w:rsid w:val="003169D8"/>
    <w:rsid w:val="00317E08"/>
    <w:rsid w:val="003239F4"/>
    <w:rsid w:val="00324838"/>
    <w:rsid w:val="00324B4B"/>
    <w:rsid w:val="003261C6"/>
    <w:rsid w:val="00326BA5"/>
    <w:rsid w:val="00327E72"/>
    <w:rsid w:val="003316D2"/>
    <w:rsid w:val="0033256E"/>
    <w:rsid w:val="003330DF"/>
    <w:rsid w:val="00335CB9"/>
    <w:rsid w:val="003363DC"/>
    <w:rsid w:val="00336B23"/>
    <w:rsid w:val="00340D3E"/>
    <w:rsid w:val="00341570"/>
    <w:rsid w:val="0034313A"/>
    <w:rsid w:val="003446FB"/>
    <w:rsid w:val="00344753"/>
    <w:rsid w:val="00347D04"/>
    <w:rsid w:val="00352221"/>
    <w:rsid w:val="00354455"/>
    <w:rsid w:val="0035514E"/>
    <w:rsid w:val="00357635"/>
    <w:rsid w:val="0036051B"/>
    <w:rsid w:val="003610AB"/>
    <w:rsid w:val="003623BB"/>
    <w:rsid w:val="00364346"/>
    <w:rsid w:val="00364C22"/>
    <w:rsid w:val="003659C8"/>
    <w:rsid w:val="00365ACA"/>
    <w:rsid w:val="003661B2"/>
    <w:rsid w:val="003675B3"/>
    <w:rsid w:val="00370D67"/>
    <w:rsid w:val="00370F34"/>
    <w:rsid w:val="003718DB"/>
    <w:rsid w:val="003746DA"/>
    <w:rsid w:val="003763F7"/>
    <w:rsid w:val="00376A07"/>
    <w:rsid w:val="00381490"/>
    <w:rsid w:val="00381B6A"/>
    <w:rsid w:val="00384304"/>
    <w:rsid w:val="00385514"/>
    <w:rsid w:val="00385660"/>
    <w:rsid w:val="00390D33"/>
    <w:rsid w:val="0039243C"/>
    <w:rsid w:val="0039385B"/>
    <w:rsid w:val="0039428A"/>
    <w:rsid w:val="003944A5"/>
    <w:rsid w:val="00395B2C"/>
    <w:rsid w:val="003961E6"/>
    <w:rsid w:val="0039629A"/>
    <w:rsid w:val="003976A7"/>
    <w:rsid w:val="00397DC9"/>
    <w:rsid w:val="003A1D06"/>
    <w:rsid w:val="003A205A"/>
    <w:rsid w:val="003A7451"/>
    <w:rsid w:val="003A7AC0"/>
    <w:rsid w:val="003B63F2"/>
    <w:rsid w:val="003B7E50"/>
    <w:rsid w:val="003C389D"/>
    <w:rsid w:val="003C5BC4"/>
    <w:rsid w:val="003D1A42"/>
    <w:rsid w:val="003D2C75"/>
    <w:rsid w:val="003D3663"/>
    <w:rsid w:val="003E0F39"/>
    <w:rsid w:val="003E26F1"/>
    <w:rsid w:val="003E6298"/>
    <w:rsid w:val="003F18F2"/>
    <w:rsid w:val="003F26F8"/>
    <w:rsid w:val="003F2C95"/>
    <w:rsid w:val="003F3FAE"/>
    <w:rsid w:val="003F5C57"/>
    <w:rsid w:val="003F6F41"/>
    <w:rsid w:val="003F7064"/>
    <w:rsid w:val="003F7272"/>
    <w:rsid w:val="003F7389"/>
    <w:rsid w:val="003F7BC0"/>
    <w:rsid w:val="00400393"/>
    <w:rsid w:val="0040290A"/>
    <w:rsid w:val="004043F5"/>
    <w:rsid w:val="00404E60"/>
    <w:rsid w:val="00405F3B"/>
    <w:rsid w:val="00407171"/>
    <w:rsid w:val="004075FD"/>
    <w:rsid w:val="00411F3F"/>
    <w:rsid w:val="00413260"/>
    <w:rsid w:val="0041773B"/>
    <w:rsid w:val="00417BDA"/>
    <w:rsid w:val="00421086"/>
    <w:rsid w:val="00421C4D"/>
    <w:rsid w:val="004267D4"/>
    <w:rsid w:val="00430AF2"/>
    <w:rsid w:val="00431CBA"/>
    <w:rsid w:val="00435C3E"/>
    <w:rsid w:val="00437312"/>
    <w:rsid w:val="00440555"/>
    <w:rsid w:val="00442568"/>
    <w:rsid w:val="00442E46"/>
    <w:rsid w:val="00443A84"/>
    <w:rsid w:val="00444932"/>
    <w:rsid w:val="00444DB3"/>
    <w:rsid w:val="00446396"/>
    <w:rsid w:val="00450B10"/>
    <w:rsid w:val="00450DD1"/>
    <w:rsid w:val="00451FD0"/>
    <w:rsid w:val="004521FD"/>
    <w:rsid w:val="00453F6F"/>
    <w:rsid w:val="00454526"/>
    <w:rsid w:val="00454B42"/>
    <w:rsid w:val="00457E4F"/>
    <w:rsid w:val="00460B0C"/>
    <w:rsid w:val="00465C0C"/>
    <w:rsid w:val="00470CB9"/>
    <w:rsid w:val="00470EC6"/>
    <w:rsid w:val="00473AAC"/>
    <w:rsid w:val="00473F1C"/>
    <w:rsid w:val="00477C26"/>
    <w:rsid w:val="00481408"/>
    <w:rsid w:val="0048209C"/>
    <w:rsid w:val="0048459C"/>
    <w:rsid w:val="00484881"/>
    <w:rsid w:val="00485A9E"/>
    <w:rsid w:val="00490E26"/>
    <w:rsid w:val="00495ED4"/>
    <w:rsid w:val="00497A13"/>
    <w:rsid w:val="004A4347"/>
    <w:rsid w:val="004A4894"/>
    <w:rsid w:val="004A55E4"/>
    <w:rsid w:val="004A561D"/>
    <w:rsid w:val="004A79C2"/>
    <w:rsid w:val="004A7DBA"/>
    <w:rsid w:val="004B1475"/>
    <w:rsid w:val="004B7A3A"/>
    <w:rsid w:val="004C1157"/>
    <w:rsid w:val="004C3BD9"/>
    <w:rsid w:val="004C5365"/>
    <w:rsid w:val="004C70CA"/>
    <w:rsid w:val="004D331A"/>
    <w:rsid w:val="004D34FC"/>
    <w:rsid w:val="004D6791"/>
    <w:rsid w:val="004D68E0"/>
    <w:rsid w:val="004D6EAB"/>
    <w:rsid w:val="004D7341"/>
    <w:rsid w:val="004D7499"/>
    <w:rsid w:val="004E03E9"/>
    <w:rsid w:val="004E0888"/>
    <w:rsid w:val="004E12EE"/>
    <w:rsid w:val="004E23E6"/>
    <w:rsid w:val="004E3134"/>
    <w:rsid w:val="004E4BB2"/>
    <w:rsid w:val="004E6E2E"/>
    <w:rsid w:val="004E7E6A"/>
    <w:rsid w:val="004F014A"/>
    <w:rsid w:val="004F2A99"/>
    <w:rsid w:val="004F4021"/>
    <w:rsid w:val="004F56EA"/>
    <w:rsid w:val="004F76A4"/>
    <w:rsid w:val="004F77A8"/>
    <w:rsid w:val="005013FE"/>
    <w:rsid w:val="00502783"/>
    <w:rsid w:val="0050333C"/>
    <w:rsid w:val="00504464"/>
    <w:rsid w:val="00506232"/>
    <w:rsid w:val="00506BA6"/>
    <w:rsid w:val="00507F42"/>
    <w:rsid w:val="00510BB1"/>
    <w:rsid w:val="00510D30"/>
    <w:rsid w:val="00511368"/>
    <w:rsid w:val="00512B21"/>
    <w:rsid w:val="00513415"/>
    <w:rsid w:val="005139CC"/>
    <w:rsid w:val="00514405"/>
    <w:rsid w:val="00515616"/>
    <w:rsid w:val="00515834"/>
    <w:rsid w:val="00515D87"/>
    <w:rsid w:val="00517657"/>
    <w:rsid w:val="0051789B"/>
    <w:rsid w:val="00522746"/>
    <w:rsid w:val="00522FDF"/>
    <w:rsid w:val="005238F8"/>
    <w:rsid w:val="00524C5F"/>
    <w:rsid w:val="00525035"/>
    <w:rsid w:val="005307AA"/>
    <w:rsid w:val="00531588"/>
    <w:rsid w:val="0053186E"/>
    <w:rsid w:val="00531BCA"/>
    <w:rsid w:val="00533172"/>
    <w:rsid w:val="00540412"/>
    <w:rsid w:val="00543C1D"/>
    <w:rsid w:val="00544CBC"/>
    <w:rsid w:val="005472F3"/>
    <w:rsid w:val="005477E9"/>
    <w:rsid w:val="0055571A"/>
    <w:rsid w:val="00555A9C"/>
    <w:rsid w:val="00555E6A"/>
    <w:rsid w:val="00556D1E"/>
    <w:rsid w:val="00557FB2"/>
    <w:rsid w:val="005608D1"/>
    <w:rsid w:val="00561068"/>
    <w:rsid w:val="005629E8"/>
    <w:rsid w:val="00562F62"/>
    <w:rsid w:val="00563A22"/>
    <w:rsid w:val="005649C2"/>
    <w:rsid w:val="00564C33"/>
    <w:rsid w:val="005660F0"/>
    <w:rsid w:val="00571674"/>
    <w:rsid w:val="005718D4"/>
    <w:rsid w:val="00571E5F"/>
    <w:rsid w:val="005739BE"/>
    <w:rsid w:val="00574270"/>
    <w:rsid w:val="00574694"/>
    <w:rsid w:val="005773BA"/>
    <w:rsid w:val="0057794C"/>
    <w:rsid w:val="005808A3"/>
    <w:rsid w:val="00580E24"/>
    <w:rsid w:val="005814D1"/>
    <w:rsid w:val="00581BEA"/>
    <w:rsid w:val="0058264F"/>
    <w:rsid w:val="005844F9"/>
    <w:rsid w:val="00584726"/>
    <w:rsid w:val="00585BDC"/>
    <w:rsid w:val="00587E33"/>
    <w:rsid w:val="005903AE"/>
    <w:rsid w:val="00591D2E"/>
    <w:rsid w:val="00592EBE"/>
    <w:rsid w:val="00595087"/>
    <w:rsid w:val="00596049"/>
    <w:rsid w:val="00596B01"/>
    <w:rsid w:val="0059764B"/>
    <w:rsid w:val="005A1719"/>
    <w:rsid w:val="005A5448"/>
    <w:rsid w:val="005A78B3"/>
    <w:rsid w:val="005B08B8"/>
    <w:rsid w:val="005B0CD2"/>
    <w:rsid w:val="005B142C"/>
    <w:rsid w:val="005B2BD5"/>
    <w:rsid w:val="005B5B14"/>
    <w:rsid w:val="005C0118"/>
    <w:rsid w:val="005C0563"/>
    <w:rsid w:val="005C136A"/>
    <w:rsid w:val="005C28CE"/>
    <w:rsid w:val="005C3090"/>
    <w:rsid w:val="005C38B1"/>
    <w:rsid w:val="005C4843"/>
    <w:rsid w:val="005C4D23"/>
    <w:rsid w:val="005C4F21"/>
    <w:rsid w:val="005C57B3"/>
    <w:rsid w:val="005C6181"/>
    <w:rsid w:val="005C67EA"/>
    <w:rsid w:val="005C7440"/>
    <w:rsid w:val="005D3348"/>
    <w:rsid w:val="005D34C1"/>
    <w:rsid w:val="005E0A02"/>
    <w:rsid w:val="005E5D12"/>
    <w:rsid w:val="005E5F4C"/>
    <w:rsid w:val="005F1758"/>
    <w:rsid w:val="005F5C30"/>
    <w:rsid w:val="00602FED"/>
    <w:rsid w:val="00607751"/>
    <w:rsid w:val="0060788D"/>
    <w:rsid w:val="00610543"/>
    <w:rsid w:val="00613634"/>
    <w:rsid w:val="006138B6"/>
    <w:rsid w:val="0061464E"/>
    <w:rsid w:val="006170F8"/>
    <w:rsid w:val="006211B7"/>
    <w:rsid w:val="0062656A"/>
    <w:rsid w:val="00626683"/>
    <w:rsid w:val="00626C7A"/>
    <w:rsid w:val="00627560"/>
    <w:rsid w:val="006277D0"/>
    <w:rsid w:val="006301E4"/>
    <w:rsid w:val="006316BA"/>
    <w:rsid w:val="00640702"/>
    <w:rsid w:val="00640F8B"/>
    <w:rsid w:val="0064139A"/>
    <w:rsid w:val="00641E46"/>
    <w:rsid w:val="006457F5"/>
    <w:rsid w:val="0064775F"/>
    <w:rsid w:val="006478A6"/>
    <w:rsid w:val="0065096F"/>
    <w:rsid w:val="00651A06"/>
    <w:rsid w:val="00651E5E"/>
    <w:rsid w:val="006521CC"/>
    <w:rsid w:val="0065268B"/>
    <w:rsid w:val="00655B56"/>
    <w:rsid w:val="006560BB"/>
    <w:rsid w:val="00656E7A"/>
    <w:rsid w:val="006573D8"/>
    <w:rsid w:val="006609A1"/>
    <w:rsid w:val="0066173C"/>
    <w:rsid w:val="00661C11"/>
    <w:rsid w:val="0066341C"/>
    <w:rsid w:val="00666174"/>
    <w:rsid w:val="00672529"/>
    <w:rsid w:val="00672E2A"/>
    <w:rsid w:val="00674BEE"/>
    <w:rsid w:val="00675A20"/>
    <w:rsid w:val="0067695E"/>
    <w:rsid w:val="00677226"/>
    <w:rsid w:val="00680C06"/>
    <w:rsid w:val="00681F07"/>
    <w:rsid w:val="0068252D"/>
    <w:rsid w:val="0068584E"/>
    <w:rsid w:val="006860A9"/>
    <w:rsid w:val="0068628E"/>
    <w:rsid w:val="00687FED"/>
    <w:rsid w:val="00690353"/>
    <w:rsid w:val="00690A3E"/>
    <w:rsid w:val="00694C70"/>
    <w:rsid w:val="006953FD"/>
    <w:rsid w:val="00695A0A"/>
    <w:rsid w:val="006A0D8D"/>
    <w:rsid w:val="006A1A2F"/>
    <w:rsid w:val="006B16B9"/>
    <w:rsid w:val="006B30CB"/>
    <w:rsid w:val="006C0D2C"/>
    <w:rsid w:val="006C334D"/>
    <w:rsid w:val="006C3B8D"/>
    <w:rsid w:val="006C3B8F"/>
    <w:rsid w:val="006C70CD"/>
    <w:rsid w:val="006D30F6"/>
    <w:rsid w:val="006D4A97"/>
    <w:rsid w:val="006D726C"/>
    <w:rsid w:val="006D780F"/>
    <w:rsid w:val="006D7AFD"/>
    <w:rsid w:val="006E1B91"/>
    <w:rsid w:val="006E2700"/>
    <w:rsid w:val="006E3F7F"/>
    <w:rsid w:val="006E6262"/>
    <w:rsid w:val="006E65B1"/>
    <w:rsid w:val="006E7EF4"/>
    <w:rsid w:val="006F228D"/>
    <w:rsid w:val="006F385E"/>
    <w:rsid w:val="006F6AE6"/>
    <w:rsid w:val="006F7A79"/>
    <w:rsid w:val="00701820"/>
    <w:rsid w:val="0070272A"/>
    <w:rsid w:val="00702BE2"/>
    <w:rsid w:val="00703BE0"/>
    <w:rsid w:val="00706D61"/>
    <w:rsid w:val="00707E7E"/>
    <w:rsid w:val="00710434"/>
    <w:rsid w:val="0071151C"/>
    <w:rsid w:val="0071358A"/>
    <w:rsid w:val="0071398D"/>
    <w:rsid w:val="00713D8B"/>
    <w:rsid w:val="00720A0E"/>
    <w:rsid w:val="00720CA0"/>
    <w:rsid w:val="00722772"/>
    <w:rsid w:val="007241BA"/>
    <w:rsid w:val="0072601A"/>
    <w:rsid w:val="0072631C"/>
    <w:rsid w:val="00726F69"/>
    <w:rsid w:val="0072777C"/>
    <w:rsid w:val="00727F79"/>
    <w:rsid w:val="007329FB"/>
    <w:rsid w:val="00732A3B"/>
    <w:rsid w:val="00732B62"/>
    <w:rsid w:val="007357BF"/>
    <w:rsid w:val="00740276"/>
    <w:rsid w:val="00742605"/>
    <w:rsid w:val="007438D1"/>
    <w:rsid w:val="007444D5"/>
    <w:rsid w:val="007452B5"/>
    <w:rsid w:val="00754A43"/>
    <w:rsid w:val="00756095"/>
    <w:rsid w:val="00757C1D"/>
    <w:rsid w:val="00757D4C"/>
    <w:rsid w:val="00757FAF"/>
    <w:rsid w:val="00760037"/>
    <w:rsid w:val="0076028B"/>
    <w:rsid w:val="00760CA6"/>
    <w:rsid w:val="00761B0F"/>
    <w:rsid w:val="007636FF"/>
    <w:rsid w:val="007651EB"/>
    <w:rsid w:val="007741BE"/>
    <w:rsid w:val="00783D0D"/>
    <w:rsid w:val="007843C6"/>
    <w:rsid w:val="00784631"/>
    <w:rsid w:val="00784DD5"/>
    <w:rsid w:val="0078665A"/>
    <w:rsid w:val="00787B11"/>
    <w:rsid w:val="0079341D"/>
    <w:rsid w:val="007945A9"/>
    <w:rsid w:val="007952A2"/>
    <w:rsid w:val="00796EBE"/>
    <w:rsid w:val="00797A3B"/>
    <w:rsid w:val="00797F6A"/>
    <w:rsid w:val="007A2E26"/>
    <w:rsid w:val="007A2FA2"/>
    <w:rsid w:val="007A3522"/>
    <w:rsid w:val="007A4236"/>
    <w:rsid w:val="007A4582"/>
    <w:rsid w:val="007A52CF"/>
    <w:rsid w:val="007A5AF2"/>
    <w:rsid w:val="007A622A"/>
    <w:rsid w:val="007B0862"/>
    <w:rsid w:val="007B0AFB"/>
    <w:rsid w:val="007B43C9"/>
    <w:rsid w:val="007B4C72"/>
    <w:rsid w:val="007C13A3"/>
    <w:rsid w:val="007C5FD2"/>
    <w:rsid w:val="007C7715"/>
    <w:rsid w:val="007C7941"/>
    <w:rsid w:val="007D0D6C"/>
    <w:rsid w:val="007D31E3"/>
    <w:rsid w:val="007D3588"/>
    <w:rsid w:val="007D66B9"/>
    <w:rsid w:val="007D67C2"/>
    <w:rsid w:val="007E124E"/>
    <w:rsid w:val="007E1CAD"/>
    <w:rsid w:val="007E3746"/>
    <w:rsid w:val="007E3EBF"/>
    <w:rsid w:val="007E4F74"/>
    <w:rsid w:val="007F0E46"/>
    <w:rsid w:val="007F3FF0"/>
    <w:rsid w:val="007F5ACE"/>
    <w:rsid w:val="007F5ED4"/>
    <w:rsid w:val="007F68DB"/>
    <w:rsid w:val="007F7D51"/>
    <w:rsid w:val="008015F5"/>
    <w:rsid w:val="008018D3"/>
    <w:rsid w:val="008048A7"/>
    <w:rsid w:val="008062ED"/>
    <w:rsid w:val="00806EFF"/>
    <w:rsid w:val="008078D8"/>
    <w:rsid w:val="0081208D"/>
    <w:rsid w:val="00814CA6"/>
    <w:rsid w:val="00821A29"/>
    <w:rsid w:val="00821AE4"/>
    <w:rsid w:val="008247BE"/>
    <w:rsid w:val="008254D0"/>
    <w:rsid w:val="00827417"/>
    <w:rsid w:val="00831B94"/>
    <w:rsid w:val="00832B29"/>
    <w:rsid w:val="00833CAE"/>
    <w:rsid w:val="0083704E"/>
    <w:rsid w:val="00837369"/>
    <w:rsid w:val="00843818"/>
    <w:rsid w:val="00843CC3"/>
    <w:rsid w:val="0084407E"/>
    <w:rsid w:val="008451AE"/>
    <w:rsid w:val="00845798"/>
    <w:rsid w:val="00846C4D"/>
    <w:rsid w:val="00846DBA"/>
    <w:rsid w:val="008474F5"/>
    <w:rsid w:val="00847735"/>
    <w:rsid w:val="0085154D"/>
    <w:rsid w:val="00854399"/>
    <w:rsid w:val="00855BC8"/>
    <w:rsid w:val="00856798"/>
    <w:rsid w:val="00856EEE"/>
    <w:rsid w:val="00862862"/>
    <w:rsid w:val="00862A85"/>
    <w:rsid w:val="00862D7B"/>
    <w:rsid w:val="00863CF7"/>
    <w:rsid w:val="00866BBB"/>
    <w:rsid w:val="00866EFB"/>
    <w:rsid w:val="0087024D"/>
    <w:rsid w:val="00875516"/>
    <w:rsid w:val="00876543"/>
    <w:rsid w:val="00877E3C"/>
    <w:rsid w:val="0088623F"/>
    <w:rsid w:val="00891985"/>
    <w:rsid w:val="00895BE1"/>
    <w:rsid w:val="0089677D"/>
    <w:rsid w:val="00896A2C"/>
    <w:rsid w:val="00897F62"/>
    <w:rsid w:val="008A0D01"/>
    <w:rsid w:val="008A1485"/>
    <w:rsid w:val="008A2130"/>
    <w:rsid w:val="008A3F0E"/>
    <w:rsid w:val="008A476C"/>
    <w:rsid w:val="008B1B49"/>
    <w:rsid w:val="008B2756"/>
    <w:rsid w:val="008B361E"/>
    <w:rsid w:val="008B528F"/>
    <w:rsid w:val="008B560B"/>
    <w:rsid w:val="008B602D"/>
    <w:rsid w:val="008B7C90"/>
    <w:rsid w:val="008C1215"/>
    <w:rsid w:val="008C21AF"/>
    <w:rsid w:val="008C2201"/>
    <w:rsid w:val="008C3CC0"/>
    <w:rsid w:val="008C60E5"/>
    <w:rsid w:val="008C7B81"/>
    <w:rsid w:val="008D042A"/>
    <w:rsid w:val="008D3514"/>
    <w:rsid w:val="008D6AEA"/>
    <w:rsid w:val="008D7435"/>
    <w:rsid w:val="008D7443"/>
    <w:rsid w:val="008D7860"/>
    <w:rsid w:val="008E034A"/>
    <w:rsid w:val="008E207C"/>
    <w:rsid w:val="008E2271"/>
    <w:rsid w:val="008E3E78"/>
    <w:rsid w:val="008E42DA"/>
    <w:rsid w:val="008E6D91"/>
    <w:rsid w:val="008F124B"/>
    <w:rsid w:val="008F1519"/>
    <w:rsid w:val="008F24F7"/>
    <w:rsid w:val="008F257E"/>
    <w:rsid w:val="008F35C8"/>
    <w:rsid w:val="008F434A"/>
    <w:rsid w:val="008F6B7C"/>
    <w:rsid w:val="008F73E5"/>
    <w:rsid w:val="008F755C"/>
    <w:rsid w:val="008F7704"/>
    <w:rsid w:val="00900A39"/>
    <w:rsid w:val="00900F9F"/>
    <w:rsid w:val="00901522"/>
    <w:rsid w:val="00901DA4"/>
    <w:rsid w:val="0090281C"/>
    <w:rsid w:val="00902997"/>
    <w:rsid w:val="00903801"/>
    <w:rsid w:val="00905F2A"/>
    <w:rsid w:val="009075FA"/>
    <w:rsid w:val="00910B0D"/>
    <w:rsid w:val="009119DC"/>
    <w:rsid w:val="00913083"/>
    <w:rsid w:val="009139E8"/>
    <w:rsid w:val="00924188"/>
    <w:rsid w:val="0092438D"/>
    <w:rsid w:val="00925319"/>
    <w:rsid w:val="00927907"/>
    <w:rsid w:val="00933109"/>
    <w:rsid w:val="00936B52"/>
    <w:rsid w:val="00940CA0"/>
    <w:rsid w:val="00943B56"/>
    <w:rsid w:val="00944146"/>
    <w:rsid w:val="00944BA8"/>
    <w:rsid w:val="00945B27"/>
    <w:rsid w:val="00946509"/>
    <w:rsid w:val="0095369A"/>
    <w:rsid w:val="00956B7A"/>
    <w:rsid w:val="00956EFB"/>
    <w:rsid w:val="00957422"/>
    <w:rsid w:val="0096783D"/>
    <w:rsid w:val="009706A1"/>
    <w:rsid w:val="009719B8"/>
    <w:rsid w:val="00971DBE"/>
    <w:rsid w:val="009738BB"/>
    <w:rsid w:val="009740D3"/>
    <w:rsid w:val="00976E7B"/>
    <w:rsid w:val="00977991"/>
    <w:rsid w:val="00981F76"/>
    <w:rsid w:val="0098203E"/>
    <w:rsid w:val="00982416"/>
    <w:rsid w:val="00982DA6"/>
    <w:rsid w:val="009839C0"/>
    <w:rsid w:val="009967AF"/>
    <w:rsid w:val="009A0297"/>
    <w:rsid w:val="009A0A83"/>
    <w:rsid w:val="009A2171"/>
    <w:rsid w:val="009A2379"/>
    <w:rsid w:val="009A39F9"/>
    <w:rsid w:val="009A3D30"/>
    <w:rsid w:val="009A53A9"/>
    <w:rsid w:val="009B148F"/>
    <w:rsid w:val="009B3B05"/>
    <w:rsid w:val="009B5986"/>
    <w:rsid w:val="009B5B22"/>
    <w:rsid w:val="009B5D2E"/>
    <w:rsid w:val="009B6006"/>
    <w:rsid w:val="009B75E6"/>
    <w:rsid w:val="009B7C80"/>
    <w:rsid w:val="009C05B5"/>
    <w:rsid w:val="009C0740"/>
    <w:rsid w:val="009C3026"/>
    <w:rsid w:val="009C4E2A"/>
    <w:rsid w:val="009C7178"/>
    <w:rsid w:val="009C76F1"/>
    <w:rsid w:val="009C7B68"/>
    <w:rsid w:val="009C7F58"/>
    <w:rsid w:val="009D30E5"/>
    <w:rsid w:val="009D3CCA"/>
    <w:rsid w:val="009D4205"/>
    <w:rsid w:val="009D6362"/>
    <w:rsid w:val="009D6B69"/>
    <w:rsid w:val="009E0360"/>
    <w:rsid w:val="009E7F95"/>
    <w:rsid w:val="009F1ED8"/>
    <w:rsid w:val="009F21A8"/>
    <w:rsid w:val="009F2353"/>
    <w:rsid w:val="009F2F56"/>
    <w:rsid w:val="009F302A"/>
    <w:rsid w:val="009F599A"/>
    <w:rsid w:val="009F623A"/>
    <w:rsid w:val="00A0005A"/>
    <w:rsid w:val="00A0534A"/>
    <w:rsid w:val="00A0633F"/>
    <w:rsid w:val="00A12076"/>
    <w:rsid w:val="00A157B5"/>
    <w:rsid w:val="00A15D78"/>
    <w:rsid w:val="00A1797B"/>
    <w:rsid w:val="00A21ABB"/>
    <w:rsid w:val="00A22011"/>
    <w:rsid w:val="00A22360"/>
    <w:rsid w:val="00A25C21"/>
    <w:rsid w:val="00A2710E"/>
    <w:rsid w:val="00A275E6"/>
    <w:rsid w:val="00A27FE0"/>
    <w:rsid w:val="00A3156E"/>
    <w:rsid w:val="00A33212"/>
    <w:rsid w:val="00A34098"/>
    <w:rsid w:val="00A340AA"/>
    <w:rsid w:val="00A3479B"/>
    <w:rsid w:val="00A34CC9"/>
    <w:rsid w:val="00A37379"/>
    <w:rsid w:val="00A4354C"/>
    <w:rsid w:val="00A43931"/>
    <w:rsid w:val="00A442C8"/>
    <w:rsid w:val="00A4502C"/>
    <w:rsid w:val="00A450DB"/>
    <w:rsid w:val="00A4527B"/>
    <w:rsid w:val="00A45296"/>
    <w:rsid w:val="00A47AC3"/>
    <w:rsid w:val="00A47AD7"/>
    <w:rsid w:val="00A500F2"/>
    <w:rsid w:val="00A51B9B"/>
    <w:rsid w:val="00A5221F"/>
    <w:rsid w:val="00A579B9"/>
    <w:rsid w:val="00A60884"/>
    <w:rsid w:val="00A62174"/>
    <w:rsid w:val="00A62CCB"/>
    <w:rsid w:val="00A63A58"/>
    <w:rsid w:val="00A63AE6"/>
    <w:rsid w:val="00A6492F"/>
    <w:rsid w:val="00A654A2"/>
    <w:rsid w:val="00A669BC"/>
    <w:rsid w:val="00A674C2"/>
    <w:rsid w:val="00A67AD8"/>
    <w:rsid w:val="00A70139"/>
    <w:rsid w:val="00A72802"/>
    <w:rsid w:val="00A72C39"/>
    <w:rsid w:val="00A77514"/>
    <w:rsid w:val="00A8090A"/>
    <w:rsid w:val="00A824EC"/>
    <w:rsid w:val="00A85220"/>
    <w:rsid w:val="00A85D49"/>
    <w:rsid w:val="00A87460"/>
    <w:rsid w:val="00A876F8"/>
    <w:rsid w:val="00A90497"/>
    <w:rsid w:val="00A91DF6"/>
    <w:rsid w:val="00A9275D"/>
    <w:rsid w:val="00A927CA"/>
    <w:rsid w:val="00A92AFB"/>
    <w:rsid w:val="00A94EE7"/>
    <w:rsid w:val="00A954D2"/>
    <w:rsid w:val="00A9645F"/>
    <w:rsid w:val="00A97120"/>
    <w:rsid w:val="00AA11C6"/>
    <w:rsid w:val="00AA1764"/>
    <w:rsid w:val="00AA26E4"/>
    <w:rsid w:val="00AA5AF6"/>
    <w:rsid w:val="00AA5E8C"/>
    <w:rsid w:val="00AB03BA"/>
    <w:rsid w:val="00AB16E0"/>
    <w:rsid w:val="00AB6300"/>
    <w:rsid w:val="00AB6322"/>
    <w:rsid w:val="00AC0529"/>
    <w:rsid w:val="00AC16AE"/>
    <w:rsid w:val="00AC2E77"/>
    <w:rsid w:val="00AC3C1F"/>
    <w:rsid w:val="00AC3FCB"/>
    <w:rsid w:val="00AC4EF7"/>
    <w:rsid w:val="00AC4F6A"/>
    <w:rsid w:val="00AC531D"/>
    <w:rsid w:val="00AC5995"/>
    <w:rsid w:val="00AD0A30"/>
    <w:rsid w:val="00AD0D34"/>
    <w:rsid w:val="00AD3948"/>
    <w:rsid w:val="00AD3EB1"/>
    <w:rsid w:val="00AD4DE5"/>
    <w:rsid w:val="00AE0DC8"/>
    <w:rsid w:val="00AE2152"/>
    <w:rsid w:val="00AE4D76"/>
    <w:rsid w:val="00AE52DC"/>
    <w:rsid w:val="00AE6F89"/>
    <w:rsid w:val="00AE72B1"/>
    <w:rsid w:val="00AF2917"/>
    <w:rsid w:val="00AF2D97"/>
    <w:rsid w:val="00AF4120"/>
    <w:rsid w:val="00AF4CA9"/>
    <w:rsid w:val="00AF6058"/>
    <w:rsid w:val="00B00799"/>
    <w:rsid w:val="00B00B9A"/>
    <w:rsid w:val="00B01AD3"/>
    <w:rsid w:val="00B024FD"/>
    <w:rsid w:val="00B03C55"/>
    <w:rsid w:val="00B060E4"/>
    <w:rsid w:val="00B06748"/>
    <w:rsid w:val="00B06CA8"/>
    <w:rsid w:val="00B07973"/>
    <w:rsid w:val="00B1213A"/>
    <w:rsid w:val="00B13817"/>
    <w:rsid w:val="00B15B55"/>
    <w:rsid w:val="00B1715F"/>
    <w:rsid w:val="00B277E3"/>
    <w:rsid w:val="00B31D4A"/>
    <w:rsid w:val="00B31DA8"/>
    <w:rsid w:val="00B337E8"/>
    <w:rsid w:val="00B35D05"/>
    <w:rsid w:val="00B373B5"/>
    <w:rsid w:val="00B42FC5"/>
    <w:rsid w:val="00B43DC0"/>
    <w:rsid w:val="00B4592F"/>
    <w:rsid w:val="00B467D5"/>
    <w:rsid w:val="00B47A29"/>
    <w:rsid w:val="00B5608E"/>
    <w:rsid w:val="00B57BFF"/>
    <w:rsid w:val="00B60EB5"/>
    <w:rsid w:val="00B67947"/>
    <w:rsid w:val="00B719D0"/>
    <w:rsid w:val="00B72413"/>
    <w:rsid w:val="00B739F8"/>
    <w:rsid w:val="00B7419C"/>
    <w:rsid w:val="00B755ED"/>
    <w:rsid w:val="00B76531"/>
    <w:rsid w:val="00B76AAE"/>
    <w:rsid w:val="00B80577"/>
    <w:rsid w:val="00B80B3D"/>
    <w:rsid w:val="00B81BAE"/>
    <w:rsid w:val="00B8324F"/>
    <w:rsid w:val="00B838FF"/>
    <w:rsid w:val="00B841D5"/>
    <w:rsid w:val="00B864BD"/>
    <w:rsid w:val="00B86CDE"/>
    <w:rsid w:val="00B87E2A"/>
    <w:rsid w:val="00B9101D"/>
    <w:rsid w:val="00B91FE9"/>
    <w:rsid w:val="00B95375"/>
    <w:rsid w:val="00B95E10"/>
    <w:rsid w:val="00B96958"/>
    <w:rsid w:val="00BA06E1"/>
    <w:rsid w:val="00BA12D6"/>
    <w:rsid w:val="00BA1D4B"/>
    <w:rsid w:val="00BA51DD"/>
    <w:rsid w:val="00BA5332"/>
    <w:rsid w:val="00BB0041"/>
    <w:rsid w:val="00BB051C"/>
    <w:rsid w:val="00BB0643"/>
    <w:rsid w:val="00BB1796"/>
    <w:rsid w:val="00BB21B5"/>
    <w:rsid w:val="00BB24FE"/>
    <w:rsid w:val="00BB3314"/>
    <w:rsid w:val="00BB5EFD"/>
    <w:rsid w:val="00BB6B21"/>
    <w:rsid w:val="00BB72B5"/>
    <w:rsid w:val="00BC11AE"/>
    <w:rsid w:val="00BC48CD"/>
    <w:rsid w:val="00BD1087"/>
    <w:rsid w:val="00BD26E0"/>
    <w:rsid w:val="00BD5006"/>
    <w:rsid w:val="00BD52DE"/>
    <w:rsid w:val="00BD5D10"/>
    <w:rsid w:val="00BD5FA3"/>
    <w:rsid w:val="00BD77FF"/>
    <w:rsid w:val="00BD7CB9"/>
    <w:rsid w:val="00BE0737"/>
    <w:rsid w:val="00BE13D3"/>
    <w:rsid w:val="00BE1604"/>
    <w:rsid w:val="00BE203A"/>
    <w:rsid w:val="00BE30B3"/>
    <w:rsid w:val="00BE71EF"/>
    <w:rsid w:val="00BF3D8E"/>
    <w:rsid w:val="00BF4846"/>
    <w:rsid w:val="00BF487A"/>
    <w:rsid w:val="00BF5E27"/>
    <w:rsid w:val="00BF5F08"/>
    <w:rsid w:val="00BF6882"/>
    <w:rsid w:val="00C05B4D"/>
    <w:rsid w:val="00C063FD"/>
    <w:rsid w:val="00C0653E"/>
    <w:rsid w:val="00C0682F"/>
    <w:rsid w:val="00C06B5B"/>
    <w:rsid w:val="00C07EBF"/>
    <w:rsid w:val="00C10B82"/>
    <w:rsid w:val="00C10B8E"/>
    <w:rsid w:val="00C11D49"/>
    <w:rsid w:val="00C1274A"/>
    <w:rsid w:val="00C1412E"/>
    <w:rsid w:val="00C1533F"/>
    <w:rsid w:val="00C159E3"/>
    <w:rsid w:val="00C21FDF"/>
    <w:rsid w:val="00C249A7"/>
    <w:rsid w:val="00C25DB6"/>
    <w:rsid w:val="00C30848"/>
    <w:rsid w:val="00C31D1A"/>
    <w:rsid w:val="00C32489"/>
    <w:rsid w:val="00C435B9"/>
    <w:rsid w:val="00C4465D"/>
    <w:rsid w:val="00C46245"/>
    <w:rsid w:val="00C46917"/>
    <w:rsid w:val="00C475D2"/>
    <w:rsid w:val="00C47D24"/>
    <w:rsid w:val="00C51961"/>
    <w:rsid w:val="00C526EB"/>
    <w:rsid w:val="00C57813"/>
    <w:rsid w:val="00C67128"/>
    <w:rsid w:val="00C67738"/>
    <w:rsid w:val="00C70175"/>
    <w:rsid w:val="00C72C28"/>
    <w:rsid w:val="00C734B2"/>
    <w:rsid w:val="00C752E9"/>
    <w:rsid w:val="00C757CC"/>
    <w:rsid w:val="00C7701F"/>
    <w:rsid w:val="00C77452"/>
    <w:rsid w:val="00C77ABF"/>
    <w:rsid w:val="00C80100"/>
    <w:rsid w:val="00C811A3"/>
    <w:rsid w:val="00C84A95"/>
    <w:rsid w:val="00C86E4A"/>
    <w:rsid w:val="00C91EDD"/>
    <w:rsid w:val="00C92ACE"/>
    <w:rsid w:val="00C942F5"/>
    <w:rsid w:val="00C94AED"/>
    <w:rsid w:val="00C952A7"/>
    <w:rsid w:val="00C97663"/>
    <w:rsid w:val="00CA0140"/>
    <w:rsid w:val="00CA0F17"/>
    <w:rsid w:val="00CA1C42"/>
    <w:rsid w:val="00CA2D77"/>
    <w:rsid w:val="00CA38E9"/>
    <w:rsid w:val="00CA48BE"/>
    <w:rsid w:val="00CA4A5F"/>
    <w:rsid w:val="00CA747A"/>
    <w:rsid w:val="00CA7BFD"/>
    <w:rsid w:val="00CB0028"/>
    <w:rsid w:val="00CB3030"/>
    <w:rsid w:val="00CC1364"/>
    <w:rsid w:val="00CC19DC"/>
    <w:rsid w:val="00CC1B4C"/>
    <w:rsid w:val="00CC2B8C"/>
    <w:rsid w:val="00CC407D"/>
    <w:rsid w:val="00CC6930"/>
    <w:rsid w:val="00CC7A20"/>
    <w:rsid w:val="00CC7B80"/>
    <w:rsid w:val="00CD0676"/>
    <w:rsid w:val="00CD170F"/>
    <w:rsid w:val="00CD1774"/>
    <w:rsid w:val="00CD1D55"/>
    <w:rsid w:val="00CD22B4"/>
    <w:rsid w:val="00CD5A8E"/>
    <w:rsid w:val="00CD62CD"/>
    <w:rsid w:val="00CD7845"/>
    <w:rsid w:val="00CD79F9"/>
    <w:rsid w:val="00CD7AC7"/>
    <w:rsid w:val="00CE3831"/>
    <w:rsid w:val="00CE6FDE"/>
    <w:rsid w:val="00CF0AC0"/>
    <w:rsid w:val="00CF1B0F"/>
    <w:rsid w:val="00CF415C"/>
    <w:rsid w:val="00CF4F2E"/>
    <w:rsid w:val="00CF56B9"/>
    <w:rsid w:val="00CF7A5F"/>
    <w:rsid w:val="00CF7BB6"/>
    <w:rsid w:val="00D037A6"/>
    <w:rsid w:val="00D04B16"/>
    <w:rsid w:val="00D0566D"/>
    <w:rsid w:val="00D05702"/>
    <w:rsid w:val="00D05F8A"/>
    <w:rsid w:val="00D06062"/>
    <w:rsid w:val="00D11305"/>
    <w:rsid w:val="00D11DE8"/>
    <w:rsid w:val="00D120E0"/>
    <w:rsid w:val="00D13501"/>
    <w:rsid w:val="00D139D9"/>
    <w:rsid w:val="00D14D92"/>
    <w:rsid w:val="00D15717"/>
    <w:rsid w:val="00D15A02"/>
    <w:rsid w:val="00D20EF0"/>
    <w:rsid w:val="00D2100B"/>
    <w:rsid w:val="00D23628"/>
    <w:rsid w:val="00D24B74"/>
    <w:rsid w:val="00D34C1A"/>
    <w:rsid w:val="00D36897"/>
    <w:rsid w:val="00D375F0"/>
    <w:rsid w:val="00D40AC0"/>
    <w:rsid w:val="00D443B1"/>
    <w:rsid w:val="00D46156"/>
    <w:rsid w:val="00D4652F"/>
    <w:rsid w:val="00D46DC9"/>
    <w:rsid w:val="00D47008"/>
    <w:rsid w:val="00D57ADA"/>
    <w:rsid w:val="00D57EEF"/>
    <w:rsid w:val="00D61A55"/>
    <w:rsid w:val="00D6222F"/>
    <w:rsid w:val="00D6343E"/>
    <w:rsid w:val="00D638A8"/>
    <w:rsid w:val="00D647A7"/>
    <w:rsid w:val="00D64922"/>
    <w:rsid w:val="00D657E2"/>
    <w:rsid w:val="00D65FA9"/>
    <w:rsid w:val="00D701C3"/>
    <w:rsid w:val="00D70848"/>
    <w:rsid w:val="00D7139C"/>
    <w:rsid w:val="00D71CF0"/>
    <w:rsid w:val="00D7587F"/>
    <w:rsid w:val="00D81837"/>
    <w:rsid w:val="00D83117"/>
    <w:rsid w:val="00D83524"/>
    <w:rsid w:val="00D83C50"/>
    <w:rsid w:val="00D84940"/>
    <w:rsid w:val="00D84A96"/>
    <w:rsid w:val="00D858BE"/>
    <w:rsid w:val="00D8677E"/>
    <w:rsid w:val="00D86C31"/>
    <w:rsid w:val="00D9399A"/>
    <w:rsid w:val="00D9567F"/>
    <w:rsid w:val="00D971B1"/>
    <w:rsid w:val="00DA1240"/>
    <w:rsid w:val="00DA1D04"/>
    <w:rsid w:val="00DA2C13"/>
    <w:rsid w:val="00DA4529"/>
    <w:rsid w:val="00DA505B"/>
    <w:rsid w:val="00DA7299"/>
    <w:rsid w:val="00DA7592"/>
    <w:rsid w:val="00DB3F5E"/>
    <w:rsid w:val="00DB49AE"/>
    <w:rsid w:val="00DB4C19"/>
    <w:rsid w:val="00DB5DC0"/>
    <w:rsid w:val="00DB5FE0"/>
    <w:rsid w:val="00DB68A5"/>
    <w:rsid w:val="00DB7639"/>
    <w:rsid w:val="00DB7C7E"/>
    <w:rsid w:val="00DC1785"/>
    <w:rsid w:val="00DC17B9"/>
    <w:rsid w:val="00DC180D"/>
    <w:rsid w:val="00DC4A80"/>
    <w:rsid w:val="00DC691A"/>
    <w:rsid w:val="00DD38BA"/>
    <w:rsid w:val="00DD3C06"/>
    <w:rsid w:val="00DD3CF7"/>
    <w:rsid w:val="00DD565F"/>
    <w:rsid w:val="00DD61E6"/>
    <w:rsid w:val="00DD67C2"/>
    <w:rsid w:val="00DE10B3"/>
    <w:rsid w:val="00DF5391"/>
    <w:rsid w:val="00DF6AC4"/>
    <w:rsid w:val="00DF70C2"/>
    <w:rsid w:val="00E018D5"/>
    <w:rsid w:val="00E0358A"/>
    <w:rsid w:val="00E03B76"/>
    <w:rsid w:val="00E03D14"/>
    <w:rsid w:val="00E0583B"/>
    <w:rsid w:val="00E07D4B"/>
    <w:rsid w:val="00E1158E"/>
    <w:rsid w:val="00E13757"/>
    <w:rsid w:val="00E138EE"/>
    <w:rsid w:val="00E13F76"/>
    <w:rsid w:val="00E14FC6"/>
    <w:rsid w:val="00E17668"/>
    <w:rsid w:val="00E17E84"/>
    <w:rsid w:val="00E242D6"/>
    <w:rsid w:val="00E26405"/>
    <w:rsid w:val="00E2717B"/>
    <w:rsid w:val="00E31348"/>
    <w:rsid w:val="00E33B30"/>
    <w:rsid w:val="00E33E6A"/>
    <w:rsid w:val="00E359D4"/>
    <w:rsid w:val="00E40A77"/>
    <w:rsid w:val="00E40BB5"/>
    <w:rsid w:val="00E4115A"/>
    <w:rsid w:val="00E4240C"/>
    <w:rsid w:val="00E424DB"/>
    <w:rsid w:val="00E43114"/>
    <w:rsid w:val="00E4539D"/>
    <w:rsid w:val="00E47596"/>
    <w:rsid w:val="00E479C1"/>
    <w:rsid w:val="00E5081C"/>
    <w:rsid w:val="00E5186B"/>
    <w:rsid w:val="00E51FB4"/>
    <w:rsid w:val="00E51FBD"/>
    <w:rsid w:val="00E56497"/>
    <w:rsid w:val="00E6206C"/>
    <w:rsid w:val="00E63A4E"/>
    <w:rsid w:val="00E63DC1"/>
    <w:rsid w:val="00E65389"/>
    <w:rsid w:val="00E70C8C"/>
    <w:rsid w:val="00E71A91"/>
    <w:rsid w:val="00E7247D"/>
    <w:rsid w:val="00E72540"/>
    <w:rsid w:val="00E740A1"/>
    <w:rsid w:val="00E74AC3"/>
    <w:rsid w:val="00E74E46"/>
    <w:rsid w:val="00E76AE7"/>
    <w:rsid w:val="00E818C4"/>
    <w:rsid w:val="00E82CC3"/>
    <w:rsid w:val="00E84F69"/>
    <w:rsid w:val="00E8592C"/>
    <w:rsid w:val="00E85D91"/>
    <w:rsid w:val="00E90304"/>
    <w:rsid w:val="00E93085"/>
    <w:rsid w:val="00E9323F"/>
    <w:rsid w:val="00E94529"/>
    <w:rsid w:val="00EA016E"/>
    <w:rsid w:val="00EA3C32"/>
    <w:rsid w:val="00EB2846"/>
    <w:rsid w:val="00EB4F11"/>
    <w:rsid w:val="00EB5027"/>
    <w:rsid w:val="00EB527D"/>
    <w:rsid w:val="00EB57E4"/>
    <w:rsid w:val="00EB640A"/>
    <w:rsid w:val="00EC0563"/>
    <w:rsid w:val="00EC6734"/>
    <w:rsid w:val="00EC6EB6"/>
    <w:rsid w:val="00ED1CB2"/>
    <w:rsid w:val="00ED3C9E"/>
    <w:rsid w:val="00ED5C02"/>
    <w:rsid w:val="00ED73E1"/>
    <w:rsid w:val="00EE0917"/>
    <w:rsid w:val="00EE0986"/>
    <w:rsid w:val="00EE4342"/>
    <w:rsid w:val="00EE436D"/>
    <w:rsid w:val="00EE4959"/>
    <w:rsid w:val="00EE4DD9"/>
    <w:rsid w:val="00EF05F3"/>
    <w:rsid w:val="00EF06A7"/>
    <w:rsid w:val="00EF1199"/>
    <w:rsid w:val="00EF1AFC"/>
    <w:rsid w:val="00EF1BA5"/>
    <w:rsid w:val="00EF4BA6"/>
    <w:rsid w:val="00EF53C4"/>
    <w:rsid w:val="00EF5D0F"/>
    <w:rsid w:val="00EF688F"/>
    <w:rsid w:val="00EF6B78"/>
    <w:rsid w:val="00EF6F83"/>
    <w:rsid w:val="00F021BD"/>
    <w:rsid w:val="00F02494"/>
    <w:rsid w:val="00F040D9"/>
    <w:rsid w:val="00F05920"/>
    <w:rsid w:val="00F06A49"/>
    <w:rsid w:val="00F118D7"/>
    <w:rsid w:val="00F11F3D"/>
    <w:rsid w:val="00F12503"/>
    <w:rsid w:val="00F1298F"/>
    <w:rsid w:val="00F150C5"/>
    <w:rsid w:val="00F15CB4"/>
    <w:rsid w:val="00F16651"/>
    <w:rsid w:val="00F17F93"/>
    <w:rsid w:val="00F22CEF"/>
    <w:rsid w:val="00F2486F"/>
    <w:rsid w:val="00F2665F"/>
    <w:rsid w:val="00F303FB"/>
    <w:rsid w:val="00F30C95"/>
    <w:rsid w:val="00F320F7"/>
    <w:rsid w:val="00F33536"/>
    <w:rsid w:val="00F34F04"/>
    <w:rsid w:val="00F379C2"/>
    <w:rsid w:val="00F401C9"/>
    <w:rsid w:val="00F41050"/>
    <w:rsid w:val="00F41B12"/>
    <w:rsid w:val="00F421ED"/>
    <w:rsid w:val="00F46E97"/>
    <w:rsid w:val="00F512A6"/>
    <w:rsid w:val="00F5164A"/>
    <w:rsid w:val="00F53CBA"/>
    <w:rsid w:val="00F5462A"/>
    <w:rsid w:val="00F62A31"/>
    <w:rsid w:val="00F6391C"/>
    <w:rsid w:val="00F64418"/>
    <w:rsid w:val="00F656B1"/>
    <w:rsid w:val="00F67037"/>
    <w:rsid w:val="00F6708C"/>
    <w:rsid w:val="00F72086"/>
    <w:rsid w:val="00F7365B"/>
    <w:rsid w:val="00F73E55"/>
    <w:rsid w:val="00F77C1F"/>
    <w:rsid w:val="00F77EE9"/>
    <w:rsid w:val="00F812EF"/>
    <w:rsid w:val="00F828F9"/>
    <w:rsid w:val="00F85717"/>
    <w:rsid w:val="00F86227"/>
    <w:rsid w:val="00F86469"/>
    <w:rsid w:val="00F86AD7"/>
    <w:rsid w:val="00F875DC"/>
    <w:rsid w:val="00F91477"/>
    <w:rsid w:val="00F91EC1"/>
    <w:rsid w:val="00F93B99"/>
    <w:rsid w:val="00F94427"/>
    <w:rsid w:val="00F95452"/>
    <w:rsid w:val="00F97361"/>
    <w:rsid w:val="00FA01BC"/>
    <w:rsid w:val="00FA0917"/>
    <w:rsid w:val="00FA3661"/>
    <w:rsid w:val="00FA40D3"/>
    <w:rsid w:val="00FA416D"/>
    <w:rsid w:val="00FA4882"/>
    <w:rsid w:val="00FA4FF0"/>
    <w:rsid w:val="00FA5B90"/>
    <w:rsid w:val="00FA6810"/>
    <w:rsid w:val="00FA6FF1"/>
    <w:rsid w:val="00FA74C5"/>
    <w:rsid w:val="00FA7664"/>
    <w:rsid w:val="00FB060D"/>
    <w:rsid w:val="00FB21FD"/>
    <w:rsid w:val="00FB311E"/>
    <w:rsid w:val="00FB7A27"/>
    <w:rsid w:val="00FC031A"/>
    <w:rsid w:val="00FC1C22"/>
    <w:rsid w:val="00FC2D7C"/>
    <w:rsid w:val="00FC71A0"/>
    <w:rsid w:val="00FC74BC"/>
    <w:rsid w:val="00FC7E75"/>
    <w:rsid w:val="00FD060D"/>
    <w:rsid w:val="00FD2A24"/>
    <w:rsid w:val="00FD3B63"/>
    <w:rsid w:val="00FD4467"/>
    <w:rsid w:val="00FD4655"/>
    <w:rsid w:val="00FD4FEE"/>
    <w:rsid w:val="00FD55CA"/>
    <w:rsid w:val="00FE2BCD"/>
    <w:rsid w:val="00FE2CE2"/>
    <w:rsid w:val="00FE3896"/>
    <w:rsid w:val="00FE5996"/>
    <w:rsid w:val="00FE69C9"/>
    <w:rsid w:val="00FF02F7"/>
    <w:rsid w:val="00FF0916"/>
    <w:rsid w:val="00FF107B"/>
    <w:rsid w:val="00FF1104"/>
    <w:rsid w:val="00FF1C05"/>
    <w:rsid w:val="00FF1F7B"/>
    <w:rsid w:val="00FF61C7"/>
    <w:rsid w:val="00FF694D"/>
    <w:rsid w:val="00FF6CDB"/>
    <w:rsid w:val="00FF7328"/>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368DE4"/>
  <w15:chartTrackingRefBased/>
  <w15:docId w15:val="{0EF35886-4020-46F8-8E35-513AB0EAB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D4652F"/>
    <w:pPr>
      <w:keepNext/>
      <w:numPr>
        <w:ilvl w:val="1"/>
        <w:numId w:val="36"/>
      </w:numPr>
      <w:spacing w:before="540"/>
      <w:outlineLvl w:val="1"/>
    </w:pPr>
    <w:rPr>
      <w:b/>
      <w:bCs/>
      <w:sz w:val="32"/>
      <w:szCs w:val="32"/>
      <w:lang w:val="x-none" w:eastAsia="x-none"/>
    </w:rPr>
  </w:style>
  <w:style w:type="paragraph" w:styleId="Heading3">
    <w:name w:val="heading 3"/>
    <w:basedOn w:val="Normal"/>
    <w:next w:val="Normal"/>
    <w:link w:val="Heading3Char"/>
    <w:qFormat/>
    <w:rsid w:val="00D4652F"/>
    <w:pPr>
      <w:keepNext/>
      <w:numPr>
        <w:ilvl w:val="2"/>
        <w:numId w:val="37"/>
      </w:numPr>
      <w:spacing w:before="400"/>
      <w:ind w:left="1082" w:hanging="850"/>
      <w:outlineLvl w:val="2"/>
    </w:pPr>
    <w:rPr>
      <w:b/>
      <w:bCs/>
      <w:sz w:val="24"/>
      <w:lang w:val="x-none" w:eastAsia="x-none"/>
    </w:rPr>
  </w:style>
  <w:style w:type="paragraph" w:styleId="Heading4">
    <w:name w:val="heading 4"/>
    <w:basedOn w:val="Heading3"/>
    <w:next w:val="Normal"/>
    <w:autoRedefine/>
    <w:qFormat/>
    <w:rsid w:val="008E207C"/>
    <w:pPr>
      <w:numPr>
        <w:ilvl w:val="3"/>
        <w:numId w:val="30"/>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qFormat/>
    <w:rsid w:val="008B602D"/>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qFormat/>
    <w:rsid w:val="008B602D"/>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D4652F"/>
    <w:rPr>
      <w:rFonts w:cs="B Nazanin"/>
      <w:b/>
      <w:bCs/>
      <w:sz w:val="24"/>
      <w:szCs w:val="28"/>
      <w:lang w:val="x-none" w:eastAsia="x-none"/>
    </w:rPr>
  </w:style>
  <w:style w:type="character" w:customStyle="1" w:styleId="Heading2Char">
    <w:name w:val="Heading 2 Char"/>
    <w:link w:val="Heading2"/>
    <w:rsid w:val="00D4652F"/>
    <w:rPr>
      <w:rFonts w:cs="B Nazanin"/>
      <w:b/>
      <w:bCs/>
      <w:sz w:val="32"/>
      <w:szCs w:val="32"/>
      <w:lang w:val="x-none" w:eastAsia="x-none"/>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numId w:val="9"/>
      </w:numPr>
    </w:pPr>
    <w:rPr>
      <w:sz w:val="22"/>
    </w:rPr>
  </w:style>
  <w:style w:type="paragraph" w:customStyle="1" w:styleId="Style3">
    <w:name w:val="Style3"/>
    <w:basedOn w:val="Heading3"/>
    <w:link w:val="Style3Char"/>
    <w:rsid w:val="003E6298"/>
    <w:pPr>
      <w:numPr>
        <w:numId w:val="10"/>
      </w:numPr>
    </w:pPr>
    <w:rPr>
      <w:sz w:val="20"/>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pPr>
      <w:numPr>
        <w:ilvl w:val="0"/>
        <w:numId w:val="0"/>
      </w:numPr>
      <w:ind w:left="1080" w:hanging="1080"/>
    </w:pPr>
    <w:rPr>
      <w:sz w:val="20"/>
    </w:rPr>
  </w:style>
  <w:style w:type="character" w:customStyle="1" w:styleId="Style3Char">
    <w:name w:val="Style3 Char"/>
    <w:link w:val="Style3"/>
    <w:rsid w:val="003E6298"/>
    <w:rPr>
      <w:rFonts w:cs="B Nazanin"/>
      <w:b/>
      <w:bCs/>
      <w:sz w:val="24"/>
      <w:szCs w:val="28"/>
      <w:lang w:val="x-none" w:eastAsia="x-none" w:bidi="fa-IR"/>
    </w:rPr>
  </w:style>
  <w:style w:type="paragraph" w:styleId="ListParagraph">
    <w:name w:val="List Paragraph"/>
    <w:basedOn w:val="Normal"/>
    <w:uiPriority w:val="34"/>
    <w:qFormat/>
    <w:rsid w:val="0067695E"/>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sid w:val="003E6298"/>
    <w:rPr>
      <w:rFonts w:cs="B Nazanin"/>
      <w:b/>
      <w:bCs/>
      <w:szCs w:val="28"/>
      <w:lang w:val="x-none" w:eastAsia="x-none"/>
    </w:rPr>
  </w:style>
  <w:style w:type="character" w:styleId="Strong">
    <w:name w:val="Strong"/>
    <w:uiPriority w:val="22"/>
    <w:qFormat/>
    <w:rsid w:val="00450DD1"/>
    <w:rPr>
      <w:b/>
      <w:bCs/>
    </w:rPr>
  </w:style>
  <w:style w:type="character" w:styleId="Emphasis">
    <w:name w:val="Emphasis"/>
    <w:uiPriority w:val="20"/>
    <w:qFormat/>
    <w:rsid w:val="00450D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21" Type="http://schemas.openxmlformats.org/officeDocument/2006/relationships/oleObject" Target="embeddings/oleObject2.bin"/><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0.wmf"/><Relationship Id="rId68" Type="http://schemas.openxmlformats.org/officeDocument/2006/relationships/image" Target="media/image35.wmf"/><Relationship Id="rId84" Type="http://schemas.openxmlformats.org/officeDocument/2006/relationships/image" Target="media/image48.png"/><Relationship Id="rId89" Type="http://schemas.openxmlformats.org/officeDocument/2006/relationships/header" Target="header16.xml"/><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10.wmf"/><Relationship Id="rId37" Type="http://schemas.openxmlformats.org/officeDocument/2006/relationships/oleObject" Target="embeddings/oleObject10.bin"/><Relationship Id="rId53" Type="http://schemas.openxmlformats.org/officeDocument/2006/relationships/image" Target="media/image23.wmf"/><Relationship Id="rId58" Type="http://schemas.openxmlformats.org/officeDocument/2006/relationships/oleObject" Target="embeddings/oleObject14.bin"/><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header" Target="header17.xml"/><Relationship Id="rId95" Type="http://schemas.openxmlformats.org/officeDocument/2006/relationships/footer" Target="footer4.xml"/><Relationship Id="rId22" Type="http://schemas.openxmlformats.org/officeDocument/2006/relationships/image" Target="media/image5.wmf"/><Relationship Id="rId27" Type="http://schemas.openxmlformats.org/officeDocument/2006/relationships/oleObject" Target="embeddings/oleObject5.bin"/><Relationship Id="rId43" Type="http://schemas.openxmlformats.org/officeDocument/2006/relationships/image" Target="media/image16.png"/><Relationship Id="rId48" Type="http://schemas.openxmlformats.org/officeDocument/2006/relationships/image" Target="media/image21.jpeg"/><Relationship Id="rId64" Type="http://schemas.openxmlformats.org/officeDocument/2006/relationships/image" Target="media/image31.wmf"/><Relationship Id="rId69" Type="http://schemas.openxmlformats.org/officeDocument/2006/relationships/image" Target="media/image36.wmf"/><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3.wmf"/><Relationship Id="rId46" Type="http://schemas.openxmlformats.org/officeDocument/2006/relationships/image" Target="media/image19.png"/><Relationship Id="rId59" Type="http://schemas.openxmlformats.org/officeDocument/2006/relationships/image" Target="media/image26.wmf"/><Relationship Id="rId67" Type="http://schemas.openxmlformats.org/officeDocument/2006/relationships/image" Target="media/image34.wmf"/><Relationship Id="rId20" Type="http://schemas.openxmlformats.org/officeDocument/2006/relationships/image" Target="media/image4.wmf"/><Relationship Id="rId41" Type="http://schemas.openxmlformats.org/officeDocument/2006/relationships/image" Target="media/image14.png"/><Relationship Id="rId54" Type="http://schemas.openxmlformats.org/officeDocument/2006/relationships/oleObject" Target="embeddings/oleObject12.bin"/><Relationship Id="rId62" Type="http://schemas.openxmlformats.org/officeDocument/2006/relationships/image" Target="media/image29.wmf"/><Relationship Id="rId70" Type="http://schemas.openxmlformats.org/officeDocument/2006/relationships/image" Target="media/image37.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oleObject" Target="embeddings/oleObject15.bin"/><Relationship Id="rId91" Type="http://schemas.openxmlformats.org/officeDocument/2006/relationships/header" Target="header18.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oleObject" Target="embeddings/oleObject3.bin"/><Relationship Id="rId28" Type="http://schemas.openxmlformats.org/officeDocument/2006/relationships/image" Target="media/image8.wmf"/><Relationship Id="rId36" Type="http://schemas.openxmlformats.org/officeDocument/2006/relationships/image" Target="media/image12.wmf"/><Relationship Id="rId49" Type="http://schemas.openxmlformats.org/officeDocument/2006/relationships/image" Target="media/image22.png"/><Relationship Id="rId57" Type="http://schemas.openxmlformats.org/officeDocument/2006/relationships/image" Target="media/image25.wmf"/><Relationship Id="rId10" Type="http://schemas.openxmlformats.org/officeDocument/2006/relationships/footer" Target="footer1.xml"/><Relationship Id="rId31" Type="http://schemas.openxmlformats.org/officeDocument/2006/relationships/oleObject" Target="embeddings/oleObject7.bin"/><Relationship Id="rId44" Type="http://schemas.openxmlformats.org/officeDocument/2006/relationships/image" Target="media/image17.png"/><Relationship Id="rId52" Type="http://schemas.openxmlformats.org/officeDocument/2006/relationships/header" Target="header11.xml"/><Relationship Id="rId60" Type="http://schemas.openxmlformats.org/officeDocument/2006/relationships/image" Target="media/image27.wmf"/><Relationship Id="rId65" Type="http://schemas.openxmlformats.org/officeDocument/2006/relationships/image" Target="media/image32.wmf"/><Relationship Id="rId73" Type="http://schemas.openxmlformats.org/officeDocument/2006/relationships/header" Target="header14.xml"/><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15.xml"/><Relationship Id="rId94"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wmf"/><Relationship Id="rId39" Type="http://schemas.openxmlformats.org/officeDocument/2006/relationships/oleObject" Target="embeddings/oleObject11.bin"/><Relationship Id="rId34" Type="http://schemas.openxmlformats.org/officeDocument/2006/relationships/image" Target="media/image11.wmf"/><Relationship Id="rId50" Type="http://schemas.openxmlformats.org/officeDocument/2006/relationships/header" Target="header9.xml"/><Relationship Id="rId55" Type="http://schemas.openxmlformats.org/officeDocument/2006/relationships/image" Target="media/image24.wmf"/><Relationship Id="rId76" Type="http://schemas.openxmlformats.org/officeDocument/2006/relationships/image" Target="media/image40.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2.xml"/><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6.wmf"/><Relationship Id="rId40" Type="http://schemas.openxmlformats.org/officeDocument/2006/relationships/header" Target="header8.xml"/><Relationship Id="rId45" Type="http://schemas.openxmlformats.org/officeDocument/2006/relationships/image" Target="media/image18.png"/><Relationship Id="rId66" Type="http://schemas.openxmlformats.org/officeDocument/2006/relationships/image" Target="media/image33.wmf"/><Relationship Id="rId87" Type="http://schemas.openxmlformats.org/officeDocument/2006/relationships/image" Target="media/image50.wmf"/><Relationship Id="rId61" Type="http://schemas.openxmlformats.org/officeDocument/2006/relationships/image" Target="media/image28.wmf"/><Relationship Id="rId82" Type="http://schemas.openxmlformats.org/officeDocument/2006/relationships/image" Target="media/image46.png"/><Relationship Id="rId19" Type="http://schemas.openxmlformats.org/officeDocument/2006/relationships/oleObject" Target="embeddings/oleObject1.bin"/><Relationship Id="rId14" Type="http://schemas.openxmlformats.org/officeDocument/2006/relationships/footer" Target="footer2.xml"/><Relationship Id="rId30" Type="http://schemas.openxmlformats.org/officeDocument/2006/relationships/image" Target="media/image9.wmf"/><Relationship Id="rId35" Type="http://schemas.openxmlformats.org/officeDocument/2006/relationships/oleObject" Target="embeddings/oleObject9.bin"/><Relationship Id="rId56" Type="http://schemas.openxmlformats.org/officeDocument/2006/relationships/oleObject" Target="embeddings/oleObject13.bin"/><Relationship Id="rId77"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header" Target="header10.xml"/><Relationship Id="rId72" Type="http://schemas.openxmlformats.org/officeDocument/2006/relationships/header" Target="header13.xml"/><Relationship Id="rId93" Type="http://schemas.openxmlformats.org/officeDocument/2006/relationships/image" Target="media/image5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B6512C-371F-4607-910F-55C7B3817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persian-thesis</Template>
  <TotalTime>1</TotalTime>
  <Pages>58</Pages>
  <Words>6941</Words>
  <Characters>39568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46417</CharactersWithSpaces>
  <SharedDoc>false</SharedDoc>
  <HLinks>
    <vt:vector size="372" baseType="variant">
      <vt:variant>
        <vt:i4>1114166</vt:i4>
      </vt:variant>
      <vt:variant>
        <vt:i4>380</vt:i4>
      </vt:variant>
      <vt:variant>
        <vt:i4>0</vt:i4>
      </vt:variant>
      <vt:variant>
        <vt:i4>5</vt:i4>
      </vt:variant>
      <vt:variant>
        <vt:lpwstr/>
      </vt:variant>
      <vt:variant>
        <vt:lpwstr>_Toc276969415</vt:lpwstr>
      </vt:variant>
      <vt:variant>
        <vt:i4>1114166</vt:i4>
      </vt:variant>
      <vt:variant>
        <vt:i4>374</vt:i4>
      </vt:variant>
      <vt:variant>
        <vt:i4>0</vt:i4>
      </vt:variant>
      <vt:variant>
        <vt:i4>5</vt:i4>
      </vt:variant>
      <vt:variant>
        <vt:lpwstr/>
      </vt:variant>
      <vt:variant>
        <vt:lpwstr>_Toc276969414</vt:lpwstr>
      </vt:variant>
      <vt:variant>
        <vt:i4>1114166</vt:i4>
      </vt:variant>
      <vt:variant>
        <vt:i4>368</vt:i4>
      </vt:variant>
      <vt:variant>
        <vt:i4>0</vt:i4>
      </vt:variant>
      <vt:variant>
        <vt:i4>5</vt:i4>
      </vt:variant>
      <vt:variant>
        <vt:lpwstr/>
      </vt:variant>
      <vt:variant>
        <vt:lpwstr>_Toc276969413</vt:lpwstr>
      </vt:variant>
      <vt:variant>
        <vt:i4>1114166</vt:i4>
      </vt:variant>
      <vt:variant>
        <vt:i4>362</vt:i4>
      </vt:variant>
      <vt:variant>
        <vt:i4>0</vt:i4>
      </vt:variant>
      <vt:variant>
        <vt:i4>5</vt:i4>
      </vt:variant>
      <vt:variant>
        <vt:lpwstr/>
      </vt:variant>
      <vt:variant>
        <vt:lpwstr>_Toc276969412</vt:lpwstr>
      </vt:variant>
      <vt:variant>
        <vt:i4>1114166</vt:i4>
      </vt:variant>
      <vt:variant>
        <vt:i4>356</vt:i4>
      </vt:variant>
      <vt:variant>
        <vt:i4>0</vt:i4>
      </vt:variant>
      <vt:variant>
        <vt:i4>5</vt:i4>
      </vt:variant>
      <vt:variant>
        <vt:lpwstr/>
      </vt:variant>
      <vt:variant>
        <vt:lpwstr>_Toc276969411</vt:lpwstr>
      </vt:variant>
      <vt:variant>
        <vt:i4>1114166</vt:i4>
      </vt:variant>
      <vt:variant>
        <vt:i4>347</vt:i4>
      </vt:variant>
      <vt:variant>
        <vt:i4>0</vt:i4>
      </vt:variant>
      <vt:variant>
        <vt:i4>5</vt:i4>
      </vt:variant>
      <vt:variant>
        <vt:lpwstr/>
      </vt:variant>
      <vt:variant>
        <vt:lpwstr>_Toc276969410</vt:lpwstr>
      </vt:variant>
      <vt:variant>
        <vt:i4>1114160</vt:i4>
      </vt:variant>
      <vt:variant>
        <vt:i4>338</vt:i4>
      </vt:variant>
      <vt:variant>
        <vt:i4>0</vt:i4>
      </vt:variant>
      <vt:variant>
        <vt:i4>5</vt:i4>
      </vt:variant>
      <vt:variant>
        <vt:lpwstr/>
      </vt:variant>
      <vt:variant>
        <vt:lpwstr>_Toc28770851</vt:lpwstr>
      </vt:variant>
      <vt:variant>
        <vt:i4>1048624</vt:i4>
      </vt:variant>
      <vt:variant>
        <vt:i4>332</vt:i4>
      </vt:variant>
      <vt:variant>
        <vt:i4>0</vt:i4>
      </vt:variant>
      <vt:variant>
        <vt:i4>5</vt:i4>
      </vt:variant>
      <vt:variant>
        <vt:lpwstr/>
      </vt:variant>
      <vt:variant>
        <vt:lpwstr>_Toc28770850</vt:lpwstr>
      </vt:variant>
      <vt:variant>
        <vt:i4>1572913</vt:i4>
      </vt:variant>
      <vt:variant>
        <vt:i4>326</vt:i4>
      </vt:variant>
      <vt:variant>
        <vt:i4>0</vt:i4>
      </vt:variant>
      <vt:variant>
        <vt:i4>5</vt:i4>
      </vt:variant>
      <vt:variant>
        <vt:lpwstr/>
      </vt:variant>
      <vt:variant>
        <vt:lpwstr>_Toc28770848</vt:lpwstr>
      </vt:variant>
      <vt:variant>
        <vt:i4>1507377</vt:i4>
      </vt:variant>
      <vt:variant>
        <vt:i4>320</vt:i4>
      </vt:variant>
      <vt:variant>
        <vt:i4>0</vt:i4>
      </vt:variant>
      <vt:variant>
        <vt:i4>5</vt:i4>
      </vt:variant>
      <vt:variant>
        <vt:lpwstr/>
      </vt:variant>
      <vt:variant>
        <vt:lpwstr>_Toc28770847</vt:lpwstr>
      </vt:variant>
      <vt:variant>
        <vt:i4>1441841</vt:i4>
      </vt:variant>
      <vt:variant>
        <vt:i4>314</vt:i4>
      </vt:variant>
      <vt:variant>
        <vt:i4>0</vt:i4>
      </vt:variant>
      <vt:variant>
        <vt:i4>5</vt:i4>
      </vt:variant>
      <vt:variant>
        <vt:lpwstr/>
      </vt:variant>
      <vt:variant>
        <vt:lpwstr>_Toc28770846</vt:lpwstr>
      </vt:variant>
      <vt:variant>
        <vt:i4>1376305</vt:i4>
      </vt:variant>
      <vt:variant>
        <vt:i4>308</vt:i4>
      </vt:variant>
      <vt:variant>
        <vt:i4>0</vt:i4>
      </vt:variant>
      <vt:variant>
        <vt:i4>5</vt:i4>
      </vt:variant>
      <vt:variant>
        <vt:lpwstr/>
      </vt:variant>
      <vt:variant>
        <vt:lpwstr>_Toc28770845</vt:lpwstr>
      </vt:variant>
      <vt:variant>
        <vt:i4>1310769</vt:i4>
      </vt:variant>
      <vt:variant>
        <vt:i4>302</vt:i4>
      </vt:variant>
      <vt:variant>
        <vt:i4>0</vt:i4>
      </vt:variant>
      <vt:variant>
        <vt:i4>5</vt:i4>
      </vt:variant>
      <vt:variant>
        <vt:lpwstr/>
      </vt:variant>
      <vt:variant>
        <vt:lpwstr>_Toc28770844</vt:lpwstr>
      </vt:variant>
      <vt:variant>
        <vt:i4>1245233</vt:i4>
      </vt:variant>
      <vt:variant>
        <vt:i4>296</vt:i4>
      </vt:variant>
      <vt:variant>
        <vt:i4>0</vt:i4>
      </vt:variant>
      <vt:variant>
        <vt:i4>5</vt:i4>
      </vt:variant>
      <vt:variant>
        <vt:lpwstr/>
      </vt:variant>
      <vt:variant>
        <vt:lpwstr>_Toc28770843</vt:lpwstr>
      </vt:variant>
      <vt:variant>
        <vt:i4>1179697</vt:i4>
      </vt:variant>
      <vt:variant>
        <vt:i4>290</vt:i4>
      </vt:variant>
      <vt:variant>
        <vt:i4>0</vt:i4>
      </vt:variant>
      <vt:variant>
        <vt:i4>5</vt:i4>
      </vt:variant>
      <vt:variant>
        <vt:lpwstr/>
      </vt:variant>
      <vt:variant>
        <vt:lpwstr>_Toc28770842</vt:lpwstr>
      </vt:variant>
      <vt:variant>
        <vt:i4>1114161</vt:i4>
      </vt:variant>
      <vt:variant>
        <vt:i4>284</vt:i4>
      </vt:variant>
      <vt:variant>
        <vt:i4>0</vt:i4>
      </vt:variant>
      <vt:variant>
        <vt:i4>5</vt:i4>
      </vt:variant>
      <vt:variant>
        <vt:lpwstr/>
      </vt:variant>
      <vt:variant>
        <vt:lpwstr>_Toc28770841</vt:lpwstr>
      </vt:variant>
      <vt:variant>
        <vt:i4>1048625</vt:i4>
      </vt:variant>
      <vt:variant>
        <vt:i4>278</vt:i4>
      </vt:variant>
      <vt:variant>
        <vt:i4>0</vt:i4>
      </vt:variant>
      <vt:variant>
        <vt:i4>5</vt:i4>
      </vt:variant>
      <vt:variant>
        <vt:lpwstr/>
      </vt:variant>
      <vt:variant>
        <vt:lpwstr>_Toc28770840</vt:lpwstr>
      </vt:variant>
      <vt:variant>
        <vt:i4>1638454</vt:i4>
      </vt:variant>
      <vt:variant>
        <vt:i4>272</vt:i4>
      </vt:variant>
      <vt:variant>
        <vt:i4>0</vt:i4>
      </vt:variant>
      <vt:variant>
        <vt:i4>5</vt:i4>
      </vt:variant>
      <vt:variant>
        <vt:lpwstr/>
      </vt:variant>
      <vt:variant>
        <vt:lpwstr>_Toc28770839</vt:lpwstr>
      </vt:variant>
      <vt:variant>
        <vt:i4>1572918</vt:i4>
      </vt:variant>
      <vt:variant>
        <vt:i4>266</vt:i4>
      </vt:variant>
      <vt:variant>
        <vt:i4>0</vt:i4>
      </vt:variant>
      <vt:variant>
        <vt:i4>5</vt:i4>
      </vt:variant>
      <vt:variant>
        <vt:lpwstr/>
      </vt:variant>
      <vt:variant>
        <vt:lpwstr>_Toc28770838</vt:lpwstr>
      </vt:variant>
      <vt:variant>
        <vt:i4>1507382</vt:i4>
      </vt:variant>
      <vt:variant>
        <vt:i4>260</vt:i4>
      </vt:variant>
      <vt:variant>
        <vt:i4>0</vt:i4>
      </vt:variant>
      <vt:variant>
        <vt:i4>5</vt:i4>
      </vt:variant>
      <vt:variant>
        <vt:lpwstr/>
      </vt:variant>
      <vt:variant>
        <vt:lpwstr>_Toc28770837</vt:lpwstr>
      </vt:variant>
      <vt:variant>
        <vt:i4>1441846</vt:i4>
      </vt:variant>
      <vt:variant>
        <vt:i4>254</vt:i4>
      </vt:variant>
      <vt:variant>
        <vt:i4>0</vt:i4>
      </vt:variant>
      <vt:variant>
        <vt:i4>5</vt:i4>
      </vt:variant>
      <vt:variant>
        <vt:lpwstr/>
      </vt:variant>
      <vt:variant>
        <vt:lpwstr>_Toc28770836</vt:lpwstr>
      </vt:variant>
      <vt:variant>
        <vt:i4>1376310</vt:i4>
      </vt:variant>
      <vt:variant>
        <vt:i4>248</vt:i4>
      </vt:variant>
      <vt:variant>
        <vt:i4>0</vt:i4>
      </vt:variant>
      <vt:variant>
        <vt:i4>5</vt:i4>
      </vt:variant>
      <vt:variant>
        <vt:lpwstr/>
      </vt:variant>
      <vt:variant>
        <vt:lpwstr>_Toc28770835</vt:lpwstr>
      </vt:variant>
      <vt:variant>
        <vt:i4>1310774</vt:i4>
      </vt:variant>
      <vt:variant>
        <vt:i4>242</vt:i4>
      </vt:variant>
      <vt:variant>
        <vt:i4>0</vt:i4>
      </vt:variant>
      <vt:variant>
        <vt:i4>5</vt:i4>
      </vt:variant>
      <vt:variant>
        <vt:lpwstr/>
      </vt:variant>
      <vt:variant>
        <vt:lpwstr>_Toc28770834</vt:lpwstr>
      </vt:variant>
      <vt:variant>
        <vt:i4>1245238</vt:i4>
      </vt:variant>
      <vt:variant>
        <vt:i4>236</vt:i4>
      </vt:variant>
      <vt:variant>
        <vt:i4>0</vt:i4>
      </vt:variant>
      <vt:variant>
        <vt:i4>5</vt:i4>
      </vt:variant>
      <vt:variant>
        <vt:lpwstr/>
      </vt:variant>
      <vt:variant>
        <vt:lpwstr>_Toc28770833</vt:lpwstr>
      </vt:variant>
      <vt:variant>
        <vt:i4>1179702</vt:i4>
      </vt:variant>
      <vt:variant>
        <vt:i4>230</vt:i4>
      </vt:variant>
      <vt:variant>
        <vt:i4>0</vt:i4>
      </vt:variant>
      <vt:variant>
        <vt:i4>5</vt:i4>
      </vt:variant>
      <vt:variant>
        <vt:lpwstr/>
      </vt:variant>
      <vt:variant>
        <vt:lpwstr>_Toc28770832</vt:lpwstr>
      </vt:variant>
      <vt:variant>
        <vt:i4>1114166</vt:i4>
      </vt:variant>
      <vt:variant>
        <vt:i4>224</vt:i4>
      </vt:variant>
      <vt:variant>
        <vt:i4>0</vt:i4>
      </vt:variant>
      <vt:variant>
        <vt:i4>5</vt:i4>
      </vt:variant>
      <vt:variant>
        <vt:lpwstr/>
      </vt:variant>
      <vt:variant>
        <vt:lpwstr>_Toc28770831</vt:lpwstr>
      </vt:variant>
      <vt:variant>
        <vt:i4>1048630</vt:i4>
      </vt:variant>
      <vt:variant>
        <vt:i4>218</vt:i4>
      </vt:variant>
      <vt:variant>
        <vt:i4>0</vt:i4>
      </vt:variant>
      <vt:variant>
        <vt:i4>5</vt:i4>
      </vt:variant>
      <vt:variant>
        <vt:lpwstr/>
      </vt:variant>
      <vt:variant>
        <vt:lpwstr>_Toc28770830</vt:lpwstr>
      </vt:variant>
      <vt:variant>
        <vt:i4>1638455</vt:i4>
      </vt:variant>
      <vt:variant>
        <vt:i4>212</vt:i4>
      </vt:variant>
      <vt:variant>
        <vt:i4>0</vt:i4>
      </vt:variant>
      <vt:variant>
        <vt:i4>5</vt:i4>
      </vt:variant>
      <vt:variant>
        <vt:lpwstr/>
      </vt:variant>
      <vt:variant>
        <vt:lpwstr>_Toc28770829</vt:lpwstr>
      </vt:variant>
      <vt:variant>
        <vt:i4>1572919</vt:i4>
      </vt:variant>
      <vt:variant>
        <vt:i4>206</vt:i4>
      </vt:variant>
      <vt:variant>
        <vt:i4>0</vt:i4>
      </vt:variant>
      <vt:variant>
        <vt:i4>5</vt:i4>
      </vt:variant>
      <vt:variant>
        <vt:lpwstr/>
      </vt:variant>
      <vt:variant>
        <vt:lpwstr>_Toc28770828</vt:lpwstr>
      </vt:variant>
      <vt:variant>
        <vt:i4>1507383</vt:i4>
      </vt:variant>
      <vt:variant>
        <vt:i4>200</vt:i4>
      </vt:variant>
      <vt:variant>
        <vt:i4>0</vt:i4>
      </vt:variant>
      <vt:variant>
        <vt:i4>5</vt:i4>
      </vt:variant>
      <vt:variant>
        <vt:lpwstr/>
      </vt:variant>
      <vt:variant>
        <vt:lpwstr>_Toc28770827</vt:lpwstr>
      </vt:variant>
      <vt:variant>
        <vt:i4>1441847</vt:i4>
      </vt:variant>
      <vt:variant>
        <vt:i4>194</vt:i4>
      </vt:variant>
      <vt:variant>
        <vt:i4>0</vt:i4>
      </vt:variant>
      <vt:variant>
        <vt:i4>5</vt:i4>
      </vt:variant>
      <vt:variant>
        <vt:lpwstr/>
      </vt:variant>
      <vt:variant>
        <vt:lpwstr>_Toc28770826</vt:lpwstr>
      </vt:variant>
      <vt:variant>
        <vt:i4>1376311</vt:i4>
      </vt:variant>
      <vt:variant>
        <vt:i4>188</vt:i4>
      </vt:variant>
      <vt:variant>
        <vt:i4>0</vt:i4>
      </vt:variant>
      <vt:variant>
        <vt:i4>5</vt:i4>
      </vt:variant>
      <vt:variant>
        <vt:lpwstr/>
      </vt:variant>
      <vt:variant>
        <vt:lpwstr>_Toc28770825</vt:lpwstr>
      </vt:variant>
      <vt:variant>
        <vt:i4>1310775</vt:i4>
      </vt:variant>
      <vt:variant>
        <vt:i4>182</vt:i4>
      </vt:variant>
      <vt:variant>
        <vt:i4>0</vt:i4>
      </vt:variant>
      <vt:variant>
        <vt:i4>5</vt:i4>
      </vt:variant>
      <vt:variant>
        <vt:lpwstr/>
      </vt:variant>
      <vt:variant>
        <vt:lpwstr>_Toc28770824</vt:lpwstr>
      </vt:variant>
      <vt:variant>
        <vt:i4>1245239</vt:i4>
      </vt:variant>
      <vt:variant>
        <vt:i4>176</vt:i4>
      </vt:variant>
      <vt:variant>
        <vt:i4>0</vt:i4>
      </vt:variant>
      <vt:variant>
        <vt:i4>5</vt:i4>
      </vt:variant>
      <vt:variant>
        <vt:lpwstr/>
      </vt:variant>
      <vt:variant>
        <vt:lpwstr>_Toc28770823</vt:lpwstr>
      </vt:variant>
      <vt:variant>
        <vt:i4>1179703</vt:i4>
      </vt:variant>
      <vt:variant>
        <vt:i4>170</vt:i4>
      </vt:variant>
      <vt:variant>
        <vt:i4>0</vt:i4>
      </vt:variant>
      <vt:variant>
        <vt:i4>5</vt:i4>
      </vt:variant>
      <vt:variant>
        <vt:lpwstr/>
      </vt:variant>
      <vt:variant>
        <vt:lpwstr>_Toc28770822</vt:lpwstr>
      </vt:variant>
      <vt:variant>
        <vt:i4>1114167</vt:i4>
      </vt:variant>
      <vt:variant>
        <vt:i4>164</vt:i4>
      </vt:variant>
      <vt:variant>
        <vt:i4>0</vt:i4>
      </vt:variant>
      <vt:variant>
        <vt:i4>5</vt:i4>
      </vt:variant>
      <vt:variant>
        <vt:lpwstr/>
      </vt:variant>
      <vt:variant>
        <vt:lpwstr>_Toc28770821</vt:lpwstr>
      </vt:variant>
      <vt:variant>
        <vt:i4>1048631</vt:i4>
      </vt:variant>
      <vt:variant>
        <vt:i4>158</vt:i4>
      </vt:variant>
      <vt:variant>
        <vt:i4>0</vt:i4>
      </vt:variant>
      <vt:variant>
        <vt:i4>5</vt:i4>
      </vt:variant>
      <vt:variant>
        <vt:lpwstr/>
      </vt:variant>
      <vt:variant>
        <vt:lpwstr>_Toc28770820</vt:lpwstr>
      </vt:variant>
      <vt:variant>
        <vt:i4>1638452</vt:i4>
      </vt:variant>
      <vt:variant>
        <vt:i4>152</vt:i4>
      </vt:variant>
      <vt:variant>
        <vt:i4>0</vt:i4>
      </vt:variant>
      <vt:variant>
        <vt:i4>5</vt:i4>
      </vt:variant>
      <vt:variant>
        <vt:lpwstr/>
      </vt:variant>
      <vt:variant>
        <vt:lpwstr>_Toc28770819</vt:lpwstr>
      </vt:variant>
      <vt:variant>
        <vt:i4>1572916</vt:i4>
      </vt:variant>
      <vt:variant>
        <vt:i4>146</vt:i4>
      </vt:variant>
      <vt:variant>
        <vt:i4>0</vt:i4>
      </vt:variant>
      <vt:variant>
        <vt:i4>5</vt:i4>
      </vt:variant>
      <vt:variant>
        <vt:lpwstr/>
      </vt:variant>
      <vt:variant>
        <vt:lpwstr>_Toc28770818</vt:lpwstr>
      </vt:variant>
      <vt:variant>
        <vt:i4>1507380</vt:i4>
      </vt:variant>
      <vt:variant>
        <vt:i4>140</vt:i4>
      </vt:variant>
      <vt:variant>
        <vt:i4>0</vt:i4>
      </vt:variant>
      <vt:variant>
        <vt:i4>5</vt:i4>
      </vt:variant>
      <vt:variant>
        <vt:lpwstr/>
      </vt:variant>
      <vt:variant>
        <vt:lpwstr>_Toc28770817</vt:lpwstr>
      </vt:variant>
      <vt:variant>
        <vt:i4>1441844</vt:i4>
      </vt:variant>
      <vt:variant>
        <vt:i4>134</vt:i4>
      </vt:variant>
      <vt:variant>
        <vt:i4>0</vt:i4>
      </vt:variant>
      <vt:variant>
        <vt:i4>5</vt:i4>
      </vt:variant>
      <vt:variant>
        <vt:lpwstr/>
      </vt:variant>
      <vt:variant>
        <vt:lpwstr>_Toc28770816</vt:lpwstr>
      </vt:variant>
      <vt:variant>
        <vt:i4>1376308</vt:i4>
      </vt:variant>
      <vt:variant>
        <vt:i4>128</vt:i4>
      </vt:variant>
      <vt:variant>
        <vt:i4>0</vt:i4>
      </vt:variant>
      <vt:variant>
        <vt:i4>5</vt:i4>
      </vt:variant>
      <vt:variant>
        <vt:lpwstr/>
      </vt:variant>
      <vt:variant>
        <vt:lpwstr>_Toc28770815</vt:lpwstr>
      </vt:variant>
      <vt:variant>
        <vt:i4>1310772</vt:i4>
      </vt:variant>
      <vt:variant>
        <vt:i4>122</vt:i4>
      </vt:variant>
      <vt:variant>
        <vt:i4>0</vt:i4>
      </vt:variant>
      <vt:variant>
        <vt:i4>5</vt:i4>
      </vt:variant>
      <vt:variant>
        <vt:lpwstr/>
      </vt:variant>
      <vt:variant>
        <vt:lpwstr>_Toc28770814</vt:lpwstr>
      </vt:variant>
      <vt:variant>
        <vt:i4>1245236</vt:i4>
      </vt:variant>
      <vt:variant>
        <vt:i4>116</vt:i4>
      </vt:variant>
      <vt:variant>
        <vt:i4>0</vt:i4>
      </vt:variant>
      <vt:variant>
        <vt:i4>5</vt:i4>
      </vt:variant>
      <vt:variant>
        <vt:lpwstr/>
      </vt:variant>
      <vt:variant>
        <vt:lpwstr>_Toc28770813</vt:lpwstr>
      </vt:variant>
      <vt:variant>
        <vt:i4>1179700</vt:i4>
      </vt:variant>
      <vt:variant>
        <vt:i4>110</vt:i4>
      </vt:variant>
      <vt:variant>
        <vt:i4>0</vt:i4>
      </vt:variant>
      <vt:variant>
        <vt:i4>5</vt:i4>
      </vt:variant>
      <vt:variant>
        <vt:lpwstr/>
      </vt:variant>
      <vt:variant>
        <vt:lpwstr>_Toc28770812</vt:lpwstr>
      </vt:variant>
      <vt:variant>
        <vt:i4>1114164</vt:i4>
      </vt:variant>
      <vt:variant>
        <vt:i4>104</vt:i4>
      </vt:variant>
      <vt:variant>
        <vt:i4>0</vt:i4>
      </vt:variant>
      <vt:variant>
        <vt:i4>5</vt:i4>
      </vt:variant>
      <vt:variant>
        <vt:lpwstr/>
      </vt:variant>
      <vt:variant>
        <vt:lpwstr>_Toc28770811</vt:lpwstr>
      </vt:variant>
      <vt:variant>
        <vt:i4>1048628</vt:i4>
      </vt:variant>
      <vt:variant>
        <vt:i4>98</vt:i4>
      </vt:variant>
      <vt:variant>
        <vt:i4>0</vt:i4>
      </vt:variant>
      <vt:variant>
        <vt:i4>5</vt:i4>
      </vt:variant>
      <vt:variant>
        <vt:lpwstr/>
      </vt:variant>
      <vt:variant>
        <vt:lpwstr>_Toc28770810</vt:lpwstr>
      </vt:variant>
      <vt:variant>
        <vt:i4>1638453</vt:i4>
      </vt:variant>
      <vt:variant>
        <vt:i4>92</vt:i4>
      </vt:variant>
      <vt:variant>
        <vt:i4>0</vt:i4>
      </vt:variant>
      <vt:variant>
        <vt:i4>5</vt:i4>
      </vt:variant>
      <vt:variant>
        <vt:lpwstr/>
      </vt:variant>
      <vt:variant>
        <vt:lpwstr>_Toc28770809</vt:lpwstr>
      </vt:variant>
      <vt:variant>
        <vt:i4>1572917</vt:i4>
      </vt:variant>
      <vt:variant>
        <vt:i4>86</vt:i4>
      </vt:variant>
      <vt:variant>
        <vt:i4>0</vt:i4>
      </vt:variant>
      <vt:variant>
        <vt:i4>5</vt:i4>
      </vt:variant>
      <vt:variant>
        <vt:lpwstr/>
      </vt:variant>
      <vt:variant>
        <vt:lpwstr>_Toc28770808</vt:lpwstr>
      </vt:variant>
      <vt:variant>
        <vt:i4>1507381</vt:i4>
      </vt:variant>
      <vt:variant>
        <vt:i4>80</vt:i4>
      </vt:variant>
      <vt:variant>
        <vt:i4>0</vt:i4>
      </vt:variant>
      <vt:variant>
        <vt:i4>5</vt:i4>
      </vt:variant>
      <vt:variant>
        <vt:lpwstr/>
      </vt:variant>
      <vt:variant>
        <vt:lpwstr>_Toc28770807</vt:lpwstr>
      </vt:variant>
      <vt:variant>
        <vt:i4>1441845</vt:i4>
      </vt:variant>
      <vt:variant>
        <vt:i4>74</vt:i4>
      </vt:variant>
      <vt:variant>
        <vt:i4>0</vt:i4>
      </vt:variant>
      <vt:variant>
        <vt:i4>5</vt:i4>
      </vt:variant>
      <vt:variant>
        <vt:lpwstr/>
      </vt:variant>
      <vt:variant>
        <vt:lpwstr>_Toc28770806</vt:lpwstr>
      </vt:variant>
      <vt:variant>
        <vt:i4>1376309</vt:i4>
      </vt:variant>
      <vt:variant>
        <vt:i4>68</vt:i4>
      </vt:variant>
      <vt:variant>
        <vt:i4>0</vt:i4>
      </vt:variant>
      <vt:variant>
        <vt:i4>5</vt:i4>
      </vt:variant>
      <vt:variant>
        <vt:lpwstr/>
      </vt:variant>
      <vt:variant>
        <vt:lpwstr>_Toc28770805</vt:lpwstr>
      </vt:variant>
      <vt:variant>
        <vt:i4>1310773</vt:i4>
      </vt:variant>
      <vt:variant>
        <vt:i4>62</vt:i4>
      </vt:variant>
      <vt:variant>
        <vt:i4>0</vt:i4>
      </vt:variant>
      <vt:variant>
        <vt:i4>5</vt:i4>
      </vt:variant>
      <vt:variant>
        <vt:lpwstr/>
      </vt:variant>
      <vt:variant>
        <vt:lpwstr>_Toc28770804</vt:lpwstr>
      </vt:variant>
      <vt:variant>
        <vt:i4>1245237</vt:i4>
      </vt:variant>
      <vt:variant>
        <vt:i4>56</vt:i4>
      </vt:variant>
      <vt:variant>
        <vt:i4>0</vt:i4>
      </vt:variant>
      <vt:variant>
        <vt:i4>5</vt:i4>
      </vt:variant>
      <vt:variant>
        <vt:lpwstr/>
      </vt:variant>
      <vt:variant>
        <vt:lpwstr>_Toc28770803</vt:lpwstr>
      </vt:variant>
      <vt:variant>
        <vt:i4>1179701</vt:i4>
      </vt:variant>
      <vt:variant>
        <vt:i4>50</vt:i4>
      </vt:variant>
      <vt:variant>
        <vt:i4>0</vt:i4>
      </vt:variant>
      <vt:variant>
        <vt:i4>5</vt:i4>
      </vt:variant>
      <vt:variant>
        <vt:lpwstr/>
      </vt:variant>
      <vt:variant>
        <vt:lpwstr>_Toc28770802</vt:lpwstr>
      </vt:variant>
      <vt:variant>
        <vt:i4>1114165</vt:i4>
      </vt:variant>
      <vt:variant>
        <vt:i4>44</vt:i4>
      </vt:variant>
      <vt:variant>
        <vt:i4>0</vt:i4>
      </vt:variant>
      <vt:variant>
        <vt:i4>5</vt:i4>
      </vt:variant>
      <vt:variant>
        <vt:lpwstr/>
      </vt:variant>
      <vt:variant>
        <vt:lpwstr>_Toc28770801</vt:lpwstr>
      </vt:variant>
      <vt:variant>
        <vt:i4>1048629</vt:i4>
      </vt:variant>
      <vt:variant>
        <vt:i4>38</vt:i4>
      </vt:variant>
      <vt:variant>
        <vt:i4>0</vt:i4>
      </vt:variant>
      <vt:variant>
        <vt:i4>5</vt:i4>
      </vt:variant>
      <vt:variant>
        <vt:lpwstr/>
      </vt:variant>
      <vt:variant>
        <vt:lpwstr>_Toc28770800</vt:lpwstr>
      </vt:variant>
      <vt:variant>
        <vt:i4>1441852</vt:i4>
      </vt:variant>
      <vt:variant>
        <vt:i4>32</vt:i4>
      </vt:variant>
      <vt:variant>
        <vt:i4>0</vt:i4>
      </vt:variant>
      <vt:variant>
        <vt:i4>5</vt:i4>
      </vt:variant>
      <vt:variant>
        <vt:lpwstr/>
      </vt:variant>
      <vt:variant>
        <vt:lpwstr>_Toc28770799</vt:lpwstr>
      </vt:variant>
      <vt:variant>
        <vt:i4>1507388</vt:i4>
      </vt:variant>
      <vt:variant>
        <vt:i4>26</vt:i4>
      </vt:variant>
      <vt:variant>
        <vt:i4>0</vt:i4>
      </vt:variant>
      <vt:variant>
        <vt:i4>5</vt:i4>
      </vt:variant>
      <vt:variant>
        <vt:lpwstr/>
      </vt:variant>
      <vt:variant>
        <vt:lpwstr>_Toc28770798</vt:lpwstr>
      </vt:variant>
      <vt:variant>
        <vt:i4>1638460</vt:i4>
      </vt:variant>
      <vt:variant>
        <vt:i4>20</vt:i4>
      </vt:variant>
      <vt:variant>
        <vt:i4>0</vt:i4>
      </vt:variant>
      <vt:variant>
        <vt:i4>5</vt:i4>
      </vt:variant>
      <vt:variant>
        <vt:lpwstr/>
      </vt:variant>
      <vt:variant>
        <vt:lpwstr>_Toc28770796</vt:lpwstr>
      </vt:variant>
      <vt:variant>
        <vt:i4>1703996</vt:i4>
      </vt:variant>
      <vt:variant>
        <vt:i4>14</vt:i4>
      </vt:variant>
      <vt:variant>
        <vt:i4>0</vt:i4>
      </vt:variant>
      <vt:variant>
        <vt:i4>5</vt:i4>
      </vt:variant>
      <vt:variant>
        <vt:lpwstr/>
      </vt:variant>
      <vt:variant>
        <vt:lpwstr>_Toc28770795</vt:lpwstr>
      </vt:variant>
      <vt:variant>
        <vt:i4>1769532</vt:i4>
      </vt:variant>
      <vt:variant>
        <vt:i4>8</vt:i4>
      </vt:variant>
      <vt:variant>
        <vt:i4>0</vt:i4>
      </vt:variant>
      <vt:variant>
        <vt:i4>5</vt:i4>
      </vt:variant>
      <vt:variant>
        <vt:lpwstr/>
      </vt:variant>
      <vt:variant>
        <vt:lpwstr>_Toc28770794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cp:lastModifiedBy>ailar farzane</cp:lastModifiedBy>
  <cp:revision>2</cp:revision>
  <cp:lastPrinted>2022-12-12T07:31:00Z</cp:lastPrinted>
  <dcterms:created xsi:type="dcterms:W3CDTF">2025-09-28T12:51:00Z</dcterms:created>
  <dcterms:modified xsi:type="dcterms:W3CDTF">2025-09-28T12:51:00Z</dcterms:modified>
</cp:coreProperties>
</file>